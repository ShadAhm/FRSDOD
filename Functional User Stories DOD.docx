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5BADE" w14:textId="77777777" w:rsidR="00BE58E4" w:rsidRPr="00BE58E4" w:rsidRDefault="00BE58E4" w:rsidP="00AF61DA">
      <w:pPr>
        <w:pStyle w:val="CoverPage-DocumentTitle"/>
        <w:tabs>
          <w:tab w:val="clear" w:pos="709"/>
          <w:tab w:val="left" w:pos="0"/>
        </w:tabs>
        <w:jc w:val="both"/>
        <w:rPr>
          <w:color w:val="auto"/>
        </w:rPr>
      </w:pPr>
    </w:p>
    <w:p w14:paraId="34A5BADF" w14:textId="77777777" w:rsidR="00BE58E4" w:rsidRPr="00BE58E4" w:rsidRDefault="00BE58E4" w:rsidP="00AF61DA">
      <w:pPr>
        <w:pStyle w:val="CoverPage-DocumentTitle"/>
        <w:jc w:val="both"/>
        <w:rPr>
          <w:color w:val="auto"/>
        </w:rPr>
      </w:pPr>
    </w:p>
    <w:p w14:paraId="34A5BAE0" w14:textId="77777777" w:rsidR="00BE58E4" w:rsidRPr="00BE58E4" w:rsidRDefault="00BE58E4" w:rsidP="00AF61DA">
      <w:pPr>
        <w:pStyle w:val="CoverPage-DocumentTitle"/>
        <w:jc w:val="both"/>
        <w:rPr>
          <w:color w:val="auto"/>
        </w:rPr>
      </w:pPr>
    </w:p>
    <w:p w14:paraId="34A5BAE1" w14:textId="77777777" w:rsidR="00BE58E4" w:rsidRPr="00BE58E4" w:rsidRDefault="00BE58E4" w:rsidP="00AF61DA">
      <w:pPr>
        <w:pStyle w:val="CoverPage-DocumentTitle"/>
        <w:jc w:val="both"/>
        <w:rPr>
          <w:color w:val="auto"/>
        </w:rPr>
      </w:pPr>
    </w:p>
    <w:p w14:paraId="34A5BAE2" w14:textId="77777777" w:rsidR="00543A75" w:rsidRPr="004E783F" w:rsidRDefault="002548E2" w:rsidP="00AF61DA">
      <w:pPr>
        <w:pStyle w:val="CoverPage-DocumentTitle"/>
        <w:jc w:val="both"/>
        <w:rPr>
          <w:color w:val="C00000"/>
          <w:lang w:val="en-AU"/>
        </w:rPr>
      </w:pPr>
      <w:r w:rsidRPr="004E783F">
        <w:rPr>
          <w:color w:val="C00000"/>
        </w:rPr>
        <w:fldChar w:fldCharType="begin"/>
      </w:r>
      <w:r w:rsidRPr="004E783F">
        <w:rPr>
          <w:color w:val="C00000"/>
        </w:rPr>
        <w:instrText xml:space="preserve"> TITLE   \* MERGEFORMAT </w:instrText>
      </w:r>
      <w:r w:rsidRPr="004E783F">
        <w:rPr>
          <w:color w:val="C00000"/>
        </w:rPr>
        <w:fldChar w:fldCharType="separate"/>
      </w:r>
      <w:r w:rsidR="00BE58E4" w:rsidRPr="004E783F">
        <w:rPr>
          <w:color w:val="C00000"/>
        </w:rPr>
        <w:t xml:space="preserve">Functional </w:t>
      </w:r>
      <w:r w:rsidRPr="004E783F">
        <w:rPr>
          <w:color w:val="C00000"/>
        </w:rPr>
        <w:fldChar w:fldCharType="end"/>
      </w:r>
      <w:r w:rsidR="00CB5C73">
        <w:rPr>
          <w:color w:val="C00000"/>
          <w:lang w:val="en-AU"/>
        </w:rPr>
        <w:t>User Stories</w:t>
      </w:r>
    </w:p>
    <w:p w14:paraId="34A5BAE3" w14:textId="18B61C8E" w:rsidR="00BE58E4" w:rsidRDefault="00902363" w:rsidP="00AF61DA">
      <w:pPr>
        <w:pStyle w:val="ProjectName"/>
        <w:jc w:val="both"/>
        <w:rPr>
          <w:color w:val="C00000"/>
          <w:lang w:val="en-AU"/>
        </w:rPr>
      </w:pPr>
      <w:r>
        <w:rPr>
          <w:color w:val="C00000"/>
          <w:lang w:val="en-AU"/>
        </w:rPr>
        <w:t xml:space="preserve">DOD Portal </w:t>
      </w:r>
    </w:p>
    <w:p w14:paraId="34A5BAE4" w14:textId="77777777" w:rsidR="005012A2" w:rsidRPr="004E783F" w:rsidRDefault="005012A2" w:rsidP="00AF61DA">
      <w:pPr>
        <w:pStyle w:val="ProjectName"/>
        <w:jc w:val="both"/>
        <w:rPr>
          <w:color w:val="C00000"/>
          <w:lang w:val="en-AU"/>
        </w:rPr>
      </w:pPr>
    </w:p>
    <w:p w14:paraId="34A5BAE5" w14:textId="77777777" w:rsidR="00BE58E4" w:rsidRDefault="00BE58E4" w:rsidP="00AF61DA">
      <w:pPr>
        <w:pStyle w:val="ProjectName"/>
        <w:jc w:val="both"/>
        <w:rPr>
          <w:lang w:val="en-AU"/>
        </w:rPr>
      </w:pPr>
    </w:p>
    <w:p w14:paraId="34A5BAE6" w14:textId="77777777" w:rsidR="00F011F1" w:rsidRDefault="00F011F1" w:rsidP="00AF61DA"/>
    <w:p w14:paraId="34A5BAE7" w14:textId="77777777" w:rsidR="00710B60" w:rsidRDefault="00710B60" w:rsidP="00AF61DA"/>
    <w:p w14:paraId="34A5BAE8" w14:textId="77777777" w:rsidR="00710B60" w:rsidRDefault="00710B60" w:rsidP="00AF61DA"/>
    <w:p w14:paraId="34A5BAE9" w14:textId="77777777" w:rsidR="00710B60" w:rsidRDefault="00710B60" w:rsidP="00AF61DA"/>
    <w:p w14:paraId="34A5BAEA" w14:textId="77777777" w:rsidR="00710B60" w:rsidRDefault="00710B60" w:rsidP="00AF61DA"/>
    <w:p w14:paraId="34A5BAEB" w14:textId="77777777" w:rsidR="006F71F3" w:rsidRPr="00543A75" w:rsidRDefault="0092735E" w:rsidP="00AF61DA">
      <w:r>
        <w:t>This document</w:t>
      </w:r>
      <w:r w:rsidR="001E4913" w:rsidRPr="00543A75">
        <w:t xml:space="preserve"> describe</w:t>
      </w:r>
      <w:r>
        <w:t>s</w:t>
      </w:r>
      <w:r w:rsidR="004E783F">
        <w:t xml:space="preserve"> the </w:t>
      </w:r>
      <w:r w:rsidR="001E4913" w:rsidRPr="00543A75">
        <w:t xml:space="preserve">Functional Solution of the system.  </w:t>
      </w:r>
      <w:r w:rsidR="006F71F3">
        <w:t xml:space="preserve">The document intends to outline the solution </w:t>
      </w:r>
      <w:r w:rsidR="004E783F">
        <w:t>by incorporating user stories and scr</w:t>
      </w:r>
      <w:r w:rsidR="00294D10">
        <w:t>e</w:t>
      </w:r>
      <w:r w:rsidR="004E783F">
        <w:t xml:space="preserve">en designs </w:t>
      </w:r>
      <w:r w:rsidR="006F71F3">
        <w:t xml:space="preserve">for the project as agreed between the Business </w:t>
      </w:r>
      <w:r w:rsidR="002548E2">
        <w:t>Application Owner</w:t>
      </w:r>
      <w:r w:rsidR="006F71F3">
        <w:t>, all other impacted parties and the IT community.</w:t>
      </w:r>
    </w:p>
    <w:p w14:paraId="34A5BAEC" w14:textId="77777777" w:rsidR="00F011F1" w:rsidRDefault="00F011F1" w:rsidP="00AF61DA"/>
    <w:p w14:paraId="34A5BAED" w14:textId="77777777" w:rsidR="005012A2" w:rsidRDefault="005012A2" w:rsidP="00AF61DA"/>
    <w:p w14:paraId="34A5BAEE" w14:textId="77777777" w:rsidR="005012A2" w:rsidRDefault="005012A2" w:rsidP="00AF61DA"/>
    <w:p w14:paraId="34A5BAEF" w14:textId="77777777" w:rsidR="005012A2" w:rsidRDefault="005012A2" w:rsidP="00AF61DA"/>
    <w:p w14:paraId="34A5BAF0" w14:textId="77777777" w:rsidR="005012A2" w:rsidRDefault="005012A2" w:rsidP="00AF61DA"/>
    <w:p w14:paraId="34A5BAF1" w14:textId="77777777" w:rsidR="005012A2" w:rsidRDefault="005012A2" w:rsidP="00AF61DA"/>
    <w:p w14:paraId="34A5BAF2" w14:textId="77777777" w:rsidR="005012A2" w:rsidRDefault="005012A2" w:rsidP="00AF61DA"/>
    <w:p w14:paraId="34A5BAF3" w14:textId="77777777" w:rsidR="005012A2" w:rsidRDefault="005012A2" w:rsidP="00AF61DA"/>
    <w:p w14:paraId="34A5BAF4" w14:textId="77777777" w:rsidR="005012A2" w:rsidRDefault="005012A2" w:rsidP="00AF61DA"/>
    <w:p w14:paraId="34A5BAF5" w14:textId="2D1DF132" w:rsidR="005012A2" w:rsidRDefault="005012A2" w:rsidP="00AF61DA">
      <w:pPr>
        <w:pStyle w:val="ProjectName"/>
        <w:jc w:val="both"/>
        <w:rPr>
          <w:color w:val="C00000"/>
          <w:lang w:val="en-AU"/>
        </w:rPr>
      </w:pPr>
      <w:r>
        <w:rPr>
          <w:color w:val="C00000"/>
          <w:lang w:val="en-AU"/>
        </w:rPr>
        <w:t xml:space="preserve">Version </w:t>
      </w:r>
      <w:r w:rsidR="003327BF">
        <w:rPr>
          <w:color w:val="C00000"/>
          <w:lang w:val="en-AU"/>
        </w:rPr>
        <w:t>0.1</w:t>
      </w:r>
    </w:p>
    <w:p w14:paraId="34A5BAF6" w14:textId="77777777" w:rsidR="005012A2" w:rsidRDefault="005012A2" w:rsidP="00AF61DA"/>
    <w:p w14:paraId="34A5BAF7" w14:textId="77777777" w:rsidR="005012A2" w:rsidRDefault="005012A2" w:rsidP="00AF61DA"/>
    <w:p w14:paraId="34A5BAF8" w14:textId="77777777" w:rsidR="00CA08FE" w:rsidRPr="004E783F" w:rsidRDefault="00CA08FE" w:rsidP="00AF61DA">
      <w:pPr>
        <w:pStyle w:val="Heading1"/>
        <w:jc w:val="both"/>
        <w:rPr>
          <w:color w:val="C00000"/>
        </w:rPr>
      </w:pPr>
      <w:bookmarkStart w:id="0" w:name="_Toc311631728"/>
      <w:bookmarkStart w:id="1" w:name="_Toc383432685"/>
      <w:r w:rsidRPr="004E783F">
        <w:rPr>
          <w:color w:val="C00000"/>
        </w:rPr>
        <w:lastRenderedPageBreak/>
        <w:t>Document Control</w:t>
      </w:r>
      <w:bookmarkEnd w:id="0"/>
      <w:bookmarkEnd w:id="1"/>
    </w:p>
    <w:p w14:paraId="34A5BAF9" w14:textId="77777777" w:rsidR="00CA08FE" w:rsidRDefault="00CA08FE" w:rsidP="00AF61DA">
      <w:pPr>
        <w:pStyle w:val="TableText"/>
        <w:jc w:val="both"/>
      </w:pPr>
      <w:r>
        <w:t>The latest published version of this document is located here:</w:t>
      </w:r>
    </w:p>
    <w:p w14:paraId="34A5BAFA" w14:textId="77777777" w:rsidR="00CA08FE" w:rsidRPr="00C43C9D" w:rsidRDefault="00CA08FE" w:rsidP="00AF61DA">
      <w:pPr>
        <w:pStyle w:val="TableText"/>
        <w:jc w:val="both"/>
      </w:pPr>
    </w:p>
    <w:tbl>
      <w:tblPr>
        <w:tblW w:w="9072" w:type="dxa"/>
        <w:tblInd w:w="108" w:type="dxa"/>
        <w:tblBorders>
          <w:top w:val="single" w:sz="12" w:space="0" w:color="D52B1E"/>
          <w:left w:val="single" w:sz="12" w:space="0" w:color="D52B1E"/>
          <w:bottom w:val="single" w:sz="12" w:space="0" w:color="D52B1E"/>
          <w:right w:val="single" w:sz="12" w:space="0" w:color="D52B1E"/>
          <w:insideH w:val="single" w:sz="6" w:space="0" w:color="D52B1E"/>
          <w:insideV w:val="single" w:sz="6" w:space="0" w:color="D52B1E"/>
        </w:tblBorders>
        <w:tblLayout w:type="fixed"/>
        <w:tblLook w:val="0000" w:firstRow="0" w:lastRow="0" w:firstColumn="0" w:lastColumn="0" w:noHBand="0" w:noVBand="0"/>
      </w:tblPr>
      <w:tblGrid>
        <w:gridCol w:w="851"/>
        <w:gridCol w:w="2268"/>
        <w:gridCol w:w="2438"/>
        <w:gridCol w:w="3515"/>
      </w:tblGrid>
      <w:tr w:rsidR="00CA08FE" w:rsidRPr="0029052C" w14:paraId="34A5BAFF"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shd w:val="clear" w:color="auto" w:fill="FFFFFF"/>
          </w:tcPr>
          <w:p w14:paraId="34A5BAFB" w14:textId="77777777" w:rsidR="00CA08FE" w:rsidRPr="0029052C" w:rsidRDefault="00CA08FE" w:rsidP="00AF61DA">
            <w:pPr>
              <w:pStyle w:val="BodyText"/>
              <w:ind w:left="0"/>
              <w:jc w:val="both"/>
              <w:rPr>
                <w:b/>
              </w:rPr>
            </w:pPr>
            <w:bookmarkStart w:id="2" w:name="OLE_LINK5"/>
            <w:r w:rsidRPr="0029052C">
              <w:rPr>
                <w:b/>
              </w:rPr>
              <w:t>Version</w:t>
            </w:r>
          </w:p>
        </w:tc>
        <w:tc>
          <w:tcPr>
            <w:tcW w:w="2268" w:type="dxa"/>
            <w:tcBorders>
              <w:top w:val="single" w:sz="4" w:space="0" w:color="D52B1E"/>
              <w:left w:val="single" w:sz="4" w:space="0" w:color="D52B1E"/>
              <w:bottom w:val="single" w:sz="4" w:space="0" w:color="D52B1E"/>
              <w:right w:val="single" w:sz="4" w:space="0" w:color="D52B1E"/>
            </w:tcBorders>
            <w:shd w:val="clear" w:color="auto" w:fill="FFFFFF"/>
          </w:tcPr>
          <w:p w14:paraId="34A5BAFC" w14:textId="77777777" w:rsidR="00CA08FE" w:rsidRPr="0029052C" w:rsidRDefault="00CA08FE" w:rsidP="00AF61DA">
            <w:pPr>
              <w:pStyle w:val="BodyText"/>
              <w:ind w:left="0"/>
              <w:jc w:val="both"/>
              <w:rPr>
                <w:b/>
              </w:rPr>
            </w:pPr>
            <w:r>
              <w:rPr>
                <w:b/>
              </w:rPr>
              <w:t>Date</w:t>
            </w:r>
          </w:p>
        </w:tc>
        <w:tc>
          <w:tcPr>
            <w:tcW w:w="2438" w:type="dxa"/>
            <w:tcBorders>
              <w:top w:val="single" w:sz="4" w:space="0" w:color="D52B1E"/>
              <w:left w:val="single" w:sz="4" w:space="0" w:color="D52B1E"/>
              <w:bottom w:val="single" w:sz="4" w:space="0" w:color="D52B1E"/>
              <w:right w:val="single" w:sz="4" w:space="0" w:color="D52B1E"/>
            </w:tcBorders>
            <w:shd w:val="clear" w:color="auto" w:fill="FFFFFF"/>
          </w:tcPr>
          <w:p w14:paraId="34A5BAFD" w14:textId="77777777" w:rsidR="00CA08FE" w:rsidRPr="0029052C" w:rsidRDefault="00CA08FE" w:rsidP="00AF61DA">
            <w:pPr>
              <w:pStyle w:val="BodyText"/>
              <w:ind w:left="0"/>
              <w:jc w:val="both"/>
              <w:rPr>
                <w:b/>
              </w:rPr>
            </w:pPr>
            <w:r>
              <w:rPr>
                <w:b/>
              </w:rPr>
              <w:t>Author</w:t>
            </w:r>
          </w:p>
        </w:tc>
        <w:tc>
          <w:tcPr>
            <w:tcW w:w="3515" w:type="dxa"/>
            <w:tcBorders>
              <w:top w:val="single" w:sz="4" w:space="0" w:color="D52B1E"/>
              <w:left w:val="single" w:sz="4" w:space="0" w:color="D52B1E"/>
              <w:bottom w:val="single" w:sz="4" w:space="0" w:color="D52B1E"/>
              <w:right w:val="single" w:sz="4" w:space="0" w:color="D52B1E"/>
            </w:tcBorders>
            <w:shd w:val="clear" w:color="auto" w:fill="FFFFFF"/>
          </w:tcPr>
          <w:p w14:paraId="34A5BAFE" w14:textId="77777777" w:rsidR="00CA08FE" w:rsidRPr="0029052C" w:rsidRDefault="00CA08FE" w:rsidP="00AF61DA">
            <w:pPr>
              <w:pStyle w:val="BodyText"/>
              <w:ind w:left="0"/>
              <w:jc w:val="both"/>
              <w:rPr>
                <w:b/>
              </w:rPr>
            </w:pPr>
            <w:r>
              <w:rPr>
                <w:b/>
              </w:rPr>
              <w:t>Comments</w:t>
            </w:r>
          </w:p>
        </w:tc>
      </w:tr>
      <w:tr w:rsidR="00CA08FE" w:rsidRPr="00C43C9D" w14:paraId="34A5BB04"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0" w14:textId="7D14B032" w:rsidR="00CA08FE" w:rsidRPr="00C43C9D" w:rsidRDefault="00CA08FE" w:rsidP="00AF61DA"/>
        </w:tc>
        <w:tc>
          <w:tcPr>
            <w:tcW w:w="2268" w:type="dxa"/>
            <w:tcBorders>
              <w:top w:val="single" w:sz="4" w:space="0" w:color="D52B1E"/>
              <w:left w:val="single" w:sz="4" w:space="0" w:color="D52B1E"/>
              <w:bottom w:val="single" w:sz="4" w:space="0" w:color="D52B1E"/>
              <w:right w:val="single" w:sz="4" w:space="0" w:color="D52B1E"/>
            </w:tcBorders>
          </w:tcPr>
          <w:p w14:paraId="34A5BB01" w14:textId="1DB32810" w:rsidR="00CA08FE" w:rsidRPr="00C43C9D" w:rsidRDefault="00CA08FE" w:rsidP="00AF61DA">
            <w:pPr>
              <w:ind w:left="175"/>
            </w:pPr>
          </w:p>
        </w:tc>
        <w:tc>
          <w:tcPr>
            <w:tcW w:w="2438" w:type="dxa"/>
            <w:tcBorders>
              <w:top w:val="single" w:sz="4" w:space="0" w:color="D52B1E"/>
              <w:left w:val="single" w:sz="4" w:space="0" w:color="D52B1E"/>
              <w:bottom w:val="single" w:sz="4" w:space="0" w:color="D52B1E"/>
              <w:right w:val="single" w:sz="4" w:space="0" w:color="D52B1E"/>
            </w:tcBorders>
          </w:tcPr>
          <w:p w14:paraId="34A5BB02" w14:textId="505D131D" w:rsidR="00CA08FE" w:rsidRPr="00C43C9D" w:rsidRDefault="00CA08FE" w:rsidP="00AF61DA">
            <w:pPr>
              <w:ind w:left="175"/>
            </w:pPr>
          </w:p>
        </w:tc>
        <w:tc>
          <w:tcPr>
            <w:tcW w:w="3515" w:type="dxa"/>
            <w:tcBorders>
              <w:top w:val="single" w:sz="4" w:space="0" w:color="D52B1E"/>
              <w:left w:val="single" w:sz="4" w:space="0" w:color="D52B1E"/>
              <w:bottom w:val="single" w:sz="4" w:space="0" w:color="D52B1E"/>
              <w:right w:val="single" w:sz="4" w:space="0" w:color="D52B1E"/>
            </w:tcBorders>
          </w:tcPr>
          <w:p w14:paraId="34A5BB03" w14:textId="6E6268D8" w:rsidR="00CA08FE" w:rsidRPr="00C43C9D" w:rsidRDefault="00CA08FE" w:rsidP="00AF61DA">
            <w:pPr>
              <w:ind w:left="175"/>
            </w:pPr>
          </w:p>
        </w:tc>
      </w:tr>
      <w:tr w:rsidR="00CA08FE" w:rsidRPr="00C43C9D" w14:paraId="34A5BB09"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5" w14:textId="5E9E966E" w:rsidR="00CA08FE" w:rsidRPr="00C43C9D" w:rsidRDefault="00CA08FE" w:rsidP="00AF61DA"/>
        </w:tc>
        <w:tc>
          <w:tcPr>
            <w:tcW w:w="2268" w:type="dxa"/>
            <w:tcBorders>
              <w:top w:val="single" w:sz="4" w:space="0" w:color="D52B1E"/>
              <w:left w:val="single" w:sz="4" w:space="0" w:color="D52B1E"/>
              <w:bottom w:val="single" w:sz="4" w:space="0" w:color="D52B1E"/>
              <w:right w:val="single" w:sz="4" w:space="0" w:color="D52B1E"/>
            </w:tcBorders>
          </w:tcPr>
          <w:p w14:paraId="34A5BB06" w14:textId="5DE96A44" w:rsidR="00CA08FE" w:rsidRPr="00C43C9D" w:rsidRDefault="00CA08FE" w:rsidP="00AF61DA">
            <w:pPr>
              <w:ind w:left="175"/>
            </w:pPr>
          </w:p>
        </w:tc>
        <w:tc>
          <w:tcPr>
            <w:tcW w:w="2438" w:type="dxa"/>
            <w:tcBorders>
              <w:top w:val="single" w:sz="4" w:space="0" w:color="D52B1E"/>
              <w:left w:val="single" w:sz="4" w:space="0" w:color="D52B1E"/>
              <w:bottom w:val="single" w:sz="4" w:space="0" w:color="D52B1E"/>
              <w:right w:val="single" w:sz="4" w:space="0" w:color="D52B1E"/>
            </w:tcBorders>
          </w:tcPr>
          <w:p w14:paraId="34A5BB07" w14:textId="470D224B" w:rsidR="00CA08FE" w:rsidRPr="00C43C9D" w:rsidRDefault="00CA08FE" w:rsidP="00AF61DA">
            <w:pPr>
              <w:ind w:left="175"/>
            </w:pPr>
          </w:p>
        </w:tc>
        <w:tc>
          <w:tcPr>
            <w:tcW w:w="3515" w:type="dxa"/>
            <w:tcBorders>
              <w:top w:val="single" w:sz="4" w:space="0" w:color="D52B1E"/>
              <w:left w:val="single" w:sz="4" w:space="0" w:color="D52B1E"/>
              <w:bottom w:val="single" w:sz="4" w:space="0" w:color="D52B1E"/>
              <w:right w:val="single" w:sz="4" w:space="0" w:color="D52B1E"/>
            </w:tcBorders>
          </w:tcPr>
          <w:p w14:paraId="34A5BB08" w14:textId="1DB86BD2" w:rsidR="00CA08FE" w:rsidRPr="00C43C9D" w:rsidRDefault="00CA08FE" w:rsidP="00AF61DA">
            <w:pPr>
              <w:ind w:left="175"/>
            </w:pPr>
          </w:p>
        </w:tc>
      </w:tr>
      <w:tr w:rsidR="00CA08FE" w:rsidRPr="00C43C9D" w14:paraId="34A5BB0E"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A" w14:textId="742005E2" w:rsidR="00CA08FE" w:rsidRPr="00C43C9D" w:rsidRDefault="00CA08FE" w:rsidP="00AF61DA">
            <w:pPr>
              <w:ind w:hanging="19"/>
            </w:pPr>
          </w:p>
        </w:tc>
        <w:tc>
          <w:tcPr>
            <w:tcW w:w="2268" w:type="dxa"/>
            <w:tcBorders>
              <w:top w:val="single" w:sz="4" w:space="0" w:color="D52B1E"/>
              <w:left w:val="single" w:sz="4" w:space="0" w:color="D52B1E"/>
              <w:bottom w:val="single" w:sz="4" w:space="0" w:color="D52B1E"/>
              <w:right w:val="single" w:sz="4" w:space="0" w:color="D52B1E"/>
            </w:tcBorders>
          </w:tcPr>
          <w:p w14:paraId="34A5BB0B" w14:textId="1AFCED15" w:rsidR="00CA08FE" w:rsidRPr="00C43C9D" w:rsidRDefault="00CA08FE" w:rsidP="00AF61DA">
            <w:pPr>
              <w:ind w:left="317" w:hanging="142"/>
            </w:pPr>
          </w:p>
        </w:tc>
        <w:tc>
          <w:tcPr>
            <w:tcW w:w="2438" w:type="dxa"/>
            <w:tcBorders>
              <w:top w:val="single" w:sz="4" w:space="0" w:color="D52B1E"/>
              <w:left w:val="single" w:sz="4" w:space="0" w:color="D52B1E"/>
              <w:bottom w:val="single" w:sz="4" w:space="0" w:color="D52B1E"/>
              <w:right w:val="single" w:sz="4" w:space="0" w:color="D52B1E"/>
            </w:tcBorders>
          </w:tcPr>
          <w:p w14:paraId="34A5BB0C" w14:textId="1D171E95" w:rsidR="00CA08FE" w:rsidRPr="00C43C9D" w:rsidRDefault="00CA08FE" w:rsidP="00AF61DA">
            <w:pPr>
              <w:ind w:left="175"/>
            </w:pPr>
          </w:p>
        </w:tc>
        <w:tc>
          <w:tcPr>
            <w:tcW w:w="3515" w:type="dxa"/>
            <w:tcBorders>
              <w:top w:val="single" w:sz="4" w:space="0" w:color="D52B1E"/>
              <w:left w:val="single" w:sz="4" w:space="0" w:color="D52B1E"/>
              <w:bottom w:val="single" w:sz="4" w:space="0" w:color="D52B1E"/>
              <w:right w:val="single" w:sz="4" w:space="0" w:color="D52B1E"/>
            </w:tcBorders>
          </w:tcPr>
          <w:p w14:paraId="34A5BB0D" w14:textId="04FDF11A" w:rsidR="00CA08FE" w:rsidRPr="00C43C9D" w:rsidRDefault="00CA08FE" w:rsidP="00AF61DA">
            <w:pPr>
              <w:ind w:left="175"/>
            </w:pPr>
          </w:p>
        </w:tc>
      </w:tr>
      <w:tr w:rsidR="005012A2" w:rsidRPr="00C43C9D" w14:paraId="34A5BB13"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0F" w14:textId="541CC116" w:rsidR="005012A2" w:rsidRDefault="005012A2" w:rsidP="00AF61DA">
            <w:pPr>
              <w:ind w:hanging="19"/>
            </w:pPr>
          </w:p>
        </w:tc>
        <w:tc>
          <w:tcPr>
            <w:tcW w:w="2268" w:type="dxa"/>
            <w:tcBorders>
              <w:top w:val="single" w:sz="4" w:space="0" w:color="D52B1E"/>
              <w:left w:val="single" w:sz="4" w:space="0" w:color="D52B1E"/>
              <w:bottom w:val="single" w:sz="4" w:space="0" w:color="D52B1E"/>
              <w:right w:val="single" w:sz="4" w:space="0" w:color="D52B1E"/>
            </w:tcBorders>
          </w:tcPr>
          <w:p w14:paraId="34A5BB10" w14:textId="46EB8366" w:rsidR="005012A2" w:rsidRPr="00C43C9D" w:rsidRDefault="005012A2" w:rsidP="00AF61DA">
            <w:pPr>
              <w:ind w:left="317" w:hanging="142"/>
            </w:pPr>
          </w:p>
        </w:tc>
        <w:tc>
          <w:tcPr>
            <w:tcW w:w="2438" w:type="dxa"/>
            <w:tcBorders>
              <w:top w:val="single" w:sz="4" w:space="0" w:color="D52B1E"/>
              <w:left w:val="single" w:sz="4" w:space="0" w:color="D52B1E"/>
              <w:bottom w:val="single" w:sz="4" w:space="0" w:color="D52B1E"/>
              <w:right w:val="single" w:sz="4" w:space="0" w:color="D52B1E"/>
            </w:tcBorders>
          </w:tcPr>
          <w:p w14:paraId="34A5BB11" w14:textId="7A69C65B" w:rsidR="005012A2" w:rsidRPr="00C43C9D" w:rsidRDefault="005012A2" w:rsidP="00AF61DA">
            <w:pPr>
              <w:ind w:left="175"/>
            </w:pPr>
          </w:p>
        </w:tc>
        <w:tc>
          <w:tcPr>
            <w:tcW w:w="3515" w:type="dxa"/>
            <w:tcBorders>
              <w:top w:val="single" w:sz="4" w:space="0" w:color="D52B1E"/>
              <w:left w:val="single" w:sz="4" w:space="0" w:color="D52B1E"/>
              <w:bottom w:val="single" w:sz="4" w:space="0" w:color="D52B1E"/>
              <w:right w:val="single" w:sz="4" w:space="0" w:color="D52B1E"/>
            </w:tcBorders>
          </w:tcPr>
          <w:p w14:paraId="34A5BB12" w14:textId="0B8EA558" w:rsidR="005012A2" w:rsidRPr="00C43C9D" w:rsidRDefault="005012A2" w:rsidP="00AF61DA">
            <w:pPr>
              <w:ind w:left="175"/>
            </w:pPr>
          </w:p>
        </w:tc>
      </w:tr>
      <w:tr w:rsidR="00945D3C" w:rsidRPr="00C43C9D" w14:paraId="34A5BB18" w14:textId="77777777" w:rsidTr="00215B9D">
        <w:trPr>
          <w:cantSplit/>
          <w:trHeight w:val="360"/>
        </w:trPr>
        <w:tc>
          <w:tcPr>
            <w:tcW w:w="851" w:type="dxa"/>
            <w:tcBorders>
              <w:top w:val="single" w:sz="4" w:space="0" w:color="D52B1E"/>
              <w:left w:val="single" w:sz="4" w:space="0" w:color="D52B1E"/>
              <w:bottom w:val="single" w:sz="4" w:space="0" w:color="D52B1E"/>
              <w:right w:val="single" w:sz="4" w:space="0" w:color="D52B1E"/>
            </w:tcBorders>
          </w:tcPr>
          <w:p w14:paraId="34A5BB14" w14:textId="7E06D8F2" w:rsidR="00945D3C" w:rsidRDefault="00945D3C" w:rsidP="00945D3C">
            <w:pPr>
              <w:ind w:hanging="19"/>
            </w:pPr>
          </w:p>
        </w:tc>
        <w:tc>
          <w:tcPr>
            <w:tcW w:w="2268" w:type="dxa"/>
            <w:tcBorders>
              <w:top w:val="single" w:sz="4" w:space="0" w:color="D52B1E"/>
              <w:left w:val="single" w:sz="4" w:space="0" w:color="D52B1E"/>
              <w:bottom w:val="single" w:sz="4" w:space="0" w:color="D52B1E"/>
              <w:right w:val="single" w:sz="4" w:space="0" w:color="D52B1E"/>
            </w:tcBorders>
          </w:tcPr>
          <w:p w14:paraId="34A5BB15" w14:textId="1C54D89E" w:rsidR="00945D3C" w:rsidRPr="00C43C9D" w:rsidRDefault="00945D3C" w:rsidP="00945D3C">
            <w:pPr>
              <w:ind w:left="317" w:hanging="142"/>
            </w:pPr>
          </w:p>
        </w:tc>
        <w:tc>
          <w:tcPr>
            <w:tcW w:w="2438" w:type="dxa"/>
            <w:tcBorders>
              <w:top w:val="single" w:sz="4" w:space="0" w:color="D52B1E"/>
              <w:left w:val="single" w:sz="4" w:space="0" w:color="D52B1E"/>
              <w:bottom w:val="single" w:sz="4" w:space="0" w:color="D52B1E"/>
              <w:right w:val="single" w:sz="4" w:space="0" w:color="D52B1E"/>
            </w:tcBorders>
          </w:tcPr>
          <w:p w14:paraId="34A5BB16" w14:textId="1AE3482E" w:rsidR="00945D3C" w:rsidRPr="00C43C9D" w:rsidRDefault="00945D3C" w:rsidP="00945D3C">
            <w:pPr>
              <w:ind w:left="175"/>
            </w:pPr>
          </w:p>
        </w:tc>
        <w:tc>
          <w:tcPr>
            <w:tcW w:w="3515" w:type="dxa"/>
            <w:tcBorders>
              <w:top w:val="single" w:sz="4" w:space="0" w:color="D52B1E"/>
              <w:left w:val="single" w:sz="4" w:space="0" w:color="D52B1E"/>
              <w:bottom w:val="single" w:sz="4" w:space="0" w:color="D52B1E"/>
              <w:right w:val="single" w:sz="4" w:space="0" w:color="D52B1E"/>
            </w:tcBorders>
          </w:tcPr>
          <w:p w14:paraId="34A5BB17" w14:textId="6E284B72" w:rsidR="00945D3C" w:rsidRPr="00C43C9D" w:rsidRDefault="00945D3C" w:rsidP="00945D3C">
            <w:pPr>
              <w:ind w:left="175"/>
            </w:pPr>
          </w:p>
        </w:tc>
      </w:tr>
      <w:bookmarkEnd w:id="2"/>
    </w:tbl>
    <w:p w14:paraId="34A5BB19" w14:textId="77777777" w:rsidR="008877E4" w:rsidRDefault="008877E4" w:rsidP="00AF61DA"/>
    <w:p w14:paraId="34A5BB1A" w14:textId="77777777" w:rsidR="008877E4" w:rsidRPr="008877E4" w:rsidRDefault="008877E4" w:rsidP="00AF61DA"/>
    <w:p w14:paraId="34A5BB1B" w14:textId="77777777" w:rsidR="008877E4" w:rsidRPr="008877E4" w:rsidRDefault="008877E4" w:rsidP="00AF61DA"/>
    <w:p w14:paraId="34A5BB1C" w14:textId="77777777" w:rsidR="008877E4" w:rsidRPr="008877E4" w:rsidRDefault="008877E4" w:rsidP="00AF61DA"/>
    <w:p w14:paraId="34A5BB1D" w14:textId="77777777" w:rsidR="008877E4" w:rsidRPr="008877E4" w:rsidRDefault="008877E4" w:rsidP="00AF61DA"/>
    <w:p w14:paraId="34A5BB1E" w14:textId="77777777" w:rsidR="008877E4" w:rsidRPr="008877E4" w:rsidRDefault="008877E4" w:rsidP="00AF61DA"/>
    <w:p w14:paraId="34A5BB1F" w14:textId="77777777" w:rsidR="008877E4" w:rsidRPr="008877E4" w:rsidRDefault="008877E4" w:rsidP="00AF61DA"/>
    <w:p w14:paraId="34A5BB20" w14:textId="77777777" w:rsidR="008877E4" w:rsidRPr="008877E4" w:rsidRDefault="008877E4" w:rsidP="00AF61DA"/>
    <w:p w14:paraId="34A5BB21" w14:textId="77777777" w:rsidR="008877E4" w:rsidRPr="008877E4" w:rsidRDefault="008877E4" w:rsidP="00AF61DA"/>
    <w:p w14:paraId="34A5BB22" w14:textId="77777777" w:rsidR="008877E4" w:rsidRPr="008877E4" w:rsidRDefault="008877E4" w:rsidP="00AF61DA"/>
    <w:p w14:paraId="34A5BB23" w14:textId="77777777" w:rsidR="00CA08FE" w:rsidRPr="008877E4" w:rsidRDefault="008877E4" w:rsidP="00AF61DA">
      <w:pPr>
        <w:tabs>
          <w:tab w:val="left" w:pos="1725"/>
        </w:tabs>
      </w:pPr>
      <w:r>
        <w:tab/>
      </w:r>
    </w:p>
    <w:p w14:paraId="34A5BB24" w14:textId="77777777" w:rsidR="001E4913" w:rsidRPr="004E783F" w:rsidRDefault="001E4913" w:rsidP="00AF61DA">
      <w:pPr>
        <w:pStyle w:val="Heading1"/>
        <w:jc w:val="both"/>
        <w:rPr>
          <w:color w:val="C00000"/>
        </w:rPr>
      </w:pPr>
      <w:bookmarkStart w:id="3" w:name="_Toc383432686"/>
      <w:r w:rsidRPr="004E783F">
        <w:rPr>
          <w:color w:val="C00000"/>
        </w:rPr>
        <w:lastRenderedPageBreak/>
        <w:t>Contents</w:t>
      </w:r>
      <w:bookmarkEnd w:id="3"/>
    </w:p>
    <w:bookmarkStart w:id="4" w:name="_Toc132432416"/>
    <w:bookmarkStart w:id="5" w:name="_Toc451841876"/>
    <w:p w14:paraId="34A5BB25" w14:textId="77777777" w:rsidR="007C50B0" w:rsidRPr="007C50B0" w:rsidRDefault="00A84943">
      <w:pPr>
        <w:pStyle w:val="TOC1"/>
        <w:rPr>
          <w:rFonts w:asciiTheme="minorHAnsi" w:eastAsiaTheme="minorEastAsia" w:hAnsiTheme="minorHAnsi" w:cstheme="minorBidi"/>
          <w:b w:val="0"/>
          <w:noProof/>
          <w:sz w:val="22"/>
          <w:szCs w:val="22"/>
          <w:lang w:eastAsia="en-AU"/>
        </w:rPr>
      </w:pPr>
      <w:r w:rsidRPr="007C50B0">
        <w:fldChar w:fldCharType="begin"/>
      </w:r>
      <w:r w:rsidRPr="007C50B0">
        <w:instrText xml:space="preserve"> TOC \o "1-3" \t "Appendix Head 1,4" </w:instrText>
      </w:r>
      <w:r w:rsidRPr="007C50B0">
        <w:fldChar w:fldCharType="separate"/>
      </w:r>
      <w:r w:rsidR="007C50B0" w:rsidRPr="007C50B0">
        <w:rPr>
          <w:noProof/>
        </w:rPr>
        <w:t>Document Control</w:t>
      </w:r>
      <w:r w:rsidR="007C50B0" w:rsidRPr="007C50B0">
        <w:rPr>
          <w:noProof/>
        </w:rPr>
        <w:tab/>
      </w:r>
      <w:r w:rsidR="007C50B0" w:rsidRPr="007C50B0">
        <w:rPr>
          <w:noProof/>
        </w:rPr>
        <w:fldChar w:fldCharType="begin"/>
      </w:r>
      <w:r w:rsidR="007C50B0" w:rsidRPr="007C50B0">
        <w:rPr>
          <w:noProof/>
        </w:rPr>
        <w:instrText xml:space="preserve"> PAGEREF _Toc383432685 \h </w:instrText>
      </w:r>
      <w:r w:rsidR="007C50B0" w:rsidRPr="007C50B0">
        <w:rPr>
          <w:noProof/>
        </w:rPr>
      </w:r>
      <w:r w:rsidR="007C50B0" w:rsidRPr="007C50B0">
        <w:rPr>
          <w:noProof/>
        </w:rPr>
        <w:fldChar w:fldCharType="separate"/>
      </w:r>
      <w:r w:rsidR="006B20F4">
        <w:rPr>
          <w:noProof/>
        </w:rPr>
        <w:t>2</w:t>
      </w:r>
      <w:r w:rsidR="007C50B0" w:rsidRPr="007C50B0">
        <w:rPr>
          <w:noProof/>
        </w:rPr>
        <w:fldChar w:fldCharType="end"/>
      </w:r>
    </w:p>
    <w:p w14:paraId="34A5BB26"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Contents</w:t>
      </w:r>
      <w:r w:rsidRPr="007C50B0">
        <w:rPr>
          <w:noProof/>
        </w:rPr>
        <w:tab/>
      </w:r>
      <w:r w:rsidRPr="007C50B0">
        <w:rPr>
          <w:noProof/>
        </w:rPr>
        <w:fldChar w:fldCharType="begin"/>
      </w:r>
      <w:r w:rsidRPr="007C50B0">
        <w:rPr>
          <w:noProof/>
        </w:rPr>
        <w:instrText xml:space="preserve"> PAGEREF _Toc383432686 \h </w:instrText>
      </w:r>
      <w:r w:rsidRPr="007C50B0">
        <w:rPr>
          <w:noProof/>
        </w:rPr>
      </w:r>
      <w:r w:rsidRPr="007C50B0">
        <w:rPr>
          <w:noProof/>
        </w:rPr>
        <w:fldChar w:fldCharType="separate"/>
      </w:r>
      <w:r w:rsidR="006B20F4">
        <w:rPr>
          <w:noProof/>
        </w:rPr>
        <w:t>3</w:t>
      </w:r>
      <w:r w:rsidRPr="007C50B0">
        <w:rPr>
          <w:noProof/>
        </w:rPr>
        <w:fldChar w:fldCharType="end"/>
      </w:r>
    </w:p>
    <w:p w14:paraId="34A5BB27"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Executive Summary</w:t>
      </w:r>
      <w:r w:rsidRPr="007C50B0">
        <w:rPr>
          <w:noProof/>
        </w:rPr>
        <w:tab/>
      </w:r>
      <w:r w:rsidRPr="007C50B0">
        <w:rPr>
          <w:noProof/>
        </w:rPr>
        <w:fldChar w:fldCharType="begin"/>
      </w:r>
      <w:r w:rsidRPr="007C50B0">
        <w:rPr>
          <w:noProof/>
        </w:rPr>
        <w:instrText xml:space="preserve"> PAGEREF _Toc383432687 \h </w:instrText>
      </w:r>
      <w:r w:rsidRPr="007C50B0">
        <w:rPr>
          <w:noProof/>
        </w:rPr>
      </w:r>
      <w:r w:rsidRPr="007C50B0">
        <w:rPr>
          <w:noProof/>
        </w:rPr>
        <w:fldChar w:fldCharType="separate"/>
      </w:r>
      <w:r w:rsidR="006B20F4">
        <w:rPr>
          <w:noProof/>
        </w:rPr>
        <w:t>6</w:t>
      </w:r>
      <w:r w:rsidRPr="007C50B0">
        <w:rPr>
          <w:noProof/>
        </w:rPr>
        <w:fldChar w:fldCharType="end"/>
      </w:r>
    </w:p>
    <w:p w14:paraId="34A5BB28"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Background</w:t>
      </w:r>
      <w:r w:rsidRPr="007C50B0">
        <w:rPr>
          <w:noProof/>
        </w:rPr>
        <w:tab/>
      </w:r>
      <w:r w:rsidRPr="007C50B0">
        <w:rPr>
          <w:noProof/>
        </w:rPr>
        <w:fldChar w:fldCharType="begin"/>
      </w:r>
      <w:r w:rsidRPr="007C50B0">
        <w:rPr>
          <w:noProof/>
        </w:rPr>
        <w:instrText xml:space="preserve"> PAGEREF _Toc383432688 \h </w:instrText>
      </w:r>
      <w:r w:rsidRPr="007C50B0">
        <w:rPr>
          <w:noProof/>
        </w:rPr>
      </w:r>
      <w:r w:rsidRPr="007C50B0">
        <w:rPr>
          <w:noProof/>
        </w:rPr>
        <w:fldChar w:fldCharType="separate"/>
      </w:r>
      <w:r w:rsidR="006B20F4">
        <w:rPr>
          <w:noProof/>
        </w:rPr>
        <w:t>6</w:t>
      </w:r>
      <w:r w:rsidRPr="007C50B0">
        <w:rPr>
          <w:noProof/>
        </w:rPr>
        <w:fldChar w:fldCharType="end"/>
      </w:r>
    </w:p>
    <w:p w14:paraId="34A5BB29"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Business Objectives for this Project</w:t>
      </w:r>
      <w:r w:rsidRPr="007C50B0">
        <w:rPr>
          <w:noProof/>
        </w:rPr>
        <w:tab/>
      </w:r>
      <w:r w:rsidRPr="007C50B0">
        <w:rPr>
          <w:noProof/>
        </w:rPr>
        <w:fldChar w:fldCharType="begin"/>
      </w:r>
      <w:r w:rsidRPr="007C50B0">
        <w:rPr>
          <w:noProof/>
        </w:rPr>
        <w:instrText xml:space="preserve"> PAGEREF _Toc383432689 \h </w:instrText>
      </w:r>
      <w:r w:rsidRPr="007C50B0">
        <w:rPr>
          <w:noProof/>
        </w:rPr>
      </w:r>
      <w:r w:rsidRPr="007C50B0">
        <w:rPr>
          <w:noProof/>
        </w:rPr>
        <w:fldChar w:fldCharType="separate"/>
      </w:r>
      <w:r w:rsidR="006B20F4">
        <w:rPr>
          <w:noProof/>
        </w:rPr>
        <w:t>6</w:t>
      </w:r>
      <w:r w:rsidRPr="007C50B0">
        <w:rPr>
          <w:noProof/>
        </w:rPr>
        <w:fldChar w:fldCharType="end"/>
      </w:r>
    </w:p>
    <w:p w14:paraId="34A5BB2A"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Scope</w:t>
      </w:r>
      <w:r w:rsidRPr="007C50B0">
        <w:rPr>
          <w:noProof/>
        </w:rPr>
        <w:tab/>
      </w:r>
      <w:r w:rsidRPr="007C50B0">
        <w:rPr>
          <w:noProof/>
        </w:rPr>
        <w:fldChar w:fldCharType="begin"/>
      </w:r>
      <w:r w:rsidRPr="007C50B0">
        <w:rPr>
          <w:noProof/>
        </w:rPr>
        <w:instrText xml:space="preserve"> PAGEREF _Toc383432690 \h </w:instrText>
      </w:r>
      <w:r w:rsidRPr="007C50B0">
        <w:rPr>
          <w:noProof/>
        </w:rPr>
      </w:r>
      <w:r w:rsidRPr="007C50B0">
        <w:rPr>
          <w:noProof/>
        </w:rPr>
        <w:fldChar w:fldCharType="separate"/>
      </w:r>
      <w:r w:rsidR="006B20F4">
        <w:rPr>
          <w:noProof/>
        </w:rPr>
        <w:t>6</w:t>
      </w:r>
      <w:r w:rsidRPr="007C50B0">
        <w:rPr>
          <w:noProof/>
        </w:rPr>
        <w:fldChar w:fldCharType="end"/>
      </w:r>
    </w:p>
    <w:p w14:paraId="34A5BB2B"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Definition of Points</w:t>
      </w:r>
      <w:r w:rsidRPr="007C50B0">
        <w:rPr>
          <w:noProof/>
        </w:rPr>
        <w:tab/>
      </w:r>
      <w:r w:rsidRPr="007C50B0">
        <w:rPr>
          <w:noProof/>
        </w:rPr>
        <w:fldChar w:fldCharType="begin"/>
      </w:r>
      <w:r w:rsidRPr="007C50B0">
        <w:rPr>
          <w:noProof/>
        </w:rPr>
        <w:instrText xml:space="preserve"> PAGEREF _Toc383432691 \h </w:instrText>
      </w:r>
      <w:r w:rsidRPr="007C50B0">
        <w:rPr>
          <w:noProof/>
        </w:rPr>
      </w:r>
      <w:r w:rsidRPr="007C50B0">
        <w:rPr>
          <w:noProof/>
        </w:rPr>
        <w:fldChar w:fldCharType="separate"/>
      </w:r>
      <w:r w:rsidR="006B20F4">
        <w:rPr>
          <w:noProof/>
        </w:rPr>
        <w:t>6</w:t>
      </w:r>
      <w:r w:rsidRPr="007C50B0">
        <w:rPr>
          <w:noProof/>
        </w:rPr>
        <w:fldChar w:fldCharType="end"/>
      </w:r>
    </w:p>
    <w:p w14:paraId="34A5BB2C"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Supported Platform</w:t>
      </w:r>
      <w:r w:rsidRPr="007C50B0">
        <w:rPr>
          <w:noProof/>
        </w:rPr>
        <w:tab/>
      </w:r>
      <w:r w:rsidRPr="007C50B0">
        <w:rPr>
          <w:noProof/>
        </w:rPr>
        <w:fldChar w:fldCharType="begin"/>
      </w:r>
      <w:r w:rsidRPr="007C50B0">
        <w:rPr>
          <w:noProof/>
        </w:rPr>
        <w:instrText xml:space="preserve"> PAGEREF _Toc383432692 \h </w:instrText>
      </w:r>
      <w:r w:rsidRPr="007C50B0">
        <w:rPr>
          <w:noProof/>
        </w:rPr>
      </w:r>
      <w:r w:rsidRPr="007C50B0">
        <w:rPr>
          <w:noProof/>
        </w:rPr>
        <w:fldChar w:fldCharType="separate"/>
      </w:r>
      <w:r w:rsidR="006B20F4">
        <w:rPr>
          <w:noProof/>
        </w:rPr>
        <w:t>6</w:t>
      </w:r>
      <w:r w:rsidRPr="007C50B0">
        <w:rPr>
          <w:noProof/>
        </w:rPr>
        <w:fldChar w:fldCharType="end"/>
      </w:r>
    </w:p>
    <w:p w14:paraId="34A5BB2D"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PLAN</w:t>
      </w:r>
      <w:r w:rsidRPr="007C50B0">
        <w:rPr>
          <w:noProof/>
        </w:rPr>
        <w:tab/>
      </w:r>
      <w:r w:rsidRPr="007C50B0">
        <w:rPr>
          <w:noProof/>
        </w:rPr>
        <w:fldChar w:fldCharType="begin"/>
      </w:r>
      <w:r w:rsidRPr="007C50B0">
        <w:rPr>
          <w:noProof/>
        </w:rPr>
        <w:instrText xml:space="preserve"> PAGEREF _Toc383432693 \h </w:instrText>
      </w:r>
      <w:r w:rsidRPr="007C50B0">
        <w:rPr>
          <w:noProof/>
        </w:rPr>
      </w:r>
      <w:r w:rsidRPr="007C50B0">
        <w:rPr>
          <w:noProof/>
        </w:rPr>
        <w:fldChar w:fldCharType="separate"/>
      </w:r>
      <w:r w:rsidR="006B20F4">
        <w:rPr>
          <w:noProof/>
        </w:rPr>
        <w:t>7</w:t>
      </w:r>
      <w:r w:rsidRPr="007C50B0">
        <w:rPr>
          <w:noProof/>
        </w:rPr>
        <w:fldChar w:fldCharType="end"/>
      </w:r>
    </w:p>
    <w:p w14:paraId="34A5BB2E"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1: Create a new Incident Type and configure the questions and answers</w:t>
      </w:r>
      <w:r w:rsidRPr="007C50B0">
        <w:rPr>
          <w:noProof/>
        </w:rPr>
        <w:tab/>
      </w:r>
      <w:r w:rsidRPr="007C50B0">
        <w:rPr>
          <w:noProof/>
        </w:rPr>
        <w:fldChar w:fldCharType="begin"/>
      </w:r>
      <w:r w:rsidRPr="007C50B0">
        <w:rPr>
          <w:noProof/>
        </w:rPr>
        <w:instrText xml:space="preserve"> PAGEREF _Toc383432694 \h </w:instrText>
      </w:r>
      <w:r w:rsidRPr="007C50B0">
        <w:rPr>
          <w:noProof/>
        </w:rPr>
      </w:r>
      <w:r w:rsidRPr="007C50B0">
        <w:rPr>
          <w:noProof/>
        </w:rPr>
        <w:fldChar w:fldCharType="separate"/>
      </w:r>
      <w:r w:rsidR="006B20F4">
        <w:rPr>
          <w:noProof/>
        </w:rPr>
        <w:t>8</w:t>
      </w:r>
      <w:r w:rsidRPr="007C50B0">
        <w:rPr>
          <w:noProof/>
        </w:rPr>
        <w:fldChar w:fldCharType="end"/>
      </w:r>
    </w:p>
    <w:p w14:paraId="34A5BB2F"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1.1 Configuration - A CID Administrator can create a new Incident Type</w:t>
      </w:r>
      <w:r w:rsidRPr="007C50B0">
        <w:rPr>
          <w:noProof/>
        </w:rPr>
        <w:tab/>
      </w:r>
      <w:r w:rsidRPr="007C50B0">
        <w:rPr>
          <w:noProof/>
        </w:rPr>
        <w:fldChar w:fldCharType="begin"/>
      </w:r>
      <w:r w:rsidRPr="007C50B0">
        <w:rPr>
          <w:noProof/>
        </w:rPr>
        <w:instrText xml:space="preserve"> PAGEREF _Toc383432695 \h </w:instrText>
      </w:r>
      <w:r w:rsidRPr="007C50B0">
        <w:rPr>
          <w:noProof/>
        </w:rPr>
      </w:r>
      <w:r w:rsidRPr="007C50B0">
        <w:rPr>
          <w:noProof/>
        </w:rPr>
        <w:fldChar w:fldCharType="separate"/>
      </w:r>
      <w:r w:rsidR="006B20F4">
        <w:rPr>
          <w:noProof/>
        </w:rPr>
        <w:t>8</w:t>
      </w:r>
      <w:r w:rsidRPr="007C50B0">
        <w:rPr>
          <w:noProof/>
        </w:rPr>
        <w:fldChar w:fldCharType="end"/>
      </w:r>
    </w:p>
    <w:p w14:paraId="34A5BB30"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1.2 Configuration - A CID Administrator can specify the Incident Types available for each store type</w:t>
      </w:r>
      <w:r w:rsidRPr="007C50B0">
        <w:rPr>
          <w:noProof/>
        </w:rPr>
        <w:tab/>
      </w:r>
      <w:r w:rsidRPr="007C50B0">
        <w:rPr>
          <w:noProof/>
        </w:rPr>
        <w:fldChar w:fldCharType="begin"/>
      </w:r>
      <w:r w:rsidRPr="007C50B0">
        <w:rPr>
          <w:noProof/>
        </w:rPr>
        <w:instrText xml:space="preserve"> PAGEREF _Toc383432696 \h </w:instrText>
      </w:r>
      <w:r w:rsidRPr="007C50B0">
        <w:rPr>
          <w:noProof/>
        </w:rPr>
      </w:r>
      <w:r w:rsidRPr="007C50B0">
        <w:rPr>
          <w:noProof/>
        </w:rPr>
        <w:fldChar w:fldCharType="separate"/>
      </w:r>
      <w:r w:rsidR="006B20F4">
        <w:rPr>
          <w:noProof/>
        </w:rPr>
        <w:t>8</w:t>
      </w:r>
      <w:r w:rsidRPr="007C50B0">
        <w:rPr>
          <w:noProof/>
        </w:rPr>
        <w:fldChar w:fldCharType="end"/>
      </w:r>
    </w:p>
    <w:p w14:paraId="34A5BB31"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1.3 Configuration - A CID Administrator can create questions</w:t>
      </w:r>
      <w:r w:rsidRPr="007C50B0">
        <w:rPr>
          <w:noProof/>
        </w:rPr>
        <w:tab/>
      </w:r>
      <w:r w:rsidRPr="007C50B0">
        <w:rPr>
          <w:noProof/>
        </w:rPr>
        <w:fldChar w:fldCharType="begin"/>
      </w:r>
      <w:r w:rsidRPr="007C50B0">
        <w:rPr>
          <w:noProof/>
        </w:rPr>
        <w:instrText xml:space="preserve"> PAGEREF _Toc383432697 \h </w:instrText>
      </w:r>
      <w:r w:rsidRPr="007C50B0">
        <w:rPr>
          <w:noProof/>
        </w:rPr>
      </w:r>
      <w:r w:rsidRPr="007C50B0">
        <w:rPr>
          <w:noProof/>
        </w:rPr>
        <w:fldChar w:fldCharType="separate"/>
      </w:r>
      <w:r w:rsidR="006B20F4">
        <w:rPr>
          <w:noProof/>
        </w:rPr>
        <w:t>8</w:t>
      </w:r>
      <w:r w:rsidRPr="007C50B0">
        <w:rPr>
          <w:noProof/>
        </w:rPr>
        <w:fldChar w:fldCharType="end"/>
      </w:r>
    </w:p>
    <w:p w14:paraId="34A5BB32"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1.4 Configuration - The system will have a few preconfigured questions/elements built in</w:t>
      </w:r>
      <w:r w:rsidRPr="007C50B0">
        <w:rPr>
          <w:noProof/>
        </w:rPr>
        <w:tab/>
      </w:r>
      <w:r w:rsidRPr="007C50B0">
        <w:rPr>
          <w:noProof/>
        </w:rPr>
        <w:fldChar w:fldCharType="begin"/>
      </w:r>
      <w:r w:rsidRPr="007C50B0">
        <w:rPr>
          <w:noProof/>
        </w:rPr>
        <w:instrText xml:space="preserve"> PAGEREF _Toc383432698 \h </w:instrText>
      </w:r>
      <w:r w:rsidRPr="007C50B0">
        <w:rPr>
          <w:noProof/>
        </w:rPr>
      </w:r>
      <w:r w:rsidRPr="007C50B0">
        <w:rPr>
          <w:noProof/>
        </w:rPr>
        <w:fldChar w:fldCharType="separate"/>
      </w:r>
      <w:r w:rsidR="006B20F4">
        <w:rPr>
          <w:noProof/>
        </w:rPr>
        <w:t>10</w:t>
      </w:r>
      <w:r w:rsidRPr="007C50B0">
        <w:rPr>
          <w:noProof/>
        </w:rPr>
        <w:fldChar w:fldCharType="end"/>
      </w:r>
    </w:p>
    <w:p w14:paraId="34A5BB33"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1.5 Configuration - A CID Administrator can configure the process flow of questions related to an Incident Type</w:t>
      </w:r>
      <w:r w:rsidRPr="007C50B0">
        <w:rPr>
          <w:noProof/>
        </w:rPr>
        <w:tab/>
      </w:r>
      <w:r w:rsidRPr="007C50B0">
        <w:rPr>
          <w:noProof/>
        </w:rPr>
        <w:fldChar w:fldCharType="begin"/>
      </w:r>
      <w:r w:rsidRPr="007C50B0">
        <w:rPr>
          <w:noProof/>
        </w:rPr>
        <w:instrText xml:space="preserve"> PAGEREF _Toc383432699 \h </w:instrText>
      </w:r>
      <w:r w:rsidRPr="007C50B0">
        <w:rPr>
          <w:noProof/>
        </w:rPr>
      </w:r>
      <w:r w:rsidRPr="007C50B0">
        <w:rPr>
          <w:noProof/>
        </w:rPr>
        <w:fldChar w:fldCharType="separate"/>
      </w:r>
      <w:r w:rsidR="006B20F4">
        <w:rPr>
          <w:noProof/>
        </w:rPr>
        <w:t>10</w:t>
      </w:r>
      <w:r w:rsidRPr="007C50B0">
        <w:rPr>
          <w:noProof/>
        </w:rPr>
        <w:fldChar w:fldCharType="end"/>
      </w:r>
    </w:p>
    <w:p w14:paraId="34A5BB34"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2: Allow an Operator to create an Incident and ask the questions of the caller</w:t>
      </w:r>
      <w:r w:rsidRPr="007C50B0">
        <w:rPr>
          <w:noProof/>
        </w:rPr>
        <w:tab/>
      </w:r>
      <w:r w:rsidRPr="007C50B0">
        <w:rPr>
          <w:noProof/>
        </w:rPr>
        <w:fldChar w:fldCharType="begin"/>
      </w:r>
      <w:r w:rsidRPr="007C50B0">
        <w:rPr>
          <w:noProof/>
        </w:rPr>
        <w:instrText xml:space="preserve"> PAGEREF _Toc383432700 \h </w:instrText>
      </w:r>
      <w:r w:rsidRPr="007C50B0">
        <w:rPr>
          <w:noProof/>
        </w:rPr>
      </w:r>
      <w:r w:rsidRPr="007C50B0">
        <w:rPr>
          <w:noProof/>
        </w:rPr>
        <w:fldChar w:fldCharType="separate"/>
      </w:r>
      <w:r w:rsidR="006B20F4">
        <w:rPr>
          <w:noProof/>
        </w:rPr>
        <w:t>12</w:t>
      </w:r>
      <w:r w:rsidRPr="007C50B0">
        <w:rPr>
          <w:noProof/>
        </w:rPr>
        <w:fldChar w:fldCharType="end"/>
      </w:r>
    </w:p>
    <w:p w14:paraId="34A5BB35"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2.1 Main Incident Page - An Operator can create a new Incident</w:t>
      </w:r>
      <w:r w:rsidRPr="007C50B0">
        <w:rPr>
          <w:noProof/>
        </w:rPr>
        <w:tab/>
      </w:r>
      <w:r w:rsidRPr="007C50B0">
        <w:rPr>
          <w:noProof/>
        </w:rPr>
        <w:fldChar w:fldCharType="begin"/>
      </w:r>
      <w:r w:rsidRPr="007C50B0">
        <w:rPr>
          <w:noProof/>
        </w:rPr>
        <w:instrText xml:space="preserve"> PAGEREF _Toc383432701 \h </w:instrText>
      </w:r>
      <w:r w:rsidRPr="007C50B0">
        <w:rPr>
          <w:noProof/>
        </w:rPr>
      </w:r>
      <w:r w:rsidRPr="007C50B0">
        <w:rPr>
          <w:noProof/>
        </w:rPr>
        <w:fldChar w:fldCharType="separate"/>
      </w:r>
      <w:r w:rsidR="006B20F4">
        <w:rPr>
          <w:noProof/>
        </w:rPr>
        <w:t>12</w:t>
      </w:r>
      <w:r w:rsidRPr="007C50B0">
        <w:rPr>
          <w:noProof/>
        </w:rPr>
        <w:fldChar w:fldCharType="end"/>
      </w:r>
    </w:p>
    <w:p w14:paraId="34A5BB36"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2.2 Asking Questions page - An operator can see the summary details related to an incident</w:t>
      </w:r>
      <w:r w:rsidRPr="007C50B0">
        <w:rPr>
          <w:noProof/>
        </w:rPr>
        <w:tab/>
      </w:r>
      <w:r w:rsidRPr="007C50B0">
        <w:rPr>
          <w:noProof/>
        </w:rPr>
        <w:fldChar w:fldCharType="begin"/>
      </w:r>
      <w:r w:rsidRPr="007C50B0">
        <w:rPr>
          <w:noProof/>
        </w:rPr>
        <w:instrText xml:space="preserve"> PAGEREF _Toc383432702 \h </w:instrText>
      </w:r>
      <w:r w:rsidRPr="007C50B0">
        <w:rPr>
          <w:noProof/>
        </w:rPr>
      </w:r>
      <w:r w:rsidRPr="007C50B0">
        <w:rPr>
          <w:noProof/>
        </w:rPr>
        <w:fldChar w:fldCharType="separate"/>
      </w:r>
      <w:r w:rsidR="006B20F4">
        <w:rPr>
          <w:noProof/>
        </w:rPr>
        <w:t>13</w:t>
      </w:r>
      <w:r w:rsidRPr="007C50B0">
        <w:rPr>
          <w:noProof/>
        </w:rPr>
        <w:fldChar w:fldCharType="end"/>
      </w:r>
    </w:p>
    <w:p w14:paraId="34A5BB37"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2.3 Asking Questions page - An Operator can add or change the incident notes while they are asking the questions of a caller</w:t>
      </w:r>
      <w:r w:rsidRPr="007C50B0">
        <w:rPr>
          <w:noProof/>
        </w:rPr>
        <w:tab/>
      </w:r>
      <w:r w:rsidRPr="007C50B0">
        <w:rPr>
          <w:noProof/>
        </w:rPr>
        <w:fldChar w:fldCharType="begin"/>
      </w:r>
      <w:r w:rsidRPr="007C50B0">
        <w:rPr>
          <w:noProof/>
        </w:rPr>
        <w:instrText xml:space="preserve"> PAGEREF _Toc383432703 \h </w:instrText>
      </w:r>
      <w:r w:rsidRPr="007C50B0">
        <w:rPr>
          <w:noProof/>
        </w:rPr>
      </w:r>
      <w:r w:rsidRPr="007C50B0">
        <w:rPr>
          <w:noProof/>
        </w:rPr>
        <w:fldChar w:fldCharType="separate"/>
      </w:r>
      <w:r w:rsidR="006B20F4">
        <w:rPr>
          <w:noProof/>
        </w:rPr>
        <w:t>15</w:t>
      </w:r>
      <w:r w:rsidRPr="007C50B0">
        <w:rPr>
          <w:noProof/>
        </w:rPr>
        <w:fldChar w:fldCharType="end"/>
      </w:r>
    </w:p>
    <w:p w14:paraId="34A5BB38"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2.4 Asking Questions page - An Operator can ask questions and record answers</w:t>
      </w:r>
      <w:r w:rsidRPr="007C50B0">
        <w:rPr>
          <w:noProof/>
        </w:rPr>
        <w:tab/>
      </w:r>
      <w:r w:rsidRPr="007C50B0">
        <w:rPr>
          <w:noProof/>
        </w:rPr>
        <w:fldChar w:fldCharType="begin"/>
      </w:r>
      <w:r w:rsidRPr="007C50B0">
        <w:rPr>
          <w:noProof/>
        </w:rPr>
        <w:instrText xml:space="preserve"> PAGEREF _Toc383432704 \h </w:instrText>
      </w:r>
      <w:r w:rsidRPr="007C50B0">
        <w:rPr>
          <w:noProof/>
        </w:rPr>
      </w:r>
      <w:r w:rsidRPr="007C50B0">
        <w:rPr>
          <w:noProof/>
        </w:rPr>
        <w:fldChar w:fldCharType="separate"/>
      </w:r>
      <w:r w:rsidR="006B20F4">
        <w:rPr>
          <w:noProof/>
        </w:rPr>
        <w:t>15</w:t>
      </w:r>
      <w:r w:rsidRPr="007C50B0">
        <w:rPr>
          <w:noProof/>
        </w:rPr>
        <w:fldChar w:fldCharType="end"/>
      </w:r>
    </w:p>
    <w:p w14:paraId="34A5BB39"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2.5 Asking Questions page - An Operator can attach a new Incident Type</w:t>
      </w:r>
      <w:r w:rsidRPr="007C50B0">
        <w:rPr>
          <w:noProof/>
        </w:rPr>
        <w:tab/>
      </w:r>
      <w:r w:rsidRPr="007C50B0">
        <w:rPr>
          <w:noProof/>
        </w:rPr>
        <w:fldChar w:fldCharType="begin"/>
      </w:r>
      <w:r w:rsidRPr="007C50B0">
        <w:rPr>
          <w:noProof/>
        </w:rPr>
        <w:instrText xml:space="preserve"> PAGEREF _Toc383432705 \h </w:instrText>
      </w:r>
      <w:r w:rsidRPr="007C50B0">
        <w:rPr>
          <w:noProof/>
        </w:rPr>
      </w:r>
      <w:r w:rsidRPr="007C50B0">
        <w:rPr>
          <w:noProof/>
        </w:rPr>
        <w:fldChar w:fldCharType="separate"/>
      </w:r>
      <w:r w:rsidR="006B20F4">
        <w:rPr>
          <w:noProof/>
        </w:rPr>
        <w:t>15</w:t>
      </w:r>
      <w:r w:rsidRPr="007C50B0">
        <w:rPr>
          <w:noProof/>
        </w:rPr>
        <w:fldChar w:fldCharType="end"/>
      </w:r>
    </w:p>
    <w:p w14:paraId="34A5BB3A"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2.6 Asking Questions page - The system will attach a new Incident Type if the configuration of question requires it</w:t>
      </w:r>
      <w:r w:rsidRPr="007C50B0">
        <w:rPr>
          <w:noProof/>
        </w:rPr>
        <w:tab/>
      </w:r>
      <w:r w:rsidRPr="007C50B0">
        <w:rPr>
          <w:noProof/>
        </w:rPr>
        <w:fldChar w:fldCharType="begin"/>
      </w:r>
      <w:r w:rsidRPr="007C50B0">
        <w:rPr>
          <w:noProof/>
        </w:rPr>
        <w:instrText xml:space="preserve"> PAGEREF _Toc383432706 \h </w:instrText>
      </w:r>
      <w:r w:rsidRPr="007C50B0">
        <w:rPr>
          <w:noProof/>
        </w:rPr>
      </w:r>
      <w:r w:rsidRPr="007C50B0">
        <w:rPr>
          <w:noProof/>
        </w:rPr>
        <w:fldChar w:fldCharType="separate"/>
      </w:r>
      <w:r w:rsidR="006B20F4">
        <w:rPr>
          <w:noProof/>
        </w:rPr>
        <w:t>15</w:t>
      </w:r>
      <w:r w:rsidRPr="007C50B0">
        <w:rPr>
          <w:noProof/>
        </w:rPr>
        <w:fldChar w:fldCharType="end"/>
      </w:r>
    </w:p>
    <w:p w14:paraId="34A5BB3B"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2.7 Asking Questions page - An Operator can answer questions within an incident for loop elements</w:t>
      </w:r>
      <w:r w:rsidRPr="007C50B0">
        <w:rPr>
          <w:noProof/>
        </w:rPr>
        <w:tab/>
      </w:r>
      <w:r w:rsidRPr="007C50B0">
        <w:rPr>
          <w:noProof/>
        </w:rPr>
        <w:fldChar w:fldCharType="begin"/>
      </w:r>
      <w:r w:rsidRPr="007C50B0">
        <w:rPr>
          <w:noProof/>
        </w:rPr>
        <w:instrText xml:space="preserve"> PAGEREF _Toc383432707 \h </w:instrText>
      </w:r>
      <w:r w:rsidRPr="007C50B0">
        <w:rPr>
          <w:noProof/>
        </w:rPr>
      </w:r>
      <w:r w:rsidRPr="007C50B0">
        <w:rPr>
          <w:noProof/>
        </w:rPr>
        <w:fldChar w:fldCharType="separate"/>
      </w:r>
      <w:r w:rsidR="006B20F4">
        <w:rPr>
          <w:noProof/>
        </w:rPr>
        <w:t>16</w:t>
      </w:r>
      <w:r w:rsidRPr="007C50B0">
        <w:rPr>
          <w:noProof/>
        </w:rPr>
        <w:fldChar w:fldCharType="end"/>
      </w:r>
    </w:p>
    <w:p w14:paraId="34A5BB3C"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2.8 Asking Questions page - An Operator can search for Assets within the Ask Questions page</w:t>
      </w:r>
      <w:r w:rsidRPr="007C50B0">
        <w:rPr>
          <w:noProof/>
        </w:rPr>
        <w:tab/>
      </w:r>
      <w:r w:rsidRPr="007C50B0">
        <w:rPr>
          <w:noProof/>
        </w:rPr>
        <w:fldChar w:fldCharType="begin"/>
      </w:r>
      <w:r w:rsidRPr="007C50B0">
        <w:rPr>
          <w:noProof/>
        </w:rPr>
        <w:instrText xml:space="preserve"> PAGEREF _Toc383432708 \h </w:instrText>
      </w:r>
      <w:r w:rsidRPr="007C50B0">
        <w:rPr>
          <w:noProof/>
        </w:rPr>
      </w:r>
      <w:r w:rsidRPr="007C50B0">
        <w:rPr>
          <w:noProof/>
        </w:rPr>
        <w:fldChar w:fldCharType="separate"/>
      </w:r>
      <w:r w:rsidR="006B20F4">
        <w:rPr>
          <w:noProof/>
        </w:rPr>
        <w:t>17</w:t>
      </w:r>
      <w:r w:rsidRPr="007C50B0">
        <w:rPr>
          <w:noProof/>
        </w:rPr>
        <w:fldChar w:fldCharType="end"/>
      </w:r>
    </w:p>
    <w:p w14:paraId="34A5BB3D"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2.9 Asking Questions page - A question may be configured to allow other options not predefined</w:t>
      </w:r>
      <w:r w:rsidRPr="007C50B0">
        <w:rPr>
          <w:noProof/>
        </w:rPr>
        <w:tab/>
      </w:r>
      <w:r w:rsidRPr="007C50B0">
        <w:rPr>
          <w:noProof/>
        </w:rPr>
        <w:fldChar w:fldCharType="begin"/>
      </w:r>
      <w:r w:rsidRPr="007C50B0">
        <w:rPr>
          <w:noProof/>
        </w:rPr>
        <w:instrText xml:space="preserve"> PAGEREF _Toc383432709 \h </w:instrText>
      </w:r>
      <w:r w:rsidRPr="007C50B0">
        <w:rPr>
          <w:noProof/>
        </w:rPr>
      </w:r>
      <w:r w:rsidRPr="007C50B0">
        <w:rPr>
          <w:noProof/>
        </w:rPr>
        <w:fldChar w:fldCharType="separate"/>
      </w:r>
      <w:r w:rsidR="006B20F4">
        <w:rPr>
          <w:noProof/>
        </w:rPr>
        <w:t>17</w:t>
      </w:r>
      <w:r w:rsidRPr="007C50B0">
        <w:rPr>
          <w:noProof/>
        </w:rPr>
        <w:fldChar w:fldCharType="end"/>
      </w:r>
    </w:p>
    <w:p w14:paraId="34A5BB3E"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2.10 Asking Questions page - Show Reminders related to the Response to a question. Handle links to other pages etc</w:t>
      </w:r>
      <w:r w:rsidRPr="007C50B0">
        <w:rPr>
          <w:noProof/>
        </w:rPr>
        <w:tab/>
      </w:r>
      <w:r w:rsidRPr="007C50B0">
        <w:rPr>
          <w:noProof/>
        </w:rPr>
        <w:fldChar w:fldCharType="begin"/>
      </w:r>
      <w:r w:rsidRPr="007C50B0">
        <w:rPr>
          <w:noProof/>
        </w:rPr>
        <w:instrText xml:space="preserve"> PAGEREF _Toc383432710 \h </w:instrText>
      </w:r>
      <w:r w:rsidRPr="007C50B0">
        <w:rPr>
          <w:noProof/>
        </w:rPr>
      </w:r>
      <w:r w:rsidRPr="007C50B0">
        <w:rPr>
          <w:noProof/>
        </w:rPr>
        <w:fldChar w:fldCharType="separate"/>
      </w:r>
      <w:r w:rsidR="006B20F4">
        <w:rPr>
          <w:noProof/>
        </w:rPr>
        <w:t>17</w:t>
      </w:r>
      <w:r w:rsidRPr="007C50B0">
        <w:rPr>
          <w:noProof/>
        </w:rPr>
        <w:fldChar w:fldCharType="end"/>
      </w:r>
    </w:p>
    <w:p w14:paraId="34A5BB3F"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3: Enhance the Main Incident page and create FM Jobs</w:t>
      </w:r>
      <w:r w:rsidRPr="007C50B0">
        <w:rPr>
          <w:noProof/>
        </w:rPr>
        <w:tab/>
      </w:r>
      <w:r w:rsidRPr="007C50B0">
        <w:rPr>
          <w:noProof/>
        </w:rPr>
        <w:fldChar w:fldCharType="begin"/>
      </w:r>
      <w:r w:rsidRPr="007C50B0">
        <w:rPr>
          <w:noProof/>
        </w:rPr>
        <w:instrText xml:space="preserve"> PAGEREF _Toc383432711 \h </w:instrText>
      </w:r>
      <w:r w:rsidRPr="007C50B0">
        <w:rPr>
          <w:noProof/>
        </w:rPr>
      </w:r>
      <w:r w:rsidRPr="007C50B0">
        <w:rPr>
          <w:noProof/>
        </w:rPr>
        <w:fldChar w:fldCharType="separate"/>
      </w:r>
      <w:r w:rsidR="006B20F4">
        <w:rPr>
          <w:noProof/>
        </w:rPr>
        <w:t>18</w:t>
      </w:r>
      <w:r w:rsidRPr="007C50B0">
        <w:rPr>
          <w:noProof/>
        </w:rPr>
        <w:fldChar w:fldCharType="end"/>
      </w:r>
    </w:p>
    <w:p w14:paraId="34A5BB40"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3.1 Main Incident Page - An Operator can search for an incident and open it in the Incident Management page</w:t>
      </w:r>
      <w:r w:rsidRPr="007C50B0">
        <w:rPr>
          <w:noProof/>
        </w:rPr>
        <w:tab/>
      </w:r>
      <w:r w:rsidRPr="007C50B0">
        <w:rPr>
          <w:noProof/>
        </w:rPr>
        <w:fldChar w:fldCharType="begin"/>
      </w:r>
      <w:r w:rsidRPr="007C50B0">
        <w:rPr>
          <w:noProof/>
        </w:rPr>
        <w:instrText xml:space="preserve"> PAGEREF _Toc383432712 \h </w:instrText>
      </w:r>
      <w:r w:rsidRPr="007C50B0">
        <w:rPr>
          <w:noProof/>
        </w:rPr>
      </w:r>
      <w:r w:rsidRPr="007C50B0">
        <w:rPr>
          <w:noProof/>
        </w:rPr>
        <w:fldChar w:fldCharType="separate"/>
      </w:r>
      <w:r w:rsidR="006B20F4">
        <w:rPr>
          <w:noProof/>
        </w:rPr>
        <w:t>18</w:t>
      </w:r>
      <w:r w:rsidRPr="007C50B0">
        <w:rPr>
          <w:noProof/>
        </w:rPr>
        <w:fldChar w:fldCharType="end"/>
      </w:r>
    </w:p>
    <w:p w14:paraId="34A5BB41"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lastRenderedPageBreak/>
        <w:t xml:space="preserve">3.2 Main Incident Page - An Operator can see the </w:t>
      </w:r>
      <w:r w:rsidRPr="007C50B0">
        <w:rPr>
          <w:i/>
          <w:noProof/>
        </w:rPr>
        <w:t xml:space="preserve">Recent Incidents Nearby </w:t>
      </w:r>
      <w:r w:rsidRPr="007C50B0">
        <w:rPr>
          <w:noProof/>
        </w:rPr>
        <w:t>in a grid</w:t>
      </w:r>
      <w:r w:rsidRPr="007C50B0">
        <w:rPr>
          <w:noProof/>
        </w:rPr>
        <w:tab/>
      </w:r>
      <w:r w:rsidRPr="007C50B0">
        <w:rPr>
          <w:noProof/>
        </w:rPr>
        <w:fldChar w:fldCharType="begin"/>
      </w:r>
      <w:r w:rsidRPr="007C50B0">
        <w:rPr>
          <w:noProof/>
        </w:rPr>
        <w:instrText xml:space="preserve"> PAGEREF _Toc383432713 \h </w:instrText>
      </w:r>
      <w:r w:rsidRPr="007C50B0">
        <w:rPr>
          <w:noProof/>
        </w:rPr>
      </w:r>
      <w:r w:rsidRPr="007C50B0">
        <w:rPr>
          <w:noProof/>
        </w:rPr>
        <w:fldChar w:fldCharType="separate"/>
      </w:r>
      <w:r w:rsidR="006B20F4">
        <w:rPr>
          <w:noProof/>
        </w:rPr>
        <w:t>18</w:t>
      </w:r>
      <w:r w:rsidRPr="007C50B0">
        <w:rPr>
          <w:noProof/>
        </w:rPr>
        <w:fldChar w:fldCharType="end"/>
      </w:r>
    </w:p>
    <w:p w14:paraId="34A5BB42"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3.3 Main Incident Page - An Operator can see the Recent Incidents for [Store] in a grid</w:t>
      </w:r>
      <w:r w:rsidRPr="007C50B0">
        <w:rPr>
          <w:noProof/>
        </w:rPr>
        <w:tab/>
      </w:r>
      <w:r w:rsidRPr="007C50B0">
        <w:rPr>
          <w:noProof/>
        </w:rPr>
        <w:fldChar w:fldCharType="begin"/>
      </w:r>
      <w:r w:rsidRPr="007C50B0">
        <w:rPr>
          <w:noProof/>
        </w:rPr>
        <w:instrText xml:space="preserve"> PAGEREF _Toc383432714 \h </w:instrText>
      </w:r>
      <w:r w:rsidRPr="007C50B0">
        <w:rPr>
          <w:noProof/>
        </w:rPr>
      </w:r>
      <w:r w:rsidRPr="007C50B0">
        <w:rPr>
          <w:noProof/>
        </w:rPr>
        <w:fldChar w:fldCharType="separate"/>
      </w:r>
      <w:r w:rsidR="006B20F4">
        <w:rPr>
          <w:noProof/>
        </w:rPr>
        <w:t>18</w:t>
      </w:r>
      <w:r w:rsidRPr="007C50B0">
        <w:rPr>
          <w:noProof/>
        </w:rPr>
        <w:fldChar w:fldCharType="end"/>
      </w:r>
    </w:p>
    <w:p w14:paraId="34A5BB43"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3.4 Main Incident Page - An Operator can see the Recent Jobs for [Store] in a grid</w:t>
      </w:r>
      <w:r w:rsidRPr="007C50B0">
        <w:rPr>
          <w:noProof/>
        </w:rPr>
        <w:tab/>
      </w:r>
      <w:r w:rsidRPr="007C50B0">
        <w:rPr>
          <w:noProof/>
        </w:rPr>
        <w:fldChar w:fldCharType="begin"/>
      </w:r>
      <w:r w:rsidRPr="007C50B0">
        <w:rPr>
          <w:noProof/>
        </w:rPr>
        <w:instrText xml:space="preserve"> PAGEREF _Toc383432715 \h </w:instrText>
      </w:r>
      <w:r w:rsidRPr="007C50B0">
        <w:rPr>
          <w:noProof/>
        </w:rPr>
      </w:r>
      <w:r w:rsidRPr="007C50B0">
        <w:rPr>
          <w:noProof/>
        </w:rPr>
        <w:fldChar w:fldCharType="separate"/>
      </w:r>
      <w:r w:rsidR="006B20F4">
        <w:rPr>
          <w:noProof/>
        </w:rPr>
        <w:t>18</w:t>
      </w:r>
      <w:r w:rsidRPr="007C50B0">
        <w:rPr>
          <w:noProof/>
        </w:rPr>
        <w:fldChar w:fldCharType="end"/>
      </w:r>
    </w:p>
    <w:p w14:paraId="34A5BB44"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3.5 Main Incident Page - An Operator can see a list of Related Jobs and link and unlink a Job to this incident</w:t>
      </w:r>
      <w:r w:rsidRPr="007C50B0">
        <w:rPr>
          <w:noProof/>
        </w:rPr>
        <w:tab/>
      </w:r>
      <w:r w:rsidRPr="007C50B0">
        <w:rPr>
          <w:noProof/>
        </w:rPr>
        <w:fldChar w:fldCharType="begin"/>
      </w:r>
      <w:r w:rsidRPr="007C50B0">
        <w:rPr>
          <w:noProof/>
        </w:rPr>
        <w:instrText xml:space="preserve"> PAGEREF _Toc383432716 \h </w:instrText>
      </w:r>
      <w:r w:rsidRPr="007C50B0">
        <w:rPr>
          <w:noProof/>
        </w:rPr>
      </w:r>
      <w:r w:rsidRPr="007C50B0">
        <w:rPr>
          <w:noProof/>
        </w:rPr>
        <w:fldChar w:fldCharType="separate"/>
      </w:r>
      <w:r w:rsidR="006B20F4">
        <w:rPr>
          <w:noProof/>
        </w:rPr>
        <w:t>19</w:t>
      </w:r>
      <w:r w:rsidRPr="007C50B0">
        <w:rPr>
          <w:noProof/>
        </w:rPr>
        <w:fldChar w:fldCharType="end"/>
      </w:r>
    </w:p>
    <w:p w14:paraId="34A5BB45"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3.6 Main Incident Page - An Operator can see a list of Events related to the incident</w:t>
      </w:r>
      <w:r w:rsidRPr="007C50B0">
        <w:rPr>
          <w:noProof/>
        </w:rPr>
        <w:tab/>
      </w:r>
      <w:r w:rsidRPr="007C50B0">
        <w:rPr>
          <w:noProof/>
        </w:rPr>
        <w:fldChar w:fldCharType="begin"/>
      </w:r>
      <w:r w:rsidRPr="007C50B0">
        <w:rPr>
          <w:noProof/>
        </w:rPr>
        <w:instrText xml:space="preserve"> PAGEREF _Toc383432717 \h </w:instrText>
      </w:r>
      <w:r w:rsidRPr="007C50B0">
        <w:rPr>
          <w:noProof/>
        </w:rPr>
      </w:r>
      <w:r w:rsidRPr="007C50B0">
        <w:rPr>
          <w:noProof/>
        </w:rPr>
        <w:fldChar w:fldCharType="separate"/>
      </w:r>
      <w:r w:rsidR="006B20F4">
        <w:rPr>
          <w:noProof/>
        </w:rPr>
        <w:t>19</w:t>
      </w:r>
      <w:r w:rsidRPr="007C50B0">
        <w:rPr>
          <w:noProof/>
        </w:rPr>
        <w:fldChar w:fldCharType="end"/>
      </w:r>
    </w:p>
    <w:p w14:paraId="34A5BB46"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3.7 Main Incident Page - An Operator can cancel Incident</w:t>
      </w:r>
      <w:r w:rsidRPr="007C50B0">
        <w:rPr>
          <w:noProof/>
        </w:rPr>
        <w:tab/>
      </w:r>
      <w:r w:rsidRPr="007C50B0">
        <w:rPr>
          <w:noProof/>
        </w:rPr>
        <w:fldChar w:fldCharType="begin"/>
      </w:r>
      <w:r w:rsidRPr="007C50B0">
        <w:rPr>
          <w:noProof/>
        </w:rPr>
        <w:instrText xml:space="preserve"> PAGEREF _Toc383432718 \h </w:instrText>
      </w:r>
      <w:r w:rsidRPr="007C50B0">
        <w:rPr>
          <w:noProof/>
        </w:rPr>
      </w:r>
      <w:r w:rsidRPr="007C50B0">
        <w:rPr>
          <w:noProof/>
        </w:rPr>
        <w:fldChar w:fldCharType="separate"/>
      </w:r>
      <w:r w:rsidR="006B20F4">
        <w:rPr>
          <w:noProof/>
        </w:rPr>
        <w:t>19</w:t>
      </w:r>
      <w:r w:rsidRPr="007C50B0">
        <w:rPr>
          <w:noProof/>
        </w:rPr>
        <w:fldChar w:fldCharType="end"/>
      </w:r>
    </w:p>
    <w:p w14:paraId="34A5BB47"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3.8 Asking Questions page - An Operator can click Missing to a question</w:t>
      </w:r>
      <w:r w:rsidRPr="007C50B0">
        <w:rPr>
          <w:noProof/>
        </w:rPr>
        <w:tab/>
      </w:r>
      <w:r w:rsidRPr="007C50B0">
        <w:rPr>
          <w:noProof/>
        </w:rPr>
        <w:fldChar w:fldCharType="begin"/>
      </w:r>
      <w:r w:rsidRPr="007C50B0">
        <w:rPr>
          <w:noProof/>
        </w:rPr>
        <w:instrText xml:space="preserve"> PAGEREF _Toc383432719 \h </w:instrText>
      </w:r>
      <w:r w:rsidRPr="007C50B0">
        <w:rPr>
          <w:noProof/>
        </w:rPr>
      </w:r>
      <w:r w:rsidRPr="007C50B0">
        <w:rPr>
          <w:noProof/>
        </w:rPr>
        <w:fldChar w:fldCharType="separate"/>
      </w:r>
      <w:r w:rsidR="006B20F4">
        <w:rPr>
          <w:noProof/>
        </w:rPr>
        <w:t>19</w:t>
      </w:r>
      <w:r w:rsidRPr="007C50B0">
        <w:rPr>
          <w:noProof/>
        </w:rPr>
        <w:fldChar w:fldCharType="end"/>
      </w:r>
    </w:p>
    <w:p w14:paraId="34A5BB48"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3.9 FM Job page - An Operator can create an FM Job related to an incident</w:t>
      </w:r>
      <w:r w:rsidRPr="007C50B0">
        <w:rPr>
          <w:noProof/>
        </w:rPr>
        <w:tab/>
      </w:r>
      <w:r w:rsidRPr="007C50B0">
        <w:rPr>
          <w:noProof/>
        </w:rPr>
        <w:fldChar w:fldCharType="begin"/>
      </w:r>
      <w:r w:rsidRPr="007C50B0">
        <w:rPr>
          <w:noProof/>
        </w:rPr>
        <w:instrText xml:space="preserve"> PAGEREF _Toc383432720 \h </w:instrText>
      </w:r>
      <w:r w:rsidRPr="007C50B0">
        <w:rPr>
          <w:noProof/>
        </w:rPr>
      </w:r>
      <w:r w:rsidRPr="007C50B0">
        <w:rPr>
          <w:noProof/>
        </w:rPr>
        <w:fldChar w:fldCharType="separate"/>
      </w:r>
      <w:r w:rsidR="006B20F4">
        <w:rPr>
          <w:noProof/>
        </w:rPr>
        <w:t>19</w:t>
      </w:r>
      <w:r w:rsidRPr="007C50B0">
        <w:rPr>
          <w:noProof/>
        </w:rPr>
        <w:fldChar w:fldCharType="end"/>
      </w:r>
    </w:p>
    <w:p w14:paraId="34A5BB49"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3.10 FM Job page - An Operator can see a list of Recent Jobs related to that Store</w:t>
      </w:r>
      <w:r w:rsidRPr="007C50B0">
        <w:rPr>
          <w:noProof/>
        </w:rPr>
        <w:tab/>
      </w:r>
      <w:r w:rsidRPr="007C50B0">
        <w:rPr>
          <w:noProof/>
        </w:rPr>
        <w:fldChar w:fldCharType="begin"/>
      </w:r>
      <w:r w:rsidRPr="007C50B0">
        <w:rPr>
          <w:noProof/>
        </w:rPr>
        <w:instrText xml:space="preserve"> PAGEREF _Toc383432721 \h </w:instrText>
      </w:r>
      <w:r w:rsidRPr="007C50B0">
        <w:rPr>
          <w:noProof/>
        </w:rPr>
      </w:r>
      <w:r w:rsidRPr="007C50B0">
        <w:rPr>
          <w:noProof/>
        </w:rPr>
        <w:fldChar w:fldCharType="separate"/>
      </w:r>
      <w:r w:rsidR="006B20F4">
        <w:rPr>
          <w:noProof/>
        </w:rPr>
        <w:t>20</w:t>
      </w:r>
      <w:r w:rsidRPr="007C50B0">
        <w:rPr>
          <w:noProof/>
        </w:rPr>
        <w:fldChar w:fldCharType="end"/>
      </w:r>
    </w:p>
    <w:p w14:paraId="34A5BB4A"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4: Create the CID Contacts, notification groups and create the rules to trigger notifications</w:t>
      </w:r>
      <w:r w:rsidRPr="007C50B0">
        <w:rPr>
          <w:noProof/>
        </w:rPr>
        <w:tab/>
      </w:r>
      <w:r w:rsidRPr="007C50B0">
        <w:rPr>
          <w:noProof/>
        </w:rPr>
        <w:fldChar w:fldCharType="begin"/>
      </w:r>
      <w:r w:rsidRPr="007C50B0">
        <w:rPr>
          <w:noProof/>
        </w:rPr>
        <w:instrText xml:space="preserve"> PAGEREF _Toc383432722 \h </w:instrText>
      </w:r>
      <w:r w:rsidRPr="007C50B0">
        <w:rPr>
          <w:noProof/>
        </w:rPr>
      </w:r>
      <w:r w:rsidRPr="007C50B0">
        <w:rPr>
          <w:noProof/>
        </w:rPr>
        <w:fldChar w:fldCharType="separate"/>
      </w:r>
      <w:r w:rsidR="006B20F4">
        <w:rPr>
          <w:noProof/>
        </w:rPr>
        <w:t>21</w:t>
      </w:r>
      <w:r w:rsidRPr="007C50B0">
        <w:rPr>
          <w:noProof/>
        </w:rPr>
        <w:fldChar w:fldCharType="end"/>
      </w:r>
    </w:p>
    <w:p w14:paraId="34A5BB4B"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4.1 Configuration - A CID Administrator can create a CID contact</w:t>
      </w:r>
      <w:r w:rsidRPr="007C50B0">
        <w:rPr>
          <w:noProof/>
        </w:rPr>
        <w:tab/>
      </w:r>
      <w:r w:rsidRPr="007C50B0">
        <w:rPr>
          <w:noProof/>
        </w:rPr>
        <w:fldChar w:fldCharType="begin"/>
      </w:r>
      <w:r w:rsidRPr="007C50B0">
        <w:rPr>
          <w:noProof/>
        </w:rPr>
        <w:instrText xml:space="preserve"> PAGEREF _Toc383432723 \h </w:instrText>
      </w:r>
      <w:r w:rsidRPr="007C50B0">
        <w:rPr>
          <w:noProof/>
        </w:rPr>
      </w:r>
      <w:r w:rsidRPr="007C50B0">
        <w:rPr>
          <w:noProof/>
        </w:rPr>
        <w:fldChar w:fldCharType="separate"/>
      </w:r>
      <w:r w:rsidR="006B20F4">
        <w:rPr>
          <w:noProof/>
        </w:rPr>
        <w:t>21</w:t>
      </w:r>
      <w:r w:rsidRPr="007C50B0">
        <w:rPr>
          <w:noProof/>
        </w:rPr>
        <w:fldChar w:fldCharType="end"/>
      </w:r>
    </w:p>
    <w:p w14:paraId="34A5BB4C"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4.2 Configuration - A CID Administrator can create a Distribution Group</w:t>
      </w:r>
      <w:r w:rsidRPr="007C50B0">
        <w:rPr>
          <w:noProof/>
        </w:rPr>
        <w:tab/>
      </w:r>
      <w:r w:rsidRPr="007C50B0">
        <w:rPr>
          <w:noProof/>
        </w:rPr>
        <w:fldChar w:fldCharType="begin"/>
      </w:r>
      <w:r w:rsidRPr="007C50B0">
        <w:rPr>
          <w:noProof/>
        </w:rPr>
        <w:instrText xml:space="preserve"> PAGEREF _Toc383432724 \h </w:instrText>
      </w:r>
      <w:r w:rsidRPr="007C50B0">
        <w:rPr>
          <w:noProof/>
        </w:rPr>
      </w:r>
      <w:r w:rsidRPr="007C50B0">
        <w:rPr>
          <w:noProof/>
        </w:rPr>
        <w:fldChar w:fldCharType="separate"/>
      </w:r>
      <w:r w:rsidR="006B20F4">
        <w:rPr>
          <w:noProof/>
        </w:rPr>
        <w:t>23</w:t>
      </w:r>
      <w:r w:rsidRPr="007C50B0">
        <w:rPr>
          <w:noProof/>
        </w:rPr>
        <w:fldChar w:fldCharType="end"/>
      </w:r>
    </w:p>
    <w:p w14:paraId="34A5BB4D"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4.3 Configuration - A CID Administrator can create a Notification Group</w:t>
      </w:r>
      <w:r w:rsidRPr="007C50B0">
        <w:rPr>
          <w:noProof/>
        </w:rPr>
        <w:tab/>
      </w:r>
      <w:r w:rsidRPr="007C50B0">
        <w:rPr>
          <w:noProof/>
        </w:rPr>
        <w:fldChar w:fldCharType="begin"/>
      </w:r>
      <w:r w:rsidRPr="007C50B0">
        <w:rPr>
          <w:noProof/>
        </w:rPr>
        <w:instrText xml:space="preserve"> PAGEREF _Toc383432725 \h </w:instrText>
      </w:r>
      <w:r w:rsidRPr="007C50B0">
        <w:rPr>
          <w:noProof/>
        </w:rPr>
      </w:r>
      <w:r w:rsidRPr="007C50B0">
        <w:rPr>
          <w:noProof/>
        </w:rPr>
        <w:fldChar w:fldCharType="separate"/>
      </w:r>
      <w:r w:rsidR="006B20F4">
        <w:rPr>
          <w:noProof/>
        </w:rPr>
        <w:t>23</w:t>
      </w:r>
      <w:r w:rsidRPr="007C50B0">
        <w:rPr>
          <w:noProof/>
        </w:rPr>
        <w:fldChar w:fldCharType="end"/>
      </w:r>
    </w:p>
    <w:p w14:paraId="34A5BB4E"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4.4 Configuration - A CID Administrator can configure a Notification Template</w:t>
      </w:r>
      <w:r w:rsidRPr="007C50B0">
        <w:rPr>
          <w:noProof/>
        </w:rPr>
        <w:tab/>
      </w:r>
      <w:r w:rsidRPr="007C50B0">
        <w:rPr>
          <w:noProof/>
        </w:rPr>
        <w:fldChar w:fldCharType="begin"/>
      </w:r>
      <w:r w:rsidRPr="007C50B0">
        <w:rPr>
          <w:noProof/>
        </w:rPr>
        <w:instrText xml:space="preserve"> PAGEREF _Toc383432726 \h </w:instrText>
      </w:r>
      <w:r w:rsidRPr="007C50B0">
        <w:rPr>
          <w:noProof/>
        </w:rPr>
      </w:r>
      <w:r w:rsidRPr="007C50B0">
        <w:rPr>
          <w:noProof/>
        </w:rPr>
        <w:fldChar w:fldCharType="separate"/>
      </w:r>
      <w:r w:rsidR="006B20F4">
        <w:rPr>
          <w:noProof/>
        </w:rPr>
        <w:t>24</w:t>
      </w:r>
      <w:r w:rsidRPr="007C50B0">
        <w:rPr>
          <w:noProof/>
        </w:rPr>
        <w:fldChar w:fldCharType="end"/>
      </w:r>
    </w:p>
    <w:p w14:paraId="34A5BB4F"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4.5 Configuration - A CID Administrator can use the process flow screen to set up the Notification Group rules</w:t>
      </w:r>
      <w:r w:rsidRPr="007C50B0">
        <w:rPr>
          <w:noProof/>
        </w:rPr>
        <w:tab/>
      </w:r>
      <w:r w:rsidRPr="007C50B0">
        <w:rPr>
          <w:noProof/>
        </w:rPr>
        <w:fldChar w:fldCharType="begin"/>
      </w:r>
      <w:r w:rsidRPr="007C50B0">
        <w:rPr>
          <w:noProof/>
        </w:rPr>
        <w:instrText xml:space="preserve"> PAGEREF _Toc383432727 \h </w:instrText>
      </w:r>
      <w:r w:rsidRPr="007C50B0">
        <w:rPr>
          <w:noProof/>
        </w:rPr>
      </w:r>
      <w:r w:rsidRPr="007C50B0">
        <w:rPr>
          <w:noProof/>
        </w:rPr>
        <w:fldChar w:fldCharType="separate"/>
      </w:r>
      <w:r w:rsidR="006B20F4">
        <w:rPr>
          <w:noProof/>
        </w:rPr>
        <w:t>24</w:t>
      </w:r>
      <w:r w:rsidRPr="007C50B0">
        <w:rPr>
          <w:noProof/>
        </w:rPr>
        <w:fldChar w:fldCharType="end"/>
      </w:r>
    </w:p>
    <w:p w14:paraId="34A5BB50"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4.6 Send Notifications page - An Operator can see a list of people configured for phone call and their contract numbers, allowing the user to contact them about the incident</w:t>
      </w:r>
      <w:r w:rsidRPr="007C50B0">
        <w:rPr>
          <w:noProof/>
        </w:rPr>
        <w:tab/>
      </w:r>
      <w:r w:rsidRPr="007C50B0">
        <w:rPr>
          <w:noProof/>
        </w:rPr>
        <w:fldChar w:fldCharType="begin"/>
      </w:r>
      <w:r w:rsidRPr="007C50B0">
        <w:rPr>
          <w:noProof/>
        </w:rPr>
        <w:instrText xml:space="preserve"> PAGEREF _Toc383432728 \h </w:instrText>
      </w:r>
      <w:r w:rsidRPr="007C50B0">
        <w:rPr>
          <w:noProof/>
        </w:rPr>
      </w:r>
      <w:r w:rsidRPr="007C50B0">
        <w:rPr>
          <w:noProof/>
        </w:rPr>
        <w:fldChar w:fldCharType="separate"/>
      </w:r>
      <w:r w:rsidR="006B20F4">
        <w:rPr>
          <w:noProof/>
        </w:rPr>
        <w:t>26</w:t>
      </w:r>
      <w:r w:rsidRPr="007C50B0">
        <w:rPr>
          <w:noProof/>
        </w:rPr>
        <w:fldChar w:fldCharType="end"/>
      </w:r>
    </w:p>
    <w:p w14:paraId="34A5BB51"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4.7 Send Notifications page - The System will populate the notification template based on the questions and answers of an incident</w:t>
      </w:r>
      <w:r w:rsidRPr="007C50B0">
        <w:rPr>
          <w:noProof/>
        </w:rPr>
        <w:tab/>
      </w:r>
      <w:r w:rsidRPr="007C50B0">
        <w:rPr>
          <w:noProof/>
        </w:rPr>
        <w:fldChar w:fldCharType="begin"/>
      </w:r>
      <w:r w:rsidRPr="007C50B0">
        <w:rPr>
          <w:noProof/>
        </w:rPr>
        <w:instrText xml:space="preserve"> PAGEREF _Toc383432729 \h </w:instrText>
      </w:r>
      <w:r w:rsidRPr="007C50B0">
        <w:rPr>
          <w:noProof/>
        </w:rPr>
      </w:r>
      <w:r w:rsidRPr="007C50B0">
        <w:rPr>
          <w:noProof/>
        </w:rPr>
        <w:fldChar w:fldCharType="separate"/>
      </w:r>
      <w:r w:rsidR="006B20F4">
        <w:rPr>
          <w:noProof/>
        </w:rPr>
        <w:t>28</w:t>
      </w:r>
      <w:r w:rsidRPr="007C50B0">
        <w:rPr>
          <w:noProof/>
        </w:rPr>
        <w:fldChar w:fldCharType="end"/>
      </w:r>
    </w:p>
    <w:p w14:paraId="34A5BB52"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4.8 Send Notifications page - An operator can preview and send the email to be sent by the system</w:t>
      </w:r>
      <w:r w:rsidRPr="007C50B0">
        <w:rPr>
          <w:noProof/>
        </w:rPr>
        <w:tab/>
      </w:r>
      <w:r w:rsidRPr="007C50B0">
        <w:rPr>
          <w:noProof/>
        </w:rPr>
        <w:fldChar w:fldCharType="begin"/>
      </w:r>
      <w:r w:rsidRPr="007C50B0">
        <w:rPr>
          <w:noProof/>
        </w:rPr>
        <w:instrText xml:space="preserve"> PAGEREF _Toc383432730 \h </w:instrText>
      </w:r>
      <w:r w:rsidRPr="007C50B0">
        <w:rPr>
          <w:noProof/>
        </w:rPr>
      </w:r>
      <w:r w:rsidRPr="007C50B0">
        <w:rPr>
          <w:noProof/>
        </w:rPr>
        <w:fldChar w:fldCharType="separate"/>
      </w:r>
      <w:r w:rsidR="006B20F4">
        <w:rPr>
          <w:noProof/>
        </w:rPr>
        <w:t>28</w:t>
      </w:r>
      <w:r w:rsidRPr="007C50B0">
        <w:rPr>
          <w:noProof/>
        </w:rPr>
        <w:fldChar w:fldCharType="end"/>
      </w:r>
    </w:p>
    <w:p w14:paraId="34A5BB53"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4.9 Send Notifications page - An operator can preview and send the SMS to be sent by the system</w:t>
      </w:r>
      <w:r w:rsidRPr="007C50B0">
        <w:rPr>
          <w:noProof/>
        </w:rPr>
        <w:tab/>
      </w:r>
      <w:r w:rsidRPr="007C50B0">
        <w:rPr>
          <w:noProof/>
        </w:rPr>
        <w:fldChar w:fldCharType="begin"/>
      </w:r>
      <w:r w:rsidRPr="007C50B0">
        <w:rPr>
          <w:noProof/>
        </w:rPr>
        <w:instrText xml:space="preserve"> PAGEREF _Toc383432731 \h </w:instrText>
      </w:r>
      <w:r w:rsidRPr="007C50B0">
        <w:rPr>
          <w:noProof/>
        </w:rPr>
      </w:r>
      <w:r w:rsidRPr="007C50B0">
        <w:rPr>
          <w:noProof/>
        </w:rPr>
        <w:fldChar w:fldCharType="separate"/>
      </w:r>
      <w:r w:rsidR="006B20F4">
        <w:rPr>
          <w:noProof/>
        </w:rPr>
        <w:t>29</w:t>
      </w:r>
      <w:r w:rsidRPr="007C50B0">
        <w:rPr>
          <w:noProof/>
        </w:rPr>
        <w:fldChar w:fldCharType="end"/>
      </w:r>
    </w:p>
    <w:p w14:paraId="34A5BB54"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5 Allow an Operator to send the created notifications and escalate to MIET</w:t>
      </w:r>
      <w:r w:rsidRPr="007C50B0">
        <w:rPr>
          <w:noProof/>
        </w:rPr>
        <w:tab/>
      </w:r>
      <w:r w:rsidRPr="007C50B0">
        <w:rPr>
          <w:noProof/>
        </w:rPr>
        <w:fldChar w:fldCharType="begin"/>
      </w:r>
      <w:r w:rsidRPr="007C50B0">
        <w:rPr>
          <w:noProof/>
        </w:rPr>
        <w:instrText xml:space="preserve"> PAGEREF _Toc383432732 \h </w:instrText>
      </w:r>
      <w:r w:rsidRPr="007C50B0">
        <w:rPr>
          <w:noProof/>
        </w:rPr>
      </w:r>
      <w:r w:rsidRPr="007C50B0">
        <w:rPr>
          <w:noProof/>
        </w:rPr>
        <w:fldChar w:fldCharType="separate"/>
      </w:r>
      <w:r w:rsidR="006B20F4">
        <w:rPr>
          <w:noProof/>
        </w:rPr>
        <w:t>30</w:t>
      </w:r>
      <w:r w:rsidRPr="007C50B0">
        <w:rPr>
          <w:noProof/>
        </w:rPr>
        <w:fldChar w:fldCharType="end"/>
      </w:r>
    </w:p>
    <w:p w14:paraId="34A5BB55"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5.1 Send Notifications page - An Operator can reattempt to contact a person</w:t>
      </w:r>
      <w:r w:rsidRPr="007C50B0">
        <w:rPr>
          <w:noProof/>
        </w:rPr>
        <w:tab/>
      </w:r>
      <w:r w:rsidRPr="007C50B0">
        <w:rPr>
          <w:noProof/>
        </w:rPr>
        <w:fldChar w:fldCharType="begin"/>
      </w:r>
      <w:r w:rsidRPr="007C50B0">
        <w:rPr>
          <w:noProof/>
        </w:rPr>
        <w:instrText xml:space="preserve"> PAGEREF _Toc383432733 \h </w:instrText>
      </w:r>
      <w:r w:rsidRPr="007C50B0">
        <w:rPr>
          <w:noProof/>
        </w:rPr>
      </w:r>
      <w:r w:rsidRPr="007C50B0">
        <w:rPr>
          <w:noProof/>
        </w:rPr>
        <w:fldChar w:fldCharType="separate"/>
      </w:r>
      <w:r w:rsidR="006B20F4">
        <w:rPr>
          <w:noProof/>
        </w:rPr>
        <w:t>30</w:t>
      </w:r>
      <w:r w:rsidRPr="007C50B0">
        <w:rPr>
          <w:noProof/>
        </w:rPr>
        <w:fldChar w:fldCharType="end"/>
      </w:r>
    </w:p>
    <w:p w14:paraId="34A5BB56"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5.2 Send Notifications page - An operator can send the email and SMS’s for a notification</w:t>
      </w:r>
      <w:r w:rsidRPr="007C50B0">
        <w:rPr>
          <w:noProof/>
        </w:rPr>
        <w:tab/>
      </w:r>
      <w:r w:rsidRPr="007C50B0">
        <w:rPr>
          <w:noProof/>
        </w:rPr>
        <w:fldChar w:fldCharType="begin"/>
      </w:r>
      <w:r w:rsidRPr="007C50B0">
        <w:rPr>
          <w:noProof/>
        </w:rPr>
        <w:instrText xml:space="preserve"> PAGEREF _Toc383432734 \h </w:instrText>
      </w:r>
      <w:r w:rsidRPr="007C50B0">
        <w:rPr>
          <w:noProof/>
        </w:rPr>
      </w:r>
      <w:r w:rsidRPr="007C50B0">
        <w:rPr>
          <w:noProof/>
        </w:rPr>
        <w:fldChar w:fldCharType="separate"/>
      </w:r>
      <w:r w:rsidR="006B20F4">
        <w:rPr>
          <w:noProof/>
        </w:rPr>
        <w:t>30</w:t>
      </w:r>
      <w:r w:rsidRPr="007C50B0">
        <w:rPr>
          <w:noProof/>
        </w:rPr>
        <w:fldChar w:fldCharType="end"/>
      </w:r>
    </w:p>
    <w:p w14:paraId="34A5BB57"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5.3 MIET page - An Operator can see a list of MIET approvers and their contract numbers, allowing them to contact them for approval</w:t>
      </w:r>
      <w:r w:rsidRPr="007C50B0">
        <w:rPr>
          <w:noProof/>
        </w:rPr>
        <w:tab/>
      </w:r>
      <w:r w:rsidRPr="007C50B0">
        <w:rPr>
          <w:noProof/>
        </w:rPr>
        <w:fldChar w:fldCharType="begin"/>
      </w:r>
      <w:r w:rsidRPr="007C50B0">
        <w:rPr>
          <w:noProof/>
        </w:rPr>
        <w:instrText xml:space="preserve"> PAGEREF _Toc383432735 \h </w:instrText>
      </w:r>
      <w:r w:rsidRPr="007C50B0">
        <w:rPr>
          <w:noProof/>
        </w:rPr>
      </w:r>
      <w:r w:rsidRPr="007C50B0">
        <w:rPr>
          <w:noProof/>
        </w:rPr>
        <w:fldChar w:fldCharType="separate"/>
      </w:r>
      <w:r w:rsidR="006B20F4">
        <w:rPr>
          <w:noProof/>
        </w:rPr>
        <w:t>31</w:t>
      </w:r>
      <w:r w:rsidRPr="007C50B0">
        <w:rPr>
          <w:noProof/>
        </w:rPr>
        <w:fldChar w:fldCharType="end"/>
      </w:r>
    </w:p>
    <w:p w14:paraId="34A5BB58"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5.4 MIET page - An Operator can record the result of speaking with a MIET approver.</w:t>
      </w:r>
      <w:r w:rsidRPr="007C50B0">
        <w:rPr>
          <w:noProof/>
        </w:rPr>
        <w:tab/>
      </w:r>
      <w:r w:rsidRPr="007C50B0">
        <w:rPr>
          <w:noProof/>
        </w:rPr>
        <w:fldChar w:fldCharType="begin"/>
      </w:r>
      <w:r w:rsidRPr="007C50B0">
        <w:rPr>
          <w:noProof/>
        </w:rPr>
        <w:instrText xml:space="preserve"> PAGEREF _Toc383432736 \h </w:instrText>
      </w:r>
      <w:r w:rsidRPr="007C50B0">
        <w:rPr>
          <w:noProof/>
        </w:rPr>
      </w:r>
      <w:r w:rsidRPr="007C50B0">
        <w:rPr>
          <w:noProof/>
        </w:rPr>
        <w:fldChar w:fldCharType="separate"/>
      </w:r>
      <w:r w:rsidR="006B20F4">
        <w:rPr>
          <w:noProof/>
        </w:rPr>
        <w:t>31</w:t>
      </w:r>
      <w:r w:rsidRPr="007C50B0">
        <w:rPr>
          <w:noProof/>
        </w:rPr>
        <w:fldChar w:fldCharType="end"/>
      </w:r>
    </w:p>
    <w:p w14:paraId="34A5BB59"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5.5 MIET page - An Operator can defer sending a notification if requested by the MIET approver.</w:t>
      </w:r>
      <w:r w:rsidRPr="007C50B0">
        <w:rPr>
          <w:noProof/>
        </w:rPr>
        <w:tab/>
      </w:r>
      <w:r w:rsidRPr="007C50B0">
        <w:rPr>
          <w:noProof/>
        </w:rPr>
        <w:fldChar w:fldCharType="begin"/>
      </w:r>
      <w:r w:rsidRPr="007C50B0">
        <w:rPr>
          <w:noProof/>
        </w:rPr>
        <w:instrText xml:space="preserve"> PAGEREF _Toc383432737 \h </w:instrText>
      </w:r>
      <w:r w:rsidRPr="007C50B0">
        <w:rPr>
          <w:noProof/>
        </w:rPr>
      </w:r>
      <w:r w:rsidRPr="007C50B0">
        <w:rPr>
          <w:noProof/>
        </w:rPr>
        <w:fldChar w:fldCharType="separate"/>
      </w:r>
      <w:r w:rsidR="006B20F4">
        <w:rPr>
          <w:noProof/>
        </w:rPr>
        <w:t>32</w:t>
      </w:r>
      <w:r w:rsidRPr="007C50B0">
        <w:rPr>
          <w:noProof/>
        </w:rPr>
        <w:fldChar w:fldCharType="end"/>
      </w:r>
    </w:p>
    <w:p w14:paraId="34A5BB5A"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5.6 MIET page - An Operator can see a list of questions and answers related to the incident</w:t>
      </w:r>
      <w:r w:rsidRPr="007C50B0">
        <w:rPr>
          <w:noProof/>
        </w:rPr>
        <w:tab/>
      </w:r>
      <w:r w:rsidRPr="007C50B0">
        <w:rPr>
          <w:noProof/>
        </w:rPr>
        <w:fldChar w:fldCharType="begin"/>
      </w:r>
      <w:r w:rsidRPr="007C50B0">
        <w:rPr>
          <w:noProof/>
        </w:rPr>
        <w:instrText xml:space="preserve"> PAGEREF _Toc383432738 \h </w:instrText>
      </w:r>
      <w:r w:rsidRPr="007C50B0">
        <w:rPr>
          <w:noProof/>
        </w:rPr>
      </w:r>
      <w:r w:rsidRPr="007C50B0">
        <w:rPr>
          <w:noProof/>
        </w:rPr>
        <w:fldChar w:fldCharType="separate"/>
      </w:r>
      <w:r w:rsidR="006B20F4">
        <w:rPr>
          <w:noProof/>
        </w:rPr>
        <w:t>32</w:t>
      </w:r>
      <w:r w:rsidRPr="007C50B0">
        <w:rPr>
          <w:noProof/>
        </w:rPr>
        <w:fldChar w:fldCharType="end"/>
      </w:r>
    </w:p>
    <w:p w14:paraId="34A5BB5B"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6 Configure follow up items and allow the user to respond to these. Plus usability work</w:t>
      </w:r>
      <w:r w:rsidRPr="007C50B0">
        <w:rPr>
          <w:noProof/>
        </w:rPr>
        <w:tab/>
      </w:r>
      <w:r w:rsidRPr="007C50B0">
        <w:rPr>
          <w:noProof/>
        </w:rPr>
        <w:fldChar w:fldCharType="begin"/>
      </w:r>
      <w:r w:rsidRPr="007C50B0">
        <w:rPr>
          <w:noProof/>
        </w:rPr>
        <w:instrText xml:space="preserve"> PAGEREF _Toc383432739 \h </w:instrText>
      </w:r>
      <w:r w:rsidRPr="007C50B0">
        <w:rPr>
          <w:noProof/>
        </w:rPr>
      </w:r>
      <w:r w:rsidRPr="007C50B0">
        <w:rPr>
          <w:noProof/>
        </w:rPr>
        <w:fldChar w:fldCharType="separate"/>
      </w:r>
      <w:r w:rsidR="006B20F4">
        <w:rPr>
          <w:noProof/>
        </w:rPr>
        <w:t>34</w:t>
      </w:r>
      <w:r w:rsidRPr="007C50B0">
        <w:rPr>
          <w:noProof/>
        </w:rPr>
        <w:fldChar w:fldCharType="end"/>
      </w:r>
    </w:p>
    <w:p w14:paraId="34A5BB5C"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6.1 Configuration - A CID Administrator can add follow up items to the process flow</w:t>
      </w:r>
      <w:r w:rsidRPr="007C50B0">
        <w:rPr>
          <w:noProof/>
        </w:rPr>
        <w:tab/>
      </w:r>
      <w:r w:rsidRPr="007C50B0">
        <w:rPr>
          <w:noProof/>
        </w:rPr>
        <w:fldChar w:fldCharType="begin"/>
      </w:r>
      <w:r w:rsidRPr="007C50B0">
        <w:rPr>
          <w:noProof/>
        </w:rPr>
        <w:instrText xml:space="preserve"> PAGEREF _Toc383432740 \h </w:instrText>
      </w:r>
      <w:r w:rsidRPr="007C50B0">
        <w:rPr>
          <w:noProof/>
        </w:rPr>
      </w:r>
      <w:r w:rsidRPr="007C50B0">
        <w:rPr>
          <w:noProof/>
        </w:rPr>
        <w:fldChar w:fldCharType="separate"/>
      </w:r>
      <w:r w:rsidR="006B20F4">
        <w:rPr>
          <w:noProof/>
        </w:rPr>
        <w:t>34</w:t>
      </w:r>
      <w:r w:rsidRPr="007C50B0">
        <w:rPr>
          <w:noProof/>
        </w:rPr>
        <w:fldChar w:fldCharType="end"/>
      </w:r>
    </w:p>
    <w:p w14:paraId="34A5BB5D"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6.2 Configuration - A CID Administrator can modify a question and this will publish a new version of all related incident type process flows</w:t>
      </w:r>
      <w:r w:rsidRPr="007C50B0">
        <w:rPr>
          <w:noProof/>
        </w:rPr>
        <w:tab/>
      </w:r>
      <w:r w:rsidRPr="007C50B0">
        <w:rPr>
          <w:noProof/>
        </w:rPr>
        <w:fldChar w:fldCharType="begin"/>
      </w:r>
      <w:r w:rsidRPr="007C50B0">
        <w:rPr>
          <w:noProof/>
        </w:rPr>
        <w:instrText xml:space="preserve"> PAGEREF _Toc383432741 \h </w:instrText>
      </w:r>
      <w:r w:rsidRPr="007C50B0">
        <w:rPr>
          <w:noProof/>
        </w:rPr>
      </w:r>
      <w:r w:rsidRPr="007C50B0">
        <w:rPr>
          <w:noProof/>
        </w:rPr>
        <w:fldChar w:fldCharType="separate"/>
      </w:r>
      <w:r w:rsidR="006B20F4">
        <w:rPr>
          <w:noProof/>
        </w:rPr>
        <w:t>35</w:t>
      </w:r>
      <w:r w:rsidRPr="007C50B0">
        <w:rPr>
          <w:noProof/>
        </w:rPr>
        <w:fldChar w:fldCharType="end"/>
      </w:r>
    </w:p>
    <w:p w14:paraId="34A5BB5E"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lastRenderedPageBreak/>
        <w:t>6.3 Call Monitors - A CID Operator can view the Incident Call Monitor screen</w:t>
      </w:r>
      <w:r w:rsidRPr="007C50B0">
        <w:rPr>
          <w:noProof/>
        </w:rPr>
        <w:tab/>
      </w:r>
      <w:r w:rsidRPr="007C50B0">
        <w:rPr>
          <w:noProof/>
        </w:rPr>
        <w:fldChar w:fldCharType="begin"/>
      </w:r>
      <w:r w:rsidRPr="007C50B0">
        <w:rPr>
          <w:noProof/>
        </w:rPr>
        <w:instrText xml:space="preserve"> PAGEREF _Toc383432742 \h </w:instrText>
      </w:r>
      <w:r w:rsidRPr="007C50B0">
        <w:rPr>
          <w:noProof/>
        </w:rPr>
      </w:r>
      <w:r w:rsidRPr="007C50B0">
        <w:rPr>
          <w:noProof/>
        </w:rPr>
        <w:fldChar w:fldCharType="separate"/>
      </w:r>
      <w:r w:rsidR="006B20F4">
        <w:rPr>
          <w:noProof/>
        </w:rPr>
        <w:t>35</w:t>
      </w:r>
      <w:r w:rsidRPr="007C50B0">
        <w:rPr>
          <w:noProof/>
        </w:rPr>
        <w:fldChar w:fldCharType="end"/>
      </w:r>
    </w:p>
    <w:p w14:paraId="34A5BB5F"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6.4 Asking Questions page - An Operator can override the follow up time for a question</w:t>
      </w:r>
      <w:r w:rsidRPr="007C50B0">
        <w:rPr>
          <w:noProof/>
        </w:rPr>
        <w:tab/>
      </w:r>
      <w:r w:rsidRPr="007C50B0">
        <w:rPr>
          <w:noProof/>
        </w:rPr>
        <w:fldChar w:fldCharType="begin"/>
      </w:r>
      <w:r w:rsidRPr="007C50B0">
        <w:rPr>
          <w:noProof/>
        </w:rPr>
        <w:instrText xml:space="preserve"> PAGEREF _Toc383432743 \h </w:instrText>
      </w:r>
      <w:r w:rsidRPr="007C50B0">
        <w:rPr>
          <w:noProof/>
        </w:rPr>
      </w:r>
      <w:r w:rsidRPr="007C50B0">
        <w:rPr>
          <w:noProof/>
        </w:rPr>
        <w:fldChar w:fldCharType="separate"/>
      </w:r>
      <w:r w:rsidR="006B20F4">
        <w:rPr>
          <w:noProof/>
        </w:rPr>
        <w:t>35</w:t>
      </w:r>
      <w:r w:rsidRPr="007C50B0">
        <w:rPr>
          <w:noProof/>
        </w:rPr>
        <w:fldChar w:fldCharType="end"/>
      </w:r>
    </w:p>
    <w:p w14:paraId="34A5BB60"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6.5 Follow Up page - An Operator follow up an incident</w:t>
      </w:r>
      <w:r w:rsidRPr="007C50B0">
        <w:rPr>
          <w:noProof/>
        </w:rPr>
        <w:tab/>
      </w:r>
      <w:r w:rsidRPr="007C50B0">
        <w:rPr>
          <w:noProof/>
        </w:rPr>
        <w:fldChar w:fldCharType="begin"/>
      </w:r>
      <w:r w:rsidRPr="007C50B0">
        <w:rPr>
          <w:noProof/>
        </w:rPr>
        <w:instrText xml:space="preserve"> PAGEREF _Toc383432744 \h </w:instrText>
      </w:r>
      <w:r w:rsidRPr="007C50B0">
        <w:rPr>
          <w:noProof/>
        </w:rPr>
      </w:r>
      <w:r w:rsidRPr="007C50B0">
        <w:rPr>
          <w:noProof/>
        </w:rPr>
        <w:fldChar w:fldCharType="separate"/>
      </w:r>
      <w:r w:rsidR="006B20F4">
        <w:rPr>
          <w:noProof/>
        </w:rPr>
        <w:t>36</w:t>
      </w:r>
      <w:r w:rsidRPr="007C50B0">
        <w:rPr>
          <w:noProof/>
        </w:rPr>
        <w:fldChar w:fldCharType="end"/>
      </w:r>
    </w:p>
    <w:p w14:paraId="34A5BB61"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6.6 Main Incident Page - An Operator can manage multiple incidents in the Incident Management page</w:t>
      </w:r>
      <w:r w:rsidRPr="007C50B0">
        <w:rPr>
          <w:noProof/>
        </w:rPr>
        <w:tab/>
      </w:r>
      <w:r w:rsidRPr="007C50B0">
        <w:rPr>
          <w:noProof/>
        </w:rPr>
        <w:fldChar w:fldCharType="begin"/>
      </w:r>
      <w:r w:rsidRPr="007C50B0">
        <w:rPr>
          <w:noProof/>
        </w:rPr>
        <w:instrText xml:space="preserve"> PAGEREF _Toc383432745 \h </w:instrText>
      </w:r>
      <w:r w:rsidRPr="007C50B0">
        <w:rPr>
          <w:noProof/>
        </w:rPr>
      </w:r>
      <w:r w:rsidRPr="007C50B0">
        <w:rPr>
          <w:noProof/>
        </w:rPr>
        <w:fldChar w:fldCharType="separate"/>
      </w:r>
      <w:r w:rsidR="006B20F4">
        <w:rPr>
          <w:noProof/>
        </w:rPr>
        <w:t>37</w:t>
      </w:r>
      <w:r w:rsidRPr="007C50B0">
        <w:rPr>
          <w:noProof/>
        </w:rPr>
        <w:fldChar w:fldCharType="end"/>
      </w:r>
    </w:p>
    <w:p w14:paraId="34A5BB62"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6.7 Job Management page - An Operator can convert an FM Job into an incident if they were already on the Job Management page</w:t>
      </w:r>
      <w:r w:rsidRPr="007C50B0">
        <w:rPr>
          <w:noProof/>
        </w:rPr>
        <w:tab/>
      </w:r>
      <w:r w:rsidRPr="007C50B0">
        <w:rPr>
          <w:noProof/>
        </w:rPr>
        <w:fldChar w:fldCharType="begin"/>
      </w:r>
      <w:r w:rsidRPr="007C50B0">
        <w:rPr>
          <w:noProof/>
        </w:rPr>
        <w:instrText xml:space="preserve"> PAGEREF _Toc383432746 \h </w:instrText>
      </w:r>
      <w:r w:rsidRPr="007C50B0">
        <w:rPr>
          <w:noProof/>
        </w:rPr>
      </w:r>
      <w:r w:rsidRPr="007C50B0">
        <w:rPr>
          <w:noProof/>
        </w:rPr>
        <w:fldChar w:fldCharType="separate"/>
      </w:r>
      <w:r w:rsidR="006B20F4">
        <w:rPr>
          <w:noProof/>
        </w:rPr>
        <w:t>37</w:t>
      </w:r>
      <w:r w:rsidRPr="007C50B0">
        <w:rPr>
          <w:noProof/>
        </w:rPr>
        <w:fldChar w:fldCharType="end"/>
      </w:r>
    </w:p>
    <w:p w14:paraId="34A5BB63"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6.8 Main Incident page - The System will lock an Incident as soon as it’s opened on the Main Incident page</w:t>
      </w:r>
      <w:r w:rsidRPr="007C50B0">
        <w:rPr>
          <w:noProof/>
        </w:rPr>
        <w:tab/>
      </w:r>
      <w:r w:rsidRPr="007C50B0">
        <w:rPr>
          <w:noProof/>
        </w:rPr>
        <w:fldChar w:fldCharType="begin"/>
      </w:r>
      <w:r w:rsidRPr="007C50B0">
        <w:rPr>
          <w:noProof/>
        </w:rPr>
        <w:instrText xml:space="preserve"> PAGEREF _Toc383432747 \h </w:instrText>
      </w:r>
      <w:r w:rsidRPr="007C50B0">
        <w:rPr>
          <w:noProof/>
        </w:rPr>
      </w:r>
      <w:r w:rsidRPr="007C50B0">
        <w:rPr>
          <w:noProof/>
        </w:rPr>
        <w:fldChar w:fldCharType="separate"/>
      </w:r>
      <w:r w:rsidR="006B20F4">
        <w:rPr>
          <w:noProof/>
        </w:rPr>
        <w:t>37</w:t>
      </w:r>
      <w:r w:rsidRPr="007C50B0">
        <w:rPr>
          <w:noProof/>
        </w:rPr>
        <w:fldChar w:fldCharType="end"/>
      </w:r>
    </w:p>
    <w:p w14:paraId="34A5BB64"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Stage 7 Integration, performance tuning, deployment to production</w:t>
      </w:r>
      <w:r w:rsidRPr="007C50B0">
        <w:rPr>
          <w:noProof/>
        </w:rPr>
        <w:tab/>
      </w:r>
      <w:r w:rsidRPr="007C50B0">
        <w:rPr>
          <w:noProof/>
        </w:rPr>
        <w:fldChar w:fldCharType="begin"/>
      </w:r>
      <w:r w:rsidRPr="007C50B0">
        <w:rPr>
          <w:noProof/>
        </w:rPr>
        <w:instrText xml:space="preserve"> PAGEREF _Toc383432748 \h </w:instrText>
      </w:r>
      <w:r w:rsidRPr="007C50B0">
        <w:rPr>
          <w:noProof/>
        </w:rPr>
      </w:r>
      <w:r w:rsidRPr="007C50B0">
        <w:rPr>
          <w:noProof/>
        </w:rPr>
        <w:fldChar w:fldCharType="separate"/>
      </w:r>
      <w:r w:rsidR="006B20F4">
        <w:rPr>
          <w:noProof/>
        </w:rPr>
        <w:t>38</w:t>
      </w:r>
      <w:r w:rsidRPr="007C50B0">
        <w:rPr>
          <w:noProof/>
        </w:rPr>
        <w:fldChar w:fldCharType="end"/>
      </w:r>
    </w:p>
    <w:p w14:paraId="34A5BB65"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Timeline</w:t>
      </w:r>
      <w:r w:rsidRPr="007C50B0">
        <w:rPr>
          <w:noProof/>
        </w:rPr>
        <w:tab/>
      </w:r>
      <w:r w:rsidRPr="007C50B0">
        <w:rPr>
          <w:noProof/>
        </w:rPr>
        <w:fldChar w:fldCharType="begin"/>
      </w:r>
      <w:r w:rsidRPr="007C50B0">
        <w:rPr>
          <w:noProof/>
        </w:rPr>
        <w:instrText xml:space="preserve"> PAGEREF _Toc383432749 \h </w:instrText>
      </w:r>
      <w:r w:rsidRPr="007C50B0">
        <w:rPr>
          <w:noProof/>
        </w:rPr>
      </w:r>
      <w:r w:rsidRPr="007C50B0">
        <w:rPr>
          <w:noProof/>
        </w:rPr>
        <w:fldChar w:fldCharType="separate"/>
      </w:r>
      <w:r w:rsidR="006B20F4">
        <w:rPr>
          <w:noProof/>
        </w:rPr>
        <w:t>40</w:t>
      </w:r>
      <w:r w:rsidRPr="007C50B0">
        <w:rPr>
          <w:noProof/>
        </w:rPr>
        <w:fldChar w:fldCharType="end"/>
      </w:r>
    </w:p>
    <w:p w14:paraId="34A5BB66" w14:textId="77777777" w:rsidR="007C50B0" w:rsidRPr="007C50B0" w:rsidRDefault="007C50B0">
      <w:pPr>
        <w:pStyle w:val="TOC1"/>
        <w:rPr>
          <w:rFonts w:asciiTheme="minorHAnsi" w:eastAsiaTheme="minorEastAsia" w:hAnsiTheme="minorHAnsi" w:cstheme="minorBidi"/>
          <w:b w:val="0"/>
          <w:noProof/>
          <w:sz w:val="22"/>
          <w:szCs w:val="22"/>
          <w:lang w:eastAsia="en-AU"/>
        </w:rPr>
      </w:pPr>
      <w:r w:rsidRPr="007C50B0">
        <w:rPr>
          <w:noProof/>
        </w:rPr>
        <w:t>Appendix</w:t>
      </w:r>
      <w:r w:rsidRPr="007C50B0">
        <w:rPr>
          <w:noProof/>
        </w:rPr>
        <w:tab/>
      </w:r>
      <w:r w:rsidRPr="007C50B0">
        <w:rPr>
          <w:noProof/>
        </w:rPr>
        <w:fldChar w:fldCharType="begin"/>
      </w:r>
      <w:r w:rsidRPr="007C50B0">
        <w:rPr>
          <w:noProof/>
        </w:rPr>
        <w:instrText xml:space="preserve"> PAGEREF _Toc383432750 \h </w:instrText>
      </w:r>
      <w:r w:rsidRPr="007C50B0">
        <w:rPr>
          <w:noProof/>
        </w:rPr>
      </w:r>
      <w:r w:rsidRPr="007C50B0">
        <w:rPr>
          <w:noProof/>
        </w:rPr>
        <w:fldChar w:fldCharType="separate"/>
      </w:r>
      <w:r w:rsidR="006B20F4">
        <w:rPr>
          <w:noProof/>
        </w:rPr>
        <w:t>41</w:t>
      </w:r>
      <w:r w:rsidRPr="007C50B0">
        <w:rPr>
          <w:noProof/>
        </w:rPr>
        <w:fldChar w:fldCharType="end"/>
      </w:r>
    </w:p>
    <w:p w14:paraId="34A5BB67"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A1</w:t>
      </w:r>
      <w:r w:rsidRPr="007C50B0">
        <w:rPr>
          <w:rFonts w:asciiTheme="minorHAnsi" w:eastAsiaTheme="minorEastAsia" w:hAnsiTheme="minorHAnsi" w:cstheme="minorBidi"/>
          <w:noProof/>
          <w:szCs w:val="22"/>
          <w:lang w:eastAsia="en-AU"/>
        </w:rPr>
        <w:tab/>
      </w:r>
      <w:r w:rsidRPr="007C50B0">
        <w:rPr>
          <w:noProof/>
        </w:rPr>
        <w:t>Existing System Overview</w:t>
      </w:r>
      <w:r w:rsidRPr="007C50B0">
        <w:rPr>
          <w:noProof/>
        </w:rPr>
        <w:tab/>
      </w:r>
      <w:r w:rsidRPr="007C50B0">
        <w:rPr>
          <w:noProof/>
        </w:rPr>
        <w:fldChar w:fldCharType="begin"/>
      </w:r>
      <w:r w:rsidRPr="007C50B0">
        <w:rPr>
          <w:noProof/>
        </w:rPr>
        <w:instrText xml:space="preserve"> PAGEREF _Toc383432751 \h </w:instrText>
      </w:r>
      <w:r w:rsidRPr="007C50B0">
        <w:rPr>
          <w:noProof/>
        </w:rPr>
      </w:r>
      <w:r w:rsidRPr="007C50B0">
        <w:rPr>
          <w:noProof/>
        </w:rPr>
        <w:fldChar w:fldCharType="separate"/>
      </w:r>
      <w:r w:rsidR="006B20F4">
        <w:rPr>
          <w:noProof/>
        </w:rPr>
        <w:t>41</w:t>
      </w:r>
      <w:r w:rsidRPr="007C50B0">
        <w:rPr>
          <w:noProof/>
        </w:rPr>
        <w:fldChar w:fldCharType="end"/>
      </w:r>
    </w:p>
    <w:p w14:paraId="34A5BB68"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A2</w:t>
      </w:r>
      <w:r w:rsidRPr="007C50B0">
        <w:rPr>
          <w:rFonts w:asciiTheme="minorHAnsi" w:eastAsiaTheme="minorEastAsia" w:hAnsiTheme="minorHAnsi" w:cstheme="minorBidi"/>
          <w:noProof/>
          <w:szCs w:val="22"/>
          <w:lang w:eastAsia="en-AU"/>
        </w:rPr>
        <w:tab/>
      </w:r>
      <w:r w:rsidRPr="007C50B0">
        <w:rPr>
          <w:noProof/>
        </w:rPr>
        <w:t>Decisions &amp; Implications</w:t>
      </w:r>
      <w:r w:rsidRPr="007C50B0">
        <w:rPr>
          <w:noProof/>
        </w:rPr>
        <w:tab/>
      </w:r>
      <w:r w:rsidRPr="007C50B0">
        <w:rPr>
          <w:noProof/>
        </w:rPr>
        <w:fldChar w:fldCharType="begin"/>
      </w:r>
      <w:r w:rsidRPr="007C50B0">
        <w:rPr>
          <w:noProof/>
        </w:rPr>
        <w:instrText xml:space="preserve"> PAGEREF _Toc383432752 \h </w:instrText>
      </w:r>
      <w:r w:rsidRPr="007C50B0">
        <w:rPr>
          <w:noProof/>
        </w:rPr>
      </w:r>
      <w:r w:rsidRPr="007C50B0">
        <w:rPr>
          <w:noProof/>
        </w:rPr>
        <w:fldChar w:fldCharType="separate"/>
      </w:r>
      <w:r w:rsidR="006B20F4">
        <w:rPr>
          <w:noProof/>
        </w:rPr>
        <w:t>42</w:t>
      </w:r>
      <w:r w:rsidRPr="007C50B0">
        <w:rPr>
          <w:noProof/>
        </w:rPr>
        <w:fldChar w:fldCharType="end"/>
      </w:r>
    </w:p>
    <w:p w14:paraId="34A5BB69"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A3</w:t>
      </w:r>
      <w:r w:rsidRPr="007C50B0">
        <w:rPr>
          <w:rFonts w:asciiTheme="minorHAnsi" w:eastAsiaTheme="minorEastAsia" w:hAnsiTheme="minorHAnsi" w:cstheme="minorBidi"/>
          <w:noProof/>
          <w:szCs w:val="22"/>
          <w:lang w:eastAsia="en-AU"/>
        </w:rPr>
        <w:tab/>
      </w:r>
      <w:r w:rsidRPr="007C50B0">
        <w:rPr>
          <w:noProof/>
        </w:rPr>
        <w:t>Definitions, Acronyms and Abbreviations</w:t>
      </w:r>
      <w:r w:rsidRPr="007C50B0">
        <w:rPr>
          <w:noProof/>
        </w:rPr>
        <w:tab/>
      </w:r>
      <w:r w:rsidRPr="007C50B0">
        <w:rPr>
          <w:noProof/>
        </w:rPr>
        <w:fldChar w:fldCharType="begin"/>
      </w:r>
      <w:r w:rsidRPr="007C50B0">
        <w:rPr>
          <w:noProof/>
        </w:rPr>
        <w:instrText xml:space="preserve"> PAGEREF _Toc383432753 \h </w:instrText>
      </w:r>
      <w:r w:rsidRPr="007C50B0">
        <w:rPr>
          <w:noProof/>
        </w:rPr>
      </w:r>
      <w:r w:rsidRPr="007C50B0">
        <w:rPr>
          <w:noProof/>
        </w:rPr>
        <w:fldChar w:fldCharType="separate"/>
      </w:r>
      <w:r w:rsidR="006B20F4">
        <w:rPr>
          <w:noProof/>
        </w:rPr>
        <w:t>42</w:t>
      </w:r>
      <w:r w:rsidRPr="007C50B0">
        <w:rPr>
          <w:noProof/>
        </w:rPr>
        <w:fldChar w:fldCharType="end"/>
      </w:r>
    </w:p>
    <w:p w14:paraId="34A5BB6A"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A3</w:t>
      </w:r>
      <w:r w:rsidRPr="007C50B0">
        <w:rPr>
          <w:rFonts w:asciiTheme="minorHAnsi" w:eastAsiaTheme="minorEastAsia" w:hAnsiTheme="minorHAnsi" w:cstheme="minorBidi"/>
          <w:noProof/>
          <w:szCs w:val="22"/>
          <w:lang w:eastAsia="en-AU"/>
        </w:rPr>
        <w:tab/>
      </w:r>
      <w:r w:rsidRPr="007C50B0">
        <w:rPr>
          <w:noProof/>
        </w:rPr>
        <w:t>Table of figures</w:t>
      </w:r>
      <w:r w:rsidRPr="007C50B0">
        <w:rPr>
          <w:noProof/>
        </w:rPr>
        <w:tab/>
      </w:r>
      <w:r w:rsidRPr="007C50B0">
        <w:rPr>
          <w:noProof/>
        </w:rPr>
        <w:fldChar w:fldCharType="begin"/>
      </w:r>
      <w:r w:rsidRPr="007C50B0">
        <w:rPr>
          <w:noProof/>
        </w:rPr>
        <w:instrText xml:space="preserve"> PAGEREF _Toc383432754 \h </w:instrText>
      </w:r>
      <w:r w:rsidRPr="007C50B0">
        <w:rPr>
          <w:noProof/>
        </w:rPr>
      </w:r>
      <w:r w:rsidRPr="007C50B0">
        <w:rPr>
          <w:noProof/>
        </w:rPr>
        <w:fldChar w:fldCharType="separate"/>
      </w:r>
      <w:r w:rsidR="006B20F4">
        <w:rPr>
          <w:noProof/>
        </w:rPr>
        <w:t>42</w:t>
      </w:r>
      <w:r w:rsidRPr="007C50B0">
        <w:rPr>
          <w:noProof/>
        </w:rPr>
        <w:fldChar w:fldCharType="end"/>
      </w:r>
    </w:p>
    <w:p w14:paraId="34A5BB6B" w14:textId="77777777" w:rsidR="007C50B0" w:rsidRPr="007C50B0" w:rsidRDefault="007C50B0">
      <w:pPr>
        <w:pStyle w:val="TOC2"/>
        <w:rPr>
          <w:rFonts w:asciiTheme="minorHAnsi" w:eastAsiaTheme="minorEastAsia" w:hAnsiTheme="minorHAnsi" w:cstheme="minorBidi"/>
          <w:noProof/>
          <w:szCs w:val="22"/>
          <w:lang w:eastAsia="en-AU"/>
        </w:rPr>
      </w:pPr>
      <w:r w:rsidRPr="007C50B0">
        <w:rPr>
          <w:noProof/>
        </w:rPr>
        <w:t>A4</w:t>
      </w:r>
      <w:r w:rsidRPr="007C50B0">
        <w:rPr>
          <w:rFonts w:asciiTheme="minorHAnsi" w:eastAsiaTheme="minorEastAsia" w:hAnsiTheme="minorHAnsi" w:cstheme="minorBidi"/>
          <w:noProof/>
          <w:szCs w:val="22"/>
          <w:lang w:eastAsia="en-AU"/>
        </w:rPr>
        <w:tab/>
      </w:r>
      <w:r w:rsidRPr="007C50B0">
        <w:rPr>
          <w:noProof/>
        </w:rPr>
        <w:t>References</w:t>
      </w:r>
      <w:r w:rsidRPr="007C50B0">
        <w:rPr>
          <w:noProof/>
        </w:rPr>
        <w:tab/>
      </w:r>
      <w:r w:rsidRPr="007C50B0">
        <w:rPr>
          <w:noProof/>
        </w:rPr>
        <w:fldChar w:fldCharType="begin"/>
      </w:r>
      <w:r w:rsidRPr="007C50B0">
        <w:rPr>
          <w:noProof/>
        </w:rPr>
        <w:instrText xml:space="preserve"> PAGEREF _Toc383432755 \h </w:instrText>
      </w:r>
      <w:r w:rsidRPr="007C50B0">
        <w:rPr>
          <w:noProof/>
        </w:rPr>
      </w:r>
      <w:r w:rsidRPr="007C50B0">
        <w:rPr>
          <w:noProof/>
        </w:rPr>
        <w:fldChar w:fldCharType="separate"/>
      </w:r>
      <w:r w:rsidR="006B20F4">
        <w:rPr>
          <w:noProof/>
        </w:rPr>
        <w:t>43</w:t>
      </w:r>
      <w:r w:rsidRPr="007C50B0">
        <w:rPr>
          <w:noProof/>
        </w:rPr>
        <w:fldChar w:fldCharType="end"/>
      </w:r>
    </w:p>
    <w:p w14:paraId="34A5BB6C" w14:textId="77777777" w:rsidR="00205286" w:rsidRPr="00215B9D" w:rsidRDefault="00A84943" w:rsidP="00AF61DA">
      <w:pPr>
        <w:pStyle w:val="HeadingLevel1"/>
        <w:numPr>
          <w:ilvl w:val="0"/>
          <w:numId w:val="0"/>
        </w:numPr>
        <w:ind w:left="709"/>
        <w:jc w:val="both"/>
        <w:rPr>
          <w:color w:val="C00000"/>
        </w:rPr>
      </w:pPr>
      <w:r w:rsidRPr="007C50B0">
        <w:rPr>
          <w:color w:val="auto"/>
          <w:sz w:val="24"/>
          <w:lang w:val="en-AU"/>
        </w:rPr>
        <w:lastRenderedPageBreak/>
        <w:fldChar w:fldCharType="end"/>
      </w:r>
      <w:bookmarkStart w:id="6" w:name="_Toc383432687"/>
      <w:r w:rsidR="00205286" w:rsidRPr="00215B9D">
        <w:rPr>
          <w:color w:val="C00000"/>
        </w:rPr>
        <w:t>Executive Summary</w:t>
      </w:r>
      <w:bookmarkEnd w:id="6"/>
    </w:p>
    <w:p w14:paraId="34A5BB6D" w14:textId="77777777" w:rsidR="00F24DDC" w:rsidRDefault="00F24DDC" w:rsidP="00AF61DA">
      <w:pPr>
        <w:pStyle w:val="HiddenText"/>
        <w:ind w:left="0"/>
        <w:rPr>
          <w:i w:val="0"/>
          <w:vanish w:val="0"/>
          <w:color w:val="auto"/>
        </w:rPr>
      </w:pPr>
      <w:bookmarkStart w:id="7" w:name="_Toc491503771"/>
      <w:bookmarkStart w:id="8" w:name="_Toc21945954"/>
      <w:bookmarkStart w:id="9" w:name="_Toc311631731"/>
      <w:bookmarkStart w:id="10" w:name="_Toc526309243"/>
      <w:bookmarkStart w:id="11" w:name="_Toc70399652"/>
      <w:bookmarkStart w:id="12" w:name="_Toc71480258"/>
      <w:bookmarkStart w:id="13" w:name="_Toc132432417"/>
      <w:bookmarkEnd w:id="4"/>
    </w:p>
    <w:p w14:paraId="34A5BB6E" w14:textId="77777777" w:rsidR="00710B60" w:rsidRPr="00215B9D" w:rsidRDefault="00710B60" w:rsidP="00AF61DA">
      <w:pPr>
        <w:pStyle w:val="HiddenText"/>
        <w:ind w:left="0"/>
        <w:rPr>
          <w:color w:val="C00000"/>
        </w:rPr>
      </w:pPr>
      <w:r w:rsidRPr="00215B9D">
        <w:rPr>
          <w:color w:val="C00000"/>
        </w:rPr>
        <w:t>This section is for an Executive Summary.  It may be easier to first complete the Detailed Functional Solution and then complete the summary.</w:t>
      </w:r>
    </w:p>
    <w:p w14:paraId="34A5BB6F" w14:textId="77777777" w:rsidR="00205286" w:rsidRPr="00215B9D" w:rsidRDefault="00F24DDC" w:rsidP="00AF61DA">
      <w:pPr>
        <w:pStyle w:val="2ndLevelHeading"/>
        <w:numPr>
          <w:ilvl w:val="0"/>
          <w:numId w:val="0"/>
        </w:numPr>
        <w:ind w:left="714"/>
        <w:jc w:val="both"/>
        <w:rPr>
          <w:color w:val="C00000"/>
        </w:rPr>
      </w:pPr>
      <w:bookmarkStart w:id="14" w:name="_Toc383432688"/>
      <w:bookmarkEnd w:id="7"/>
      <w:bookmarkEnd w:id="8"/>
      <w:bookmarkEnd w:id="9"/>
      <w:r>
        <w:rPr>
          <w:color w:val="C00000"/>
        </w:rPr>
        <w:t>Background</w:t>
      </w:r>
      <w:bookmarkEnd w:id="14"/>
    </w:p>
    <w:p w14:paraId="7BCD4EBA" w14:textId="282750CF" w:rsidR="00792F00" w:rsidRDefault="00792F00" w:rsidP="00792F00">
      <w:pPr>
        <w:pStyle w:val="Text1"/>
      </w:pPr>
      <w:bookmarkStart w:id="15" w:name="_Toc70399653"/>
      <w:bookmarkStart w:id="16" w:name="_Toc71480259"/>
      <w:bookmarkStart w:id="17" w:name="_Toc132432418"/>
      <w:bookmarkEnd w:id="10"/>
      <w:bookmarkEnd w:id="11"/>
      <w:bookmarkEnd w:id="12"/>
      <w:bookmarkEnd w:id="13"/>
      <w:r>
        <w:t>Defrost On-Demand (</w:t>
      </w:r>
      <w:r w:rsidR="00CB0281">
        <w:t>DOD</w:t>
      </w:r>
      <w:r>
        <w:t>)</w:t>
      </w:r>
      <w:r w:rsidR="00CB0281">
        <w:t xml:space="preserve"> devices are </w:t>
      </w:r>
      <w:r>
        <w:t>peripherals attached</w:t>
      </w:r>
      <w:r w:rsidR="00CB0281">
        <w:t xml:space="preserve"> to </w:t>
      </w:r>
      <w:proofErr w:type="spellStart"/>
      <w:r w:rsidR="00CB0281">
        <w:t>refridgeration</w:t>
      </w:r>
      <w:proofErr w:type="spellEnd"/>
      <w:r w:rsidR="00CB0281">
        <w:t xml:space="preserve"> assets</w:t>
      </w:r>
      <w:r>
        <w:t xml:space="preserve"> that are</w:t>
      </w:r>
      <w:r w:rsidR="00CB0281">
        <w:t xml:space="preserve"> held on store </w:t>
      </w:r>
      <w:r>
        <w:t xml:space="preserve">premises. The purposes of these DOD devices is to collect temperature data from those </w:t>
      </w:r>
      <w:proofErr w:type="spellStart"/>
      <w:r>
        <w:t>refridgeration</w:t>
      </w:r>
      <w:proofErr w:type="spellEnd"/>
      <w:r>
        <w:t xml:space="preserve"> devices, which can be used to monitor and diagnose the state of the </w:t>
      </w:r>
      <w:proofErr w:type="spellStart"/>
      <w:r>
        <w:t>refridgerators</w:t>
      </w:r>
      <w:proofErr w:type="spellEnd"/>
      <w:r>
        <w:t xml:space="preserve">. </w:t>
      </w:r>
    </w:p>
    <w:p w14:paraId="7DD15ED4" w14:textId="0753DB90" w:rsidR="00792F00" w:rsidRDefault="00792F00" w:rsidP="00792F00">
      <w:pPr>
        <w:pStyle w:val="Text1"/>
      </w:pPr>
    </w:p>
    <w:p w14:paraId="34A5BB74" w14:textId="77777777" w:rsidR="00F24DDC" w:rsidRPr="00464D67" w:rsidRDefault="00F24DDC" w:rsidP="00464D67">
      <w:pPr>
        <w:pStyle w:val="2ndLevelHeading"/>
        <w:numPr>
          <w:ilvl w:val="0"/>
          <w:numId w:val="0"/>
        </w:numPr>
        <w:ind w:left="714"/>
        <w:jc w:val="both"/>
        <w:rPr>
          <w:color w:val="C00000"/>
        </w:rPr>
      </w:pPr>
      <w:bookmarkStart w:id="18" w:name="_Toc383432689"/>
      <w:r w:rsidRPr="00215B9D">
        <w:rPr>
          <w:color w:val="C00000"/>
        </w:rPr>
        <w:t>Business Objectives for this Project</w:t>
      </w:r>
      <w:bookmarkEnd w:id="18"/>
    </w:p>
    <w:p w14:paraId="34A5BB75" w14:textId="77777777" w:rsidR="00710B60" w:rsidRPr="00215B9D" w:rsidRDefault="00710B60" w:rsidP="00DE777E">
      <w:pPr>
        <w:pStyle w:val="HiddenText"/>
        <w:numPr>
          <w:ilvl w:val="0"/>
          <w:numId w:val="22"/>
        </w:numPr>
        <w:rPr>
          <w:color w:val="C00000"/>
        </w:rPr>
      </w:pPr>
      <w:r w:rsidRPr="00215B9D">
        <w:rPr>
          <w:color w:val="C00000"/>
        </w:rPr>
        <w:t xml:space="preserve">Use the source content from the Business Solution Management Report (BSMR for 4QD) or High Level Requirements.&amp; Solution Definition (HLRSD) document </w:t>
      </w:r>
    </w:p>
    <w:p w14:paraId="34A5BB7D" w14:textId="74B65066" w:rsidR="00710B60" w:rsidRDefault="00CB0281" w:rsidP="00CB0281">
      <w:pPr>
        <w:pStyle w:val="Text1"/>
        <w:numPr>
          <w:ilvl w:val="0"/>
          <w:numId w:val="22"/>
        </w:numPr>
      </w:pPr>
      <w:bookmarkStart w:id="19" w:name="_Toc70399654"/>
      <w:bookmarkStart w:id="20" w:name="_Toc71480260"/>
      <w:bookmarkStart w:id="21" w:name="_Toc132432419"/>
      <w:bookmarkEnd w:id="15"/>
      <w:bookmarkEnd w:id="16"/>
      <w:bookmarkEnd w:id="17"/>
      <w:r>
        <w:t>To create a centralized portal for administration and monitoring of DOD devices.</w:t>
      </w:r>
    </w:p>
    <w:p w14:paraId="04EFC6BA" w14:textId="2F8FB78C" w:rsidR="00CB0281" w:rsidRDefault="00CB0281" w:rsidP="00CB0281">
      <w:pPr>
        <w:pStyle w:val="Text1"/>
        <w:numPr>
          <w:ilvl w:val="0"/>
          <w:numId w:val="22"/>
        </w:numPr>
      </w:pPr>
      <w:r>
        <w:t>To obtain remotely obtain data from DOD devices and process them into meaningful information through reports.</w:t>
      </w:r>
    </w:p>
    <w:p w14:paraId="34A5BB7E" w14:textId="77777777" w:rsidR="00064612" w:rsidRDefault="00F24DDC" w:rsidP="00064612">
      <w:pPr>
        <w:pStyle w:val="2ndLevelHeading"/>
        <w:numPr>
          <w:ilvl w:val="0"/>
          <w:numId w:val="0"/>
        </w:numPr>
        <w:ind w:left="714"/>
        <w:jc w:val="both"/>
        <w:rPr>
          <w:color w:val="C00000"/>
        </w:rPr>
      </w:pPr>
      <w:bookmarkStart w:id="22" w:name="_Toc383432690"/>
      <w:r w:rsidRPr="00215B9D">
        <w:rPr>
          <w:color w:val="C00000"/>
        </w:rPr>
        <w:t>Scope</w:t>
      </w:r>
      <w:bookmarkEnd w:id="22"/>
    </w:p>
    <w:p w14:paraId="34A5BB7F" w14:textId="3A1081CD" w:rsidR="00064612" w:rsidRDefault="00064612" w:rsidP="00064612">
      <w:pPr>
        <w:ind w:left="709"/>
      </w:pPr>
      <w:bookmarkStart w:id="23" w:name="_Toc70399655"/>
      <w:bookmarkStart w:id="24" w:name="_Toc71480261"/>
      <w:bookmarkStart w:id="25" w:name="_Toc132432420"/>
      <w:bookmarkEnd w:id="19"/>
      <w:bookmarkEnd w:id="20"/>
      <w:bookmarkEnd w:id="21"/>
      <w:r>
        <w:t xml:space="preserve">This document has been created to detail the requirements related to the </w:t>
      </w:r>
      <w:r w:rsidR="00364564">
        <w:t>DOD Portal</w:t>
      </w:r>
      <w:r>
        <w:t xml:space="preserve">. This document has also been used to break the project into different stages and estimate each. </w:t>
      </w:r>
    </w:p>
    <w:p w14:paraId="34A5BB80" w14:textId="77777777" w:rsidR="00064612" w:rsidRDefault="00064612" w:rsidP="00064612">
      <w:pPr>
        <w:ind w:left="709"/>
      </w:pPr>
    </w:p>
    <w:p w14:paraId="34A5BB81" w14:textId="77777777" w:rsidR="00DE2C7B" w:rsidRDefault="00DE2C7B" w:rsidP="00AF61DA">
      <w:pPr>
        <w:pStyle w:val="ColesBodyText"/>
        <w:jc w:val="both"/>
        <w:rPr>
          <w:lang w:val="en-AU"/>
        </w:rPr>
      </w:pPr>
      <w:bookmarkStart w:id="26" w:name="_Toc70399656"/>
      <w:bookmarkStart w:id="27" w:name="_Toc71480262"/>
      <w:bookmarkEnd w:id="23"/>
      <w:bookmarkEnd w:id="24"/>
      <w:bookmarkEnd w:id="25"/>
    </w:p>
    <w:p w14:paraId="34A5BB82" w14:textId="77777777" w:rsidR="002846BF" w:rsidRDefault="002846BF" w:rsidP="002846BF">
      <w:pPr>
        <w:pStyle w:val="2ndLevelHeading"/>
        <w:numPr>
          <w:ilvl w:val="0"/>
          <w:numId w:val="0"/>
        </w:numPr>
        <w:ind w:left="714"/>
        <w:jc w:val="both"/>
        <w:rPr>
          <w:color w:val="C00000"/>
        </w:rPr>
      </w:pPr>
      <w:bookmarkStart w:id="28" w:name="_Toc383432691"/>
      <w:r>
        <w:rPr>
          <w:color w:val="C00000"/>
        </w:rPr>
        <w:t>Definition of Points</w:t>
      </w:r>
      <w:bookmarkEnd w:id="28"/>
    </w:p>
    <w:p w14:paraId="34A5BB83" w14:textId="731F2C05" w:rsidR="002846BF" w:rsidRDefault="002846BF" w:rsidP="00BE035A">
      <w:pPr>
        <w:ind w:left="709"/>
      </w:pPr>
      <w:r>
        <w:t>To estimat</w:t>
      </w:r>
      <w:r w:rsidR="0024797A">
        <w:t>e the develop</w:t>
      </w:r>
      <w:r w:rsidR="001A57F7">
        <w:t xml:space="preserve">ment effort of </w:t>
      </w:r>
      <w:r w:rsidR="0024797A">
        <w:t xml:space="preserve">the </w:t>
      </w:r>
      <w:r w:rsidR="00364564">
        <w:t>DOD Portal</w:t>
      </w:r>
      <w:r w:rsidR="0024797A">
        <w:t xml:space="preserve"> </w:t>
      </w:r>
      <w:r w:rsidR="001A57F7">
        <w:t>project</w:t>
      </w:r>
      <w:r w:rsidR="0024797A">
        <w:t xml:space="preserve">, </w:t>
      </w:r>
      <w:r w:rsidR="00294D10">
        <w:t xml:space="preserve">each </w:t>
      </w:r>
      <w:proofErr w:type="gramStart"/>
      <w:r w:rsidR="00294D10">
        <w:t>users</w:t>
      </w:r>
      <w:proofErr w:type="gramEnd"/>
      <w:r w:rsidR="00294D10">
        <w:t xml:space="preserve"> story</w:t>
      </w:r>
      <w:r>
        <w:t xml:space="preserve"> </w:t>
      </w:r>
      <w:r w:rsidR="0024797A">
        <w:t xml:space="preserve">was reviewed </w:t>
      </w:r>
      <w:r w:rsidR="00294D10">
        <w:t xml:space="preserve">(As per scrum methodology – for a maximum period of 2mins) </w:t>
      </w:r>
      <w:r w:rsidR="0024797A">
        <w:t xml:space="preserve">and </w:t>
      </w:r>
      <w:r w:rsidR="001A57F7">
        <w:t>points were assigned</w:t>
      </w:r>
      <w:r w:rsidR="0024797A">
        <w:t xml:space="preserve">. </w:t>
      </w:r>
      <w:r w:rsidR="001A57F7">
        <w:t xml:space="preserve">Points are an </w:t>
      </w:r>
      <w:proofErr w:type="gramStart"/>
      <w:r w:rsidR="001A57F7">
        <w:t>Agile</w:t>
      </w:r>
      <w:proofErr w:type="gramEnd"/>
      <w:r w:rsidR="001A57F7">
        <w:t xml:space="preserve"> concept to express how complex the development team believes a requirement is. Points are </w:t>
      </w:r>
      <w:r w:rsidR="0024797A">
        <w:t xml:space="preserve">used to indicate a scale, </w:t>
      </w:r>
      <w:r>
        <w:t>1 indicates a simple task</w:t>
      </w:r>
      <w:r w:rsidR="0024797A">
        <w:t xml:space="preserve"> and</w:t>
      </w:r>
      <w:r>
        <w:t xml:space="preserve"> 13 being the most complex. </w:t>
      </w:r>
      <w:r w:rsidR="00294D10">
        <w:t xml:space="preserve">(Based on the sequencing of Fibonacci) </w:t>
      </w:r>
      <w:r>
        <w:t>This number was then loosely</w:t>
      </w:r>
      <w:r w:rsidR="0024797A">
        <w:t xml:space="preserve"> related to hours. As development continues the estimation of effort will continue to change as requirements are </w:t>
      </w:r>
      <w:r w:rsidR="00BE035A">
        <w:t xml:space="preserve">refined and </w:t>
      </w:r>
      <w:r w:rsidR="0024797A">
        <w:t>discovered.</w:t>
      </w:r>
    </w:p>
    <w:p w14:paraId="34A5BB84" w14:textId="77777777" w:rsidR="00513F40" w:rsidRDefault="00513F40" w:rsidP="00AF61DA">
      <w:pPr>
        <w:pStyle w:val="HiddenText"/>
        <w:rPr>
          <w:i w:val="0"/>
          <w:vanish w:val="0"/>
          <w:color w:val="1F497D" w:themeColor="text2"/>
        </w:rPr>
      </w:pPr>
    </w:p>
    <w:p w14:paraId="34A5BB85" w14:textId="77777777" w:rsidR="00395FE2" w:rsidRDefault="00395FE2" w:rsidP="00395FE2">
      <w:pPr>
        <w:pStyle w:val="Text1"/>
      </w:pPr>
    </w:p>
    <w:p w14:paraId="34A5BB86" w14:textId="77777777" w:rsidR="00395FE2" w:rsidRDefault="00395FE2" w:rsidP="00395FE2">
      <w:pPr>
        <w:pStyle w:val="2ndLevelHeading"/>
        <w:numPr>
          <w:ilvl w:val="0"/>
          <w:numId w:val="0"/>
        </w:numPr>
        <w:ind w:left="714"/>
        <w:jc w:val="both"/>
        <w:rPr>
          <w:color w:val="C00000"/>
        </w:rPr>
      </w:pPr>
      <w:bookmarkStart w:id="29" w:name="_Toc383432692"/>
      <w:r>
        <w:rPr>
          <w:color w:val="C00000"/>
        </w:rPr>
        <w:t>Supported Platform</w:t>
      </w:r>
      <w:bookmarkEnd w:id="29"/>
    </w:p>
    <w:p w14:paraId="34A5BB88" w14:textId="2974039B" w:rsidR="00C031B0" w:rsidRDefault="00792F00" w:rsidP="00792F00">
      <w:pPr>
        <w:ind w:left="709"/>
      </w:pPr>
      <w:r>
        <w:t>DOD Portal</w:t>
      </w:r>
      <w:r w:rsidR="00C031B0">
        <w:t xml:space="preserve"> will be developed to support the following versions and </w:t>
      </w:r>
      <w:proofErr w:type="gramStart"/>
      <w:r w:rsidR="00C031B0">
        <w:t>above :</w:t>
      </w:r>
      <w:proofErr w:type="gramEnd"/>
      <w:r w:rsidR="00C031B0">
        <w:t xml:space="preserve">- </w:t>
      </w:r>
    </w:p>
    <w:p w14:paraId="34A5BB89" w14:textId="5F420F71" w:rsidR="00C031B0" w:rsidRPr="00C031B0" w:rsidRDefault="00C031B0" w:rsidP="00C031B0">
      <w:pPr>
        <w:pStyle w:val="ListParagraph"/>
        <w:numPr>
          <w:ilvl w:val="0"/>
          <w:numId w:val="25"/>
        </w:numPr>
        <w:rPr>
          <w:rFonts w:ascii="Calibri" w:eastAsia="Times New Roman" w:hAnsi="Calibri" w:cs="Times New Roman"/>
          <w:sz w:val="20"/>
          <w:szCs w:val="20"/>
        </w:rPr>
      </w:pPr>
      <w:r w:rsidRPr="00C031B0">
        <w:rPr>
          <w:rFonts w:ascii="Calibri" w:eastAsia="Times New Roman" w:hAnsi="Calibri" w:cs="Times New Roman"/>
          <w:sz w:val="20"/>
          <w:szCs w:val="20"/>
        </w:rPr>
        <w:t>Google Chrome</w:t>
      </w:r>
      <w:r w:rsidRPr="00CB0281">
        <w:rPr>
          <w:rFonts w:ascii="Calibri" w:eastAsia="Times New Roman" w:hAnsi="Calibri" w:cs="Times New Roman"/>
          <w:sz w:val="20"/>
          <w:szCs w:val="20"/>
        </w:rPr>
        <w:t xml:space="preserve"> 34</w:t>
      </w:r>
      <w:r w:rsidR="00CB0281">
        <w:rPr>
          <w:rFonts w:ascii="Calibri" w:eastAsia="Times New Roman" w:hAnsi="Calibri" w:cs="Times New Roman"/>
          <w:sz w:val="20"/>
          <w:szCs w:val="20"/>
        </w:rPr>
        <w:t>+</w:t>
      </w:r>
    </w:p>
    <w:p w14:paraId="34A5BB8A" w14:textId="333D8281" w:rsidR="00395FE2" w:rsidRDefault="00C031B0" w:rsidP="00C031B0">
      <w:pPr>
        <w:pStyle w:val="ListParagraph"/>
        <w:numPr>
          <w:ilvl w:val="0"/>
          <w:numId w:val="25"/>
        </w:numPr>
        <w:rPr>
          <w:rFonts w:ascii="Calibri" w:eastAsia="Times New Roman" w:hAnsi="Calibri" w:cs="Times New Roman"/>
          <w:sz w:val="20"/>
          <w:szCs w:val="20"/>
        </w:rPr>
      </w:pPr>
      <w:r>
        <w:rPr>
          <w:rFonts w:ascii="Calibri" w:eastAsia="Times New Roman" w:hAnsi="Calibri" w:cs="Times New Roman"/>
          <w:sz w:val="20"/>
          <w:szCs w:val="20"/>
        </w:rPr>
        <w:t>Internet Explorer 10</w:t>
      </w:r>
      <w:r w:rsidR="00CB0281">
        <w:rPr>
          <w:rFonts w:ascii="Calibri" w:eastAsia="Times New Roman" w:hAnsi="Calibri" w:cs="Times New Roman"/>
          <w:sz w:val="20"/>
          <w:szCs w:val="20"/>
        </w:rPr>
        <w:t>+</w:t>
      </w:r>
    </w:p>
    <w:p w14:paraId="4DE6F3CD" w14:textId="11E52683" w:rsidR="00792F00" w:rsidRPr="00792F00" w:rsidRDefault="00792F00" w:rsidP="00792F00">
      <w:pPr>
        <w:pStyle w:val="ListParagraph"/>
        <w:numPr>
          <w:ilvl w:val="0"/>
          <w:numId w:val="25"/>
        </w:numPr>
        <w:ind w:left="1072"/>
        <w:rPr>
          <w:rFonts w:ascii="Calibri" w:eastAsia="Times New Roman" w:hAnsi="Calibri" w:cs="Times New Roman"/>
          <w:sz w:val="20"/>
          <w:szCs w:val="20"/>
        </w:rPr>
      </w:pPr>
      <w:r>
        <w:rPr>
          <w:rFonts w:ascii="Calibri" w:eastAsia="Times New Roman" w:hAnsi="Calibri" w:cs="Times New Roman"/>
          <w:sz w:val="20"/>
          <w:szCs w:val="20"/>
        </w:rPr>
        <w:t>Safari 10+</w:t>
      </w:r>
    </w:p>
    <w:p w14:paraId="1C1952B0" w14:textId="04E7DBC6" w:rsidR="00CB0281" w:rsidRPr="00792F00" w:rsidRDefault="00792F00" w:rsidP="00792F00">
      <w:pPr>
        <w:ind w:left="712"/>
      </w:pPr>
      <w:r w:rsidRPr="00792F00">
        <w:t>As responsiveness is a priority for</w:t>
      </w:r>
      <w:r w:rsidR="00CB0281" w:rsidRPr="00792F00">
        <w:t xml:space="preserve"> the DOD Portal, the mobile version of the above browsers is also to be supported. </w:t>
      </w:r>
    </w:p>
    <w:p w14:paraId="34A5BB8B" w14:textId="77777777" w:rsidR="00513F40" w:rsidRPr="00215B9D" w:rsidRDefault="00513F40" w:rsidP="00C031B0">
      <w:pPr>
        <w:pStyle w:val="HeadingLevel1"/>
        <w:numPr>
          <w:ilvl w:val="0"/>
          <w:numId w:val="0"/>
        </w:numPr>
        <w:ind w:left="709" w:hanging="709"/>
        <w:jc w:val="both"/>
        <w:rPr>
          <w:rStyle w:val="IntenseEmphasis"/>
          <w:i w:val="0"/>
          <w:iCs w:val="0"/>
          <w:color w:val="D52B1E"/>
        </w:rPr>
      </w:pPr>
      <w:bookmarkStart w:id="30" w:name="_Toc382916628"/>
      <w:bookmarkStart w:id="31" w:name="_Toc383099432"/>
      <w:bookmarkStart w:id="32" w:name="_Toc383432693"/>
      <w:r w:rsidRPr="00215B9D">
        <w:rPr>
          <w:rStyle w:val="IntenseEmphasis"/>
          <w:i w:val="0"/>
          <w:iCs w:val="0"/>
          <w:color w:val="D52B1E"/>
        </w:rPr>
        <w:lastRenderedPageBreak/>
        <w:t>PLAN</w:t>
      </w:r>
      <w:bookmarkEnd w:id="30"/>
      <w:bookmarkEnd w:id="31"/>
      <w:bookmarkEnd w:id="32"/>
    </w:p>
    <w:tbl>
      <w:tblPr>
        <w:tblStyle w:val="TableGrid"/>
        <w:tblW w:w="9198" w:type="dxa"/>
        <w:tblInd w:w="-90" w:type="dxa"/>
        <w:tblLook w:val="04A0" w:firstRow="1" w:lastRow="0" w:firstColumn="1" w:lastColumn="0" w:noHBand="0" w:noVBand="1"/>
      </w:tblPr>
      <w:tblGrid>
        <w:gridCol w:w="7355"/>
        <w:gridCol w:w="1843"/>
      </w:tblGrid>
      <w:tr w:rsidR="00294D10" w:rsidRPr="00294D10" w14:paraId="34A5BB8E" w14:textId="77777777" w:rsidTr="00BF4423">
        <w:tc>
          <w:tcPr>
            <w:tcW w:w="7355" w:type="dxa"/>
            <w:shd w:val="clear" w:color="auto" w:fill="000000" w:themeFill="text1"/>
          </w:tcPr>
          <w:p w14:paraId="34A5BB8C" w14:textId="77777777" w:rsidR="00294D10" w:rsidRPr="00395FE2" w:rsidRDefault="00294D10" w:rsidP="00294D10">
            <w:pPr>
              <w:ind w:left="360"/>
              <w:rPr>
                <w:highlight w:val="black"/>
              </w:rPr>
            </w:pPr>
            <w:r w:rsidRPr="00395FE2">
              <w:rPr>
                <w:highlight w:val="black"/>
              </w:rPr>
              <w:t>Item</w:t>
            </w:r>
          </w:p>
        </w:tc>
        <w:tc>
          <w:tcPr>
            <w:tcW w:w="1843" w:type="dxa"/>
            <w:shd w:val="clear" w:color="auto" w:fill="000000" w:themeFill="text1"/>
          </w:tcPr>
          <w:p w14:paraId="34A5BB8D" w14:textId="77777777" w:rsidR="00294D10" w:rsidRPr="00395FE2" w:rsidRDefault="00294D10" w:rsidP="00294D10">
            <w:pPr>
              <w:ind w:left="360"/>
              <w:rPr>
                <w:color w:val="FFFFFF" w:themeColor="background1"/>
                <w:highlight w:val="black"/>
              </w:rPr>
            </w:pPr>
            <w:r w:rsidRPr="00395FE2">
              <w:rPr>
                <w:highlight w:val="black"/>
              </w:rPr>
              <w:t>Status</w:t>
            </w:r>
          </w:p>
        </w:tc>
      </w:tr>
      <w:tr w:rsidR="00294D10" w:rsidRPr="00294D10" w14:paraId="34A5BB91" w14:textId="77777777" w:rsidTr="00BF4423">
        <w:tc>
          <w:tcPr>
            <w:tcW w:w="7355" w:type="dxa"/>
          </w:tcPr>
          <w:p w14:paraId="34A5BB8F" w14:textId="4DA156BE" w:rsidR="00294D10" w:rsidRPr="00C031B0" w:rsidRDefault="00294D10" w:rsidP="00741BAA"/>
        </w:tc>
        <w:tc>
          <w:tcPr>
            <w:tcW w:w="1843" w:type="dxa"/>
          </w:tcPr>
          <w:p w14:paraId="34A5BB90" w14:textId="2A605B75" w:rsidR="00294D10" w:rsidRPr="00294D10" w:rsidRDefault="00294D10" w:rsidP="00294D10">
            <w:pPr>
              <w:ind w:left="360"/>
            </w:pPr>
          </w:p>
        </w:tc>
      </w:tr>
      <w:tr w:rsidR="00741BAA" w:rsidRPr="00294D10" w14:paraId="2E919F89" w14:textId="77777777" w:rsidTr="00BF4423">
        <w:tc>
          <w:tcPr>
            <w:tcW w:w="7355" w:type="dxa"/>
          </w:tcPr>
          <w:p w14:paraId="0CD8D6E0" w14:textId="77777777" w:rsidR="00741BAA" w:rsidRPr="00C031B0" w:rsidRDefault="00741BAA" w:rsidP="00741BAA"/>
        </w:tc>
        <w:tc>
          <w:tcPr>
            <w:tcW w:w="1843" w:type="dxa"/>
          </w:tcPr>
          <w:p w14:paraId="75B7FDD4" w14:textId="77777777" w:rsidR="00741BAA" w:rsidRPr="00294D10" w:rsidRDefault="00741BAA" w:rsidP="00294D10">
            <w:pPr>
              <w:ind w:left="360"/>
            </w:pPr>
          </w:p>
        </w:tc>
      </w:tr>
      <w:tr w:rsidR="00741BAA" w:rsidRPr="00294D10" w14:paraId="1A7991F0" w14:textId="77777777" w:rsidTr="00BF4423">
        <w:tc>
          <w:tcPr>
            <w:tcW w:w="7355" w:type="dxa"/>
          </w:tcPr>
          <w:p w14:paraId="614A4D9F" w14:textId="77777777" w:rsidR="00741BAA" w:rsidRPr="00C031B0" w:rsidRDefault="00741BAA" w:rsidP="00741BAA"/>
        </w:tc>
        <w:tc>
          <w:tcPr>
            <w:tcW w:w="1843" w:type="dxa"/>
          </w:tcPr>
          <w:p w14:paraId="7A90A792" w14:textId="77777777" w:rsidR="00741BAA" w:rsidRPr="00294D10" w:rsidRDefault="00741BAA" w:rsidP="00294D10">
            <w:pPr>
              <w:ind w:left="360"/>
            </w:pPr>
          </w:p>
        </w:tc>
      </w:tr>
      <w:tr w:rsidR="00741BAA" w:rsidRPr="00294D10" w14:paraId="220CADC2" w14:textId="77777777" w:rsidTr="00BF4423">
        <w:tc>
          <w:tcPr>
            <w:tcW w:w="7355" w:type="dxa"/>
          </w:tcPr>
          <w:p w14:paraId="7386612C" w14:textId="77777777" w:rsidR="00741BAA" w:rsidRPr="00C031B0" w:rsidRDefault="00741BAA" w:rsidP="00741BAA"/>
        </w:tc>
        <w:tc>
          <w:tcPr>
            <w:tcW w:w="1843" w:type="dxa"/>
          </w:tcPr>
          <w:p w14:paraId="054ACFA5" w14:textId="77777777" w:rsidR="00741BAA" w:rsidRPr="00294D10" w:rsidRDefault="00741BAA" w:rsidP="00294D10">
            <w:pPr>
              <w:ind w:left="360"/>
            </w:pPr>
          </w:p>
        </w:tc>
      </w:tr>
      <w:tr w:rsidR="00741BAA" w:rsidRPr="00294D10" w14:paraId="025E02D9" w14:textId="77777777" w:rsidTr="00BF4423">
        <w:tc>
          <w:tcPr>
            <w:tcW w:w="7355" w:type="dxa"/>
          </w:tcPr>
          <w:p w14:paraId="54931B17" w14:textId="77777777" w:rsidR="00741BAA" w:rsidRPr="00C031B0" w:rsidRDefault="00741BAA" w:rsidP="00741BAA"/>
        </w:tc>
        <w:tc>
          <w:tcPr>
            <w:tcW w:w="1843" w:type="dxa"/>
          </w:tcPr>
          <w:p w14:paraId="2A8318E0" w14:textId="77777777" w:rsidR="00741BAA" w:rsidRPr="00294D10" w:rsidRDefault="00741BAA" w:rsidP="00294D10">
            <w:pPr>
              <w:ind w:left="360"/>
            </w:pPr>
          </w:p>
        </w:tc>
      </w:tr>
      <w:tr w:rsidR="00741BAA" w:rsidRPr="00294D10" w14:paraId="71C9ED64" w14:textId="77777777" w:rsidTr="00BF4423">
        <w:tc>
          <w:tcPr>
            <w:tcW w:w="7355" w:type="dxa"/>
          </w:tcPr>
          <w:p w14:paraId="35DA6885" w14:textId="77777777" w:rsidR="00741BAA" w:rsidRPr="00C031B0" w:rsidRDefault="00741BAA" w:rsidP="00741BAA"/>
        </w:tc>
        <w:tc>
          <w:tcPr>
            <w:tcW w:w="1843" w:type="dxa"/>
          </w:tcPr>
          <w:p w14:paraId="16E88884" w14:textId="77777777" w:rsidR="00741BAA" w:rsidRPr="00294D10" w:rsidRDefault="00741BAA" w:rsidP="00294D10">
            <w:pPr>
              <w:ind w:left="360"/>
            </w:pPr>
          </w:p>
        </w:tc>
      </w:tr>
      <w:tr w:rsidR="00741BAA" w:rsidRPr="00294D10" w14:paraId="54F6F920" w14:textId="77777777" w:rsidTr="00BF4423">
        <w:tc>
          <w:tcPr>
            <w:tcW w:w="7355" w:type="dxa"/>
          </w:tcPr>
          <w:p w14:paraId="4301AFF8" w14:textId="77777777" w:rsidR="00741BAA" w:rsidRPr="00C031B0" w:rsidRDefault="00741BAA" w:rsidP="00741BAA"/>
        </w:tc>
        <w:tc>
          <w:tcPr>
            <w:tcW w:w="1843" w:type="dxa"/>
          </w:tcPr>
          <w:p w14:paraId="32C89B34" w14:textId="77777777" w:rsidR="00741BAA" w:rsidRPr="00294D10" w:rsidRDefault="00741BAA" w:rsidP="00294D10">
            <w:pPr>
              <w:ind w:left="360"/>
            </w:pPr>
          </w:p>
        </w:tc>
      </w:tr>
      <w:tr w:rsidR="00741BAA" w:rsidRPr="00294D10" w14:paraId="33BF0F6B" w14:textId="77777777" w:rsidTr="00BF4423">
        <w:tc>
          <w:tcPr>
            <w:tcW w:w="7355" w:type="dxa"/>
          </w:tcPr>
          <w:p w14:paraId="1B7804E8" w14:textId="77777777" w:rsidR="00741BAA" w:rsidRPr="00C031B0" w:rsidRDefault="00741BAA" w:rsidP="00741BAA"/>
        </w:tc>
        <w:tc>
          <w:tcPr>
            <w:tcW w:w="1843" w:type="dxa"/>
          </w:tcPr>
          <w:p w14:paraId="666109BA" w14:textId="77777777" w:rsidR="00741BAA" w:rsidRPr="00294D10" w:rsidRDefault="00741BAA" w:rsidP="00294D10">
            <w:pPr>
              <w:ind w:left="360"/>
            </w:pPr>
          </w:p>
        </w:tc>
      </w:tr>
      <w:tr w:rsidR="00741BAA" w:rsidRPr="00294D10" w14:paraId="233D558D" w14:textId="77777777" w:rsidTr="00BF4423">
        <w:tc>
          <w:tcPr>
            <w:tcW w:w="7355" w:type="dxa"/>
          </w:tcPr>
          <w:p w14:paraId="3D34A617" w14:textId="77777777" w:rsidR="00741BAA" w:rsidRPr="00C031B0" w:rsidRDefault="00741BAA" w:rsidP="00741BAA"/>
        </w:tc>
        <w:tc>
          <w:tcPr>
            <w:tcW w:w="1843" w:type="dxa"/>
          </w:tcPr>
          <w:p w14:paraId="27D4A151" w14:textId="77777777" w:rsidR="00741BAA" w:rsidRPr="00294D10" w:rsidRDefault="00741BAA" w:rsidP="00294D10">
            <w:pPr>
              <w:ind w:left="360"/>
            </w:pPr>
          </w:p>
        </w:tc>
      </w:tr>
      <w:tr w:rsidR="00741BAA" w:rsidRPr="00294D10" w14:paraId="7CF08E2B" w14:textId="77777777" w:rsidTr="00BF4423">
        <w:tc>
          <w:tcPr>
            <w:tcW w:w="7355" w:type="dxa"/>
          </w:tcPr>
          <w:p w14:paraId="08AB7CE9" w14:textId="77777777" w:rsidR="00741BAA" w:rsidRPr="00C031B0" w:rsidRDefault="00741BAA" w:rsidP="00741BAA"/>
        </w:tc>
        <w:tc>
          <w:tcPr>
            <w:tcW w:w="1843" w:type="dxa"/>
          </w:tcPr>
          <w:p w14:paraId="35E3BDAE" w14:textId="77777777" w:rsidR="00741BAA" w:rsidRPr="00294D10" w:rsidRDefault="00741BAA" w:rsidP="00294D10">
            <w:pPr>
              <w:ind w:left="360"/>
            </w:pPr>
          </w:p>
        </w:tc>
      </w:tr>
      <w:tr w:rsidR="00741BAA" w:rsidRPr="00294D10" w14:paraId="282FE865" w14:textId="77777777" w:rsidTr="00BF4423">
        <w:tc>
          <w:tcPr>
            <w:tcW w:w="7355" w:type="dxa"/>
          </w:tcPr>
          <w:p w14:paraId="0157481C" w14:textId="77777777" w:rsidR="00741BAA" w:rsidRPr="00C031B0" w:rsidRDefault="00741BAA" w:rsidP="00741BAA"/>
        </w:tc>
        <w:tc>
          <w:tcPr>
            <w:tcW w:w="1843" w:type="dxa"/>
          </w:tcPr>
          <w:p w14:paraId="0C760F26" w14:textId="77777777" w:rsidR="00741BAA" w:rsidRPr="00294D10" w:rsidRDefault="00741BAA" w:rsidP="00294D10">
            <w:pPr>
              <w:ind w:left="360"/>
            </w:pPr>
          </w:p>
        </w:tc>
      </w:tr>
      <w:tr w:rsidR="00741BAA" w:rsidRPr="00294D10" w14:paraId="48965A8D" w14:textId="77777777" w:rsidTr="00BF4423">
        <w:tc>
          <w:tcPr>
            <w:tcW w:w="7355" w:type="dxa"/>
          </w:tcPr>
          <w:p w14:paraId="33F23219" w14:textId="77777777" w:rsidR="00741BAA" w:rsidRPr="00C031B0" w:rsidRDefault="00741BAA" w:rsidP="00741BAA"/>
        </w:tc>
        <w:tc>
          <w:tcPr>
            <w:tcW w:w="1843" w:type="dxa"/>
          </w:tcPr>
          <w:p w14:paraId="6D78A672" w14:textId="77777777" w:rsidR="00741BAA" w:rsidRPr="00294D10" w:rsidRDefault="00741BAA" w:rsidP="00294D10">
            <w:pPr>
              <w:ind w:left="360"/>
            </w:pPr>
          </w:p>
        </w:tc>
      </w:tr>
      <w:tr w:rsidR="00741BAA" w:rsidRPr="00294D10" w14:paraId="415A448A" w14:textId="77777777" w:rsidTr="00BF4423">
        <w:tc>
          <w:tcPr>
            <w:tcW w:w="7355" w:type="dxa"/>
          </w:tcPr>
          <w:p w14:paraId="0A1D93B1" w14:textId="77777777" w:rsidR="00741BAA" w:rsidRPr="00C031B0" w:rsidRDefault="00741BAA" w:rsidP="00741BAA"/>
        </w:tc>
        <w:tc>
          <w:tcPr>
            <w:tcW w:w="1843" w:type="dxa"/>
          </w:tcPr>
          <w:p w14:paraId="2BB7B2FC" w14:textId="77777777" w:rsidR="00741BAA" w:rsidRPr="00294D10" w:rsidRDefault="00741BAA" w:rsidP="00294D10">
            <w:pPr>
              <w:ind w:left="360"/>
            </w:pPr>
          </w:p>
        </w:tc>
      </w:tr>
      <w:tr w:rsidR="00741BAA" w:rsidRPr="00294D10" w14:paraId="79082C84" w14:textId="77777777" w:rsidTr="00BF4423">
        <w:tc>
          <w:tcPr>
            <w:tcW w:w="7355" w:type="dxa"/>
          </w:tcPr>
          <w:p w14:paraId="46A9E1C2" w14:textId="77777777" w:rsidR="00741BAA" w:rsidRPr="00C031B0" w:rsidRDefault="00741BAA" w:rsidP="00741BAA"/>
        </w:tc>
        <w:tc>
          <w:tcPr>
            <w:tcW w:w="1843" w:type="dxa"/>
          </w:tcPr>
          <w:p w14:paraId="7E46B12E" w14:textId="77777777" w:rsidR="00741BAA" w:rsidRPr="00294D10" w:rsidRDefault="00741BAA" w:rsidP="00294D10">
            <w:pPr>
              <w:ind w:left="360"/>
            </w:pPr>
          </w:p>
        </w:tc>
      </w:tr>
      <w:tr w:rsidR="00741BAA" w:rsidRPr="00294D10" w14:paraId="4F788A93" w14:textId="77777777" w:rsidTr="00BF4423">
        <w:tc>
          <w:tcPr>
            <w:tcW w:w="7355" w:type="dxa"/>
          </w:tcPr>
          <w:p w14:paraId="02BCCCBE" w14:textId="77777777" w:rsidR="00741BAA" w:rsidRPr="00C031B0" w:rsidRDefault="00741BAA" w:rsidP="00741BAA"/>
        </w:tc>
        <w:tc>
          <w:tcPr>
            <w:tcW w:w="1843" w:type="dxa"/>
          </w:tcPr>
          <w:p w14:paraId="20073492" w14:textId="77777777" w:rsidR="00741BAA" w:rsidRPr="00294D10" w:rsidRDefault="00741BAA" w:rsidP="00294D10">
            <w:pPr>
              <w:ind w:left="360"/>
            </w:pPr>
          </w:p>
        </w:tc>
      </w:tr>
      <w:tr w:rsidR="00741BAA" w:rsidRPr="00294D10" w14:paraId="3E7B813B" w14:textId="77777777" w:rsidTr="00BF4423">
        <w:tc>
          <w:tcPr>
            <w:tcW w:w="7355" w:type="dxa"/>
          </w:tcPr>
          <w:p w14:paraId="6E973E06" w14:textId="77777777" w:rsidR="00741BAA" w:rsidRPr="00C031B0" w:rsidRDefault="00741BAA" w:rsidP="00741BAA"/>
        </w:tc>
        <w:tc>
          <w:tcPr>
            <w:tcW w:w="1843" w:type="dxa"/>
          </w:tcPr>
          <w:p w14:paraId="3B336A23" w14:textId="77777777" w:rsidR="00741BAA" w:rsidRPr="00294D10" w:rsidRDefault="00741BAA" w:rsidP="00294D10">
            <w:pPr>
              <w:ind w:left="360"/>
            </w:pPr>
          </w:p>
        </w:tc>
      </w:tr>
    </w:tbl>
    <w:p w14:paraId="34A5BBD4" w14:textId="77777777" w:rsidR="00513F40" w:rsidRDefault="00513F40" w:rsidP="00AF61DA">
      <w:r>
        <w:br w:type="page"/>
      </w:r>
    </w:p>
    <w:p w14:paraId="34A5BBD5" w14:textId="00F0B6E0" w:rsidR="001C1A09" w:rsidRDefault="001C1A09" w:rsidP="00AF61DA">
      <w:pPr>
        <w:pStyle w:val="Heading1"/>
        <w:jc w:val="both"/>
      </w:pPr>
      <w:bookmarkStart w:id="33" w:name="_Toc383432694"/>
      <w:r>
        <w:lastRenderedPageBreak/>
        <w:t>Stage 1</w:t>
      </w:r>
      <w:r w:rsidR="000C73C9" w:rsidRPr="000C73C9">
        <w:rPr>
          <w:color w:val="FFFFFF" w:themeColor="background1"/>
        </w:rPr>
        <w:t>:</w:t>
      </w:r>
      <w:bookmarkEnd w:id="33"/>
      <w:r w:rsidR="000010C5">
        <w:rPr>
          <w:color w:val="FFFFFF" w:themeColor="background1"/>
          <w:sz w:val="22"/>
          <w:szCs w:val="22"/>
        </w:rPr>
        <w:t xml:space="preserve"> Allow administrative users to view and add DOD devices</w:t>
      </w:r>
    </w:p>
    <w:p w14:paraId="34A5BBD6" w14:textId="76A850B5" w:rsidR="00445A28" w:rsidRPr="00445A28" w:rsidRDefault="00445A28" w:rsidP="00AF61DA">
      <w:pPr>
        <w:rPr>
          <w:b/>
          <w:color w:val="C00000"/>
          <w:sz w:val="22"/>
          <w:szCs w:val="22"/>
        </w:rPr>
      </w:pPr>
      <w:proofErr w:type="gramStart"/>
      <w:r w:rsidRPr="00445A28">
        <w:rPr>
          <w:b/>
          <w:color w:val="C00000"/>
          <w:sz w:val="22"/>
          <w:szCs w:val="22"/>
        </w:rPr>
        <w:t>Objective :</w:t>
      </w:r>
      <w:proofErr w:type="gramEnd"/>
      <w:r w:rsidRPr="00445A28">
        <w:rPr>
          <w:b/>
          <w:color w:val="C00000"/>
          <w:sz w:val="22"/>
          <w:szCs w:val="22"/>
        </w:rPr>
        <w:t xml:space="preserve"> </w:t>
      </w:r>
      <w:r w:rsidR="005416B8">
        <w:rPr>
          <w:sz w:val="22"/>
          <w:szCs w:val="22"/>
        </w:rPr>
        <w:t>Add, view, and edit DOD devices</w:t>
      </w:r>
      <w:r w:rsidR="00E55B84">
        <w:rPr>
          <w:sz w:val="22"/>
          <w:szCs w:val="22"/>
        </w:rPr>
        <w:t xml:space="preserve"> </w:t>
      </w:r>
    </w:p>
    <w:p w14:paraId="34A5BBD7" w14:textId="022DCFC0" w:rsidR="00445A28" w:rsidRPr="00445A28" w:rsidRDefault="00445A28" w:rsidP="00AF61DA">
      <w:pPr>
        <w:rPr>
          <w:b/>
          <w:color w:val="C00000"/>
          <w:sz w:val="22"/>
          <w:szCs w:val="22"/>
        </w:rPr>
      </w:pPr>
      <w:r w:rsidRPr="00445A28">
        <w:rPr>
          <w:b/>
          <w:color w:val="C00000"/>
          <w:sz w:val="22"/>
          <w:szCs w:val="22"/>
        </w:rPr>
        <w:t xml:space="preserve">Total Point: </w:t>
      </w:r>
    </w:p>
    <w:p w14:paraId="34A5BBD8" w14:textId="42CD632C" w:rsidR="00445A28" w:rsidRPr="00445A28" w:rsidRDefault="00445A28" w:rsidP="00AF61DA">
      <w:pPr>
        <w:rPr>
          <w:b/>
          <w:color w:val="C00000"/>
          <w:sz w:val="22"/>
          <w:szCs w:val="22"/>
        </w:rPr>
      </w:pPr>
      <w:r w:rsidRPr="00445A28">
        <w:rPr>
          <w:b/>
          <w:color w:val="C00000"/>
          <w:sz w:val="22"/>
          <w:szCs w:val="22"/>
        </w:rPr>
        <w:t xml:space="preserve">Total Hours: </w:t>
      </w:r>
    </w:p>
    <w:p w14:paraId="34A5BBDA" w14:textId="5812C52B" w:rsidR="00445A28" w:rsidRPr="008178FD" w:rsidRDefault="008178FD" w:rsidP="00AF61DA">
      <w:pPr>
        <w:rPr>
          <w:b/>
          <w:color w:val="C00000"/>
          <w:sz w:val="22"/>
          <w:szCs w:val="22"/>
        </w:rPr>
      </w:pPr>
      <w:r>
        <w:rPr>
          <w:b/>
          <w:color w:val="C00000"/>
          <w:sz w:val="22"/>
          <w:szCs w:val="22"/>
        </w:rPr>
        <w:t xml:space="preserve">Weeks: </w:t>
      </w:r>
    </w:p>
    <w:p w14:paraId="2ED64A40" w14:textId="41E11B36" w:rsidR="00231761" w:rsidRPr="00231761" w:rsidRDefault="001C1A09" w:rsidP="00231761">
      <w:pPr>
        <w:pStyle w:val="Heading2"/>
        <w:numPr>
          <w:ilvl w:val="1"/>
          <w:numId w:val="27"/>
        </w:numPr>
        <w:jc w:val="both"/>
      </w:pPr>
      <w:bookmarkStart w:id="34" w:name="_Toc383432695"/>
      <w:bookmarkStart w:id="35" w:name="_Toc383099474"/>
      <w:bookmarkStart w:id="36" w:name="_Toc382916631"/>
      <w:bookmarkStart w:id="37" w:name="_Toc383099435"/>
      <w:r w:rsidRPr="0008256A">
        <w:t>Configuration</w:t>
      </w:r>
      <w:r>
        <w:t xml:space="preserve"> </w:t>
      </w:r>
      <w:r w:rsidR="00D06671">
        <w:t>–</w:t>
      </w:r>
      <w:r>
        <w:t xml:space="preserve"> </w:t>
      </w:r>
      <w:bookmarkEnd w:id="34"/>
      <w:bookmarkEnd w:id="35"/>
      <w:r w:rsidR="008739A8">
        <w:t>Adding DOD devices</w:t>
      </w:r>
      <w:r w:rsidR="00D06671">
        <w:t xml:space="preserve"> </w:t>
      </w:r>
      <w:r w:rsidR="008F229B">
        <w:t xml:space="preserve"> </w:t>
      </w:r>
    </w:p>
    <w:p w14:paraId="6322EE11" w14:textId="28FB3DF5" w:rsidR="008178FD" w:rsidRDefault="00D06671" w:rsidP="008178FD">
      <w:pPr>
        <w:pStyle w:val="Points"/>
      </w:pPr>
      <w:r>
        <w:t>(Points</w:t>
      </w:r>
      <w:proofErr w:type="gramStart"/>
      <w:r>
        <w:t xml:space="preserve">: </w:t>
      </w:r>
      <w:r w:rsidR="008F229B">
        <w:t>)</w:t>
      </w:r>
      <w:proofErr w:type="gramEnd"/>
    </w:p>
    <w:p w14:paraId="4984BA38" w14:textId="1338468A" w:rsidR="008178FD" w:rsidRPr="008178FD" w:rsidRDefault="008178FD" w:rsidP="008178FD">
      <w:pPr>
        <w:pStyle w:val="Points"/>
        <w:ind w:left="0"/>
        <w:rPr>
          <w:i w:val="0"/>
          <w:color w:val="C00000"/>
        </w:rPr>
      </w:pPr>
      <w:r>
        <w:rPr>
          <w:i w:val="0"/>
        </w:rPr>
        <w:t>A user of role “Technician” are able to add DOD devices to a site. The form holds the following fields:</w:t>
      </w:r>
    </w:p>
    <w:p w14:paraId="34A5BBDD" w14:textId="1561689E" w:rsidR="001C1A09" w:rsidRDefault="00947E40" w:rsidP="00AF61DA">
      <w:pPr>
        <w:pStyle w:val="ListParagraph"/>
        <w:numPr>
          <w:ilvl w:val="0"/>
          <w:numId w:val="20"/>
        </w:numPr>
        <w:spacing w:after="200" w:line="276" w:lineRule="auto"/>
        <w:jc w:val="both"/>
      </w:pPr>
      <w:r>
        <w:t>Serial number</w:t>
      </w:r>
    </w:p>
    <w:p w14:paraId="4E29B002" w14:textId="031BA61C" w:rsidR="005E4346" w:rsidRDefault="00947E40" w:rsidP="00FF0E41">
      <w:pPr>
        <w:pStyle w:val="ListParagraph"/>
        <w:numPr>
          <w:ilvl w:val="0"/>
          <w:numId w:val="20"/>
        </w:numPr>
        <w:spacing w:after="200" w:line="276" w:lineRule="auto"/>
        <w:jc w:val="both"/>
      </w:pPr>
      <w:r>
        <w:t>Asset tag</w:t>
      </w:r>
      <w:bookmarkStart w:id="38" w:name="_GoBack"/>
      <w:bookmarkEnd w:id="38"/>
    </w:p>
    <w:p w14:paraId="0ED0538F" w14:textId="27E82522" w:rsidR="005E4346" w:rsidRDefault="00947E40" w:rsidP="00FF0E41">
      <w:pPr>
        <w:pStyle w:val="ListParagraph"/>
        <w:numPr>
          <w:ilvl w:val="0"/>
          <w:numId w:val="20"/>
        </w:numPr>
        <w:spacing w:after="200" w:line="276" w:lineRule="auto"/>
        <w:jc w:val="both"/>
      </w:pPr>
      <w:r>
        <w:t xml:space="preserve">Location </w:t>
      </w:r>
    </w:p>
    <w:p w14:paraId="5B23193E" w14:textId="488C78C8" w:rsidR="005E4346" w:rsidRDefault="005E4346" w:rsidP="005E4346">
      <w:pPr>
        <w:pStyle w:val="ListParagraph"/>
        <w:numPr>
          <w:ilvl w:val="1"/>
          <w:numId w:val="20"/>
        </w:numPr>
        <w:spacing w:after="200" w:line="276" w:lineRule="auto"/>
        <w:jc w:val="both"/>
      </w:pPr>
      <w:r>
        <w:t xml:space="preserve">Describes the host device of the DOD device, </w:t>
      </w:r>
      <w:r w:rsidR="00FF0E41">
        <w:t xml:space="preserve">the host devices will be pulled from a list of assets that </w:t>
      </w:r>
      <w:r w:rsidR="0044391C">
        <w:t>is located at this particular site</w:t>
      </w:r>
      <w:r w:rsidR="00FF0E41">
        <w:t xml:space="preserve">. </w:t>
      </w:r>
    </w:p>
    <w:p w14:paraId="7FC0FCAD" w14:textId="1CA1997F" w:rsidR="00947E40" w:rsidRDefault="00947E40" w:rsidP="00AF61DA">
      <w:pPr>
        <w:pStyle w:val="ListParagraph"/>
        <w:numPr>
          <w:ilvl w:val="0"/>
          <w:numId w:val="20"/>
        </w:numPr>
        <w:spacing w:after="200" w:line="276" w:lineRule="auto"/>
        <w:jc w:val="both"/>
      </w:pPr>
      <w:r>
        <w:t>Parameters</w:t>
      </w:r>
    </w:p>
    <w:p w14:paraId="0B9D68EB" w14:textId="00D56DB7" w:rsidR="005E4346" w:rsidRDefault="005E4346" w:rsidP="005E4346">
      <w:pPr>
        <w:pStyle w:val="ListParagraph"/>
        <w:numPr>
          <w:ilvl w:val="1"/>
          <w:numId w:val="20"/>
        </w:numPr>
        <w:spacing w:after="200" w:line="276" w:lineRule="auto"/>
        <w:jc w:val="both"/>
      </w:pPr>
      <w:r>
        <w:t xml:space="preserve">Can be defined by the user. </w:t>
      </w:r>
    </w:p>
    <w:p w14:paraId="308BD876" w14:textId="028F89CE" w:rsidR="005E4346" w:rsidRDefault="005E4346" w:rsidP="005E4346">
      <w:pPr>
        <w:pStyle w:val="ListParagraph"/>
        <w:numPr>
          <w:ilvl w:val="1"/>
          <w:numId w:val="20"/>
        </w:numPr>
        <w:spacing w:after="200" w:line="276" w:lineRule="auto"/>
        <w:jc w:val="both"/>
      </w:pPr>
      <w:r>
        <w:t xml:space="preserve">Supports free text and dropdown menu. </w:t>
      </w:r>
    </w:p>
    <w:p w14:paraId="19B72C7E" w14:textId="419756C5" w:rsidR="005E4346" w:rsidRPr="005E4346" w:rsidRDefault="00AF61DA" w:rsidP="005E4346">
      <w:pPr>
        <w:pStyle w:val="Caption"/>
        <w:ind w:left="709"/>
        <w:rPr>
          <w:noProof/>
        </w:rPr>
      </w:pPr>
      <w:bookmarkStart w:id="39" w:name="_Toc383432822"/>
      <w:r>
        <w:t xml:space="preserve">Figure </w:t>
      </w:r>
      <w:fldSimple w:instr=" SEQ Figure \* ARABIC ">
        <w:r w:rsidR="006B20F4">
          <w:rPr>
            <w:noProof/>
          </w:rPr>
          <w:t>1</w:t>
        </w:r>
      </w:fldSimple>
      <w:r>
        <w:t xml:space="preserve">: The </w:t>
      </w:r>
      <w:bookmarkEnd w:id="39"/>
      <w:r w:rsidR="005E4346">
        <w:t>Add DOD screen</w:t>
      </w:r>
    </w:p>
    <w:p w14:paraId="34A5BBE3" w14:textId="147F5D30" w:rsidR="001C1A09" w:rsidRPr="00113DA5" w:rsidRDefault="001D6880" w:rsidP="00AF61DA">
      <w:pPr>
        <w:ind w:firstLine="720"/>
      </w:pPr>
      <w:r>
        <w:rPr>
          <w:noProof/>
          <w:lang w:val="en-US"/>
        </w:rPr>
        <w:drawing>
          <wp:inline distT="0" distB="0" distL="0" distR="0" wp14:anchorId="7526BFD1" wp14:editId="3BED3181">
            <wp:extent cx="2228850" cy="3114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dod.png"/>
                    <pic:cNvPicPr/>
                  </pic:nvPicPr>
                  <pic:blipFill>
                    <a:blip r:embed="rId12">
                      <a:extLst>
                        <a:ext uri="{28A0092B-C50C-407E-A947-70E740481C1C}">
                          <a14:useLocalDpi xmlns:a14="http://schemas.microsoft.com/office/drawing/2010/main" val="0"/>
                        </a:ext>
                      </a:extLst>
                    </a:blip>
                    <a:stretch>
                      <a:fillRect/>
                    </a:stretch>
                  </pic:blipFill>
                  <pic:spPr>
                    <a:xfrm>
                      <a:off x="0" y="0"/>
                      <a:ext cx="2228850" cy="3114675"/>
                    </a:xfrm>
                    <a:prstGeom prst="rect">
                      <a:avLst/>
                    </a:prstGeom>
                  </pic:spPr>
                </pic:pic>
              </a:graphicData>
            </a:graphic>
          </wp:inline>
        </w:drawing>
      </w:r>
    </w:p>
    <w:p w14:paraId="34A5BBE4" w14:textId="4D2D5D92" w:rsidR="000B6CD3" w:rsidRDefault="001C1A09" w:rsidP="008178FD">
      <w:pPr>
        <w:pStyle w:val="Heading2"/>
        <w:numPr>
          <w:ilvl w:val="1"/>
          <w:numId w:val="27"/>
        </w:numPr>
        <w:jc w:val="both"/>
      </w:pPr>
      <w:bookmarkStart w:id="40" w:name="_Toc382916666"/>
      <w:bookmarkStart w:id="41" w:name="_Toc383099475"/>
      <w:bookmarkStart w:id="42" w:name="_Toc383432696"/>
      <w:r>
        <w:t xml:space="preserve">Configuration </w:t>
      </w:r>
      <w:r w:rsidR="00231761">
        <w:t>–</w:t>
      </w:r>
      <w:r>
        <w:t xml:space="preserve"> </w:t>
      </w:r>
      <w:bookmarkEnd w:id="40"/>
      <w:bookmarkEnd w:id="41"/>
      <w:bookmarkEnd w:id="42"/>
      <w:r w:rsidR="00744EF2">
        <w:t>Viewing DOD devices</w:t>
      </w:r>
      <w:r w:rsidR="008F229B">
        <w:t xml:space="preserve"> </w:t>
      </w:r>
    </w:p>
    <w:p w14:paraId="54017C84" w14:textId="359F0F4E" w:rsidR="008178FD" w:rsidRDefault="008F229B" w:rsidP="008178FD">
      <w:pPr>
        <w:pStyle w:val="Points"/>
      </w:pPr>
      <w:r>
        <w:t>(</w:t>
      </w:r>
      <w:r w:rsidR="001C1A09">
        <w:t>P</w:t>
      </w:r>
      <w:r>
        <w:t>oints</w:t>
      </w:r>
      <w:proofErr w:type="gramStart"/>
      <w:r w:rsidR="001C1A09">
        <w:t xml:space="preserve">: </w:t>
      </w:r>
      <w:r>
        <w:t>)</w:t>
      </w:r>
      <w:proofErr w:type="gramEnd"/>
    </w:p>
    <w:p w14:paraId="4B9BB6AA" w14:textId="17954194" w:rsidR="008178FD" w:rsidRPr="008178FD" w:rsidRDefault="008178FD" w:rsidP="008178FD">
      <w:pPr>
        <w:pStyle w:val="Points"/>
      </w:pPr>
      <w:r w:rsidRPr="008178FD">
        <w:rPr>
          <w:i w:val="0"/>
        </w:rPr>
        <w:t xml:space="preserve">Clicking on View/Edit DOD from </w:t>
      </w:r>
      <w:proofErr w:type="gramStart"/>
      <w:r w:rsidRPr="008178FD">
        <w:rPr>
          <w:i w:val="0"/>
        </w:rPr>
        <w:t>the a</w:t>
      </w:r>
      <w:proofErr w:type="gramEnd"/>
      <w:r w:rsidRPr="008178FD">
        <w:rPr>
          <w:i w:val="0"/>
        </w:rPr>
        <w:t xml:space="preserve"> site’s summary screen will lead to a list of DOD devices located on that premise. </w:t>
      </w:r>
    </w:p>
    <w:p w14:paraId="0A4D42D8" w14:textId="77777777" w:rsidR="008178FD" w:rsidRDefault="008178FD" w:rsidP="008178FD">
      <w:pPr>
        <w:pStyle w:val="Points"/>
        <w:rPr>
          <w:i w:val="0"/>
        </w:rPr>
      </w:pPr>
    </w:p>
    <w:p w14:paraId="510A1310" w14:textId="77777777" w:rsidR="008178FD" w:rsidRPr="008178FD" w:rsidRDefault="008178FD" w:rsidP="008178FD">
      <w:pPr>
        <w:pStyle w:val="Points"/>
        <w:rPr>
          <w:i w:val="0"/>
        </w:rPr>
      </w:pPr>
    </w:p>
    <w:p w14:paraId="34A5BBE6" w14:textId="3950B6D6" w:rsidR="00AF61DA" w:rsidRDefault="00AF61DA" w:rsidP="00312B19">
      <w:pPr>
        <w:pStyle w:val="Caption"/>
        <w:keepNext/>
        <w:ind w:left="567"/>
      </w:pPr>
      <w:bookmarkStart w:id="43" w:name="_Toc383432823"/>
      <w:r>
        <w:lastRenderedPageBreak/>
        <w:t xml:space="preserve">Figure </w:t>
      </w:r>
      <w:fldSimple w:instr=" SEQ Figure \* ARABIC ">
        <w:r w:rsidR="006B20F4">
          <w:rPr>
            <w:noProof/>
          </w:rPr>
          <w:t>2</w:t>
        </w:r>
      </w:fldSimple>
      <w:r>
        <w:t xml:space="preserve">: </w:t>
      </w:r>
      <w:bookmarkEnd w:id="43"/>
      <w:r w:rsidR="00AD37F6">
        <w:t>The Site &gt; “View/Edit DOD” screen</w:t>
      </w:r>
    </w:p>
    <w:p w14:paraId="1AB3B26F" w14:textId="7AD104D1" w:rsidR="008178FD" w:rsidRPr="00113DA5" w:rsidRDefault="00AD37F6" w:rsidP="008178FD">
      <w:pPr>
        <w:ind w:left="567" w:firstLine="153"/>
      </w:pPr>
      <w:r>
        <w:rPr>
          <w:noProof/>
          <w:lang w:val="en-US"/>
        </w:rPr>
        <w:drawing>
          <wp:inline distT="0" distB="0" distL="0" distR="0" wp14:anchorId="5BB0081A" wp14:editId="6E8216F9">
            <wp:extent cx="4552950" cy="1362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ewdods.png"/>
                    <pic:cNvPicPr/>
                  </pic:nvPicPr>
                  <pic:blipFill>
                    <a:blip r:embed="rId13">
                      <a:extLst>
                        <a:ext uri="{28A0092B-C50C-407E-A947-70E740481C1C}">
                          <a14:useLocalDpi xmlns:a14="http://schemas.microsoft.com/office/drawing/2010/main" val="0"/>
                        </a:ext>
                      </a:extLst>
                    </a:blip>
                    <a:stretch>
                      <a:fillRect/>
                    </a:stretch>
                  </pic:blipFill>
                  <pic:spPr>
                    <a:xfrm>
                      <a:off x="0" y="0"/>
                      <a:ext cx="4552950" cy="1362075"/>
                    </a:xfrm>
                    <a:prstGeom prst="rect">
                      <a:avLst/>
                    </a:prstGeom>
                  </pic:spPr>
                </pic:pic>
              </a:graphicData>
            </a:graphic>
          </wp:inline>
        </w:drawing>
      </w:r>
    </w:p>
    <w:p w14:paraId="34A5BBE8" w14:textId="77777777" w:rsidR="000B6CD3" w:rsidRDefault="001C1A09" w:rsidP="00AF61DA">
      <w:pPr>
        <w:pStyle w:val="Heading2"/>
        <w:numPr>
          <w:ilvl w:val="0"/>
          <w:numId w:val="0"/>
        </w:numPr>
        <w:ind w:left="709" w:hanging="709"/>
        <w:jc w:val="both"/>
      </w:pPr>
      <w:bookmarkStart w:id="44" w:name="_Toc382916668"/>
      <w:bookmarkStart w:id="45" w:name="_Toc383099476"/>
      <w:bookmarkStart w:id="46" w:name="_Toc383432697"/>
      <w:r>
        <w:t>1.3 Configuration - A CID Administrator can create questions</w:t>
      </w:r>
      <w:bookmarkEnd w:id="44"/>
      <w:bookmarkEnd w:id="45"/>
      <w:bookmarkEnd w:id="46"/>
      <w:r w:rsidR="008F229B">
        <w:t xml:space="preserve"> </w:t>
      </w:r>
    </w:p>
    <w:p w14:paraId="34A5BBE9" w14:textId="77777777" w:rsidR="001C1A09" w:rsidRDefault="008F229B" w:rsidP="00AF61DA">
      <w:pPr>
        <w:pStyle w:val="Points"/>
      </w:pPr>
      <w:r>
        <w:t>(Points: 8)</w:t>
      </w:r>
    </w:p>
    <w:p w14:paraId="34A5BBEA" w14:textId="77777777" w:rsidR="001C1A09" w:rsidRDefault="001C1A09" w:rsidP="00AF61DA">
      <w:pPr>
        <w:pStyle w:val="ListParagraph"/>
        <w:numPr>
          <w:ilvl w:val="0"/>
          <w:numId w:val="14"/>
        </w:numPr>
        <w:spacing w:after="200" w:line="276" w:lineRule="auto"/>
        <w:jc w:val="both"/>
      </w:pPr>
      <w:r>
        <w:t>A question has the following common properties:</w:t>
      </w:r>
    </w:p>
    <w:p w14:paraId="34A5BBEB" w14:textId="77777777" w:rsidR="001C1A09" w:rsidRDefault="001C1A09" w:rsidP="00AF61DA">
      <w:pPr>
        <w:pStyle w:val="ListParagraph"/>
        <w:numPr>
          <w:ilvl w:val="1"/>
          <w:numId w:val="14"/>
        </w:numPr>
        <w:spacing w:after="200" w:line="276" w:lineRule="auto"/>
        <w:jc w:val="both"/>
      </w:pPr>
      <w:r>
        <w:t>Caption: this is the text to display to the operator when asking the question</w:t>
      </w:r>
    </w:p>
    <w:p w14:paraId="34A5BBEC" w14:textId="77777777" w:rsidR="001C1A09" w:rsidRDefault="001C1A09" w:rsidP="00AF61DA">
      <w:pPr>
        <w:pStyle w:val="ListParagraph"/>
        <w:numPr>
          <w:ilvl w:val="1"/>
          <w:numId w:val="14"/>
        </w:numPr>
        <w:spacing w:after="200" w:line="276" w:lineRule="auto"/>
        <w:jc w:val="both"/>
      </w:pPr>
      <w:r>
        <w:t xml:space="preserve">Hash Tag: this is a shortened name of a question to be used in defining narratives, notifications </w:t>
      </w:r>
      <w:proofErr w:type="spellStart"/>
      <w:r>
        <w:t>etc</w:t>
      </w:r>
      <w:proofErr w:type="spellEnd"/>
    </w:p>
    <w:p w14:paraId="34A5BBED" w14:textId="77777777" w:rsidR="001C1A09" w:rsidRDefault="001C1A09" w:rsidP="00AF61DA">
      <w:pPr>
        <w:pStyle w:val="ListParagraph"/>
        <w:numPr>
          <w:ilvl w:val="1"/>
          <w:numId w:val="14"/>
        </w:numPr>
        <w:spacing w:after="200" w:line="276" w:lineRule="auto"/>
        <w:jc w:val="both"/>
      </w:pPr>
      <w:r>
        <w:t>Is Required</w:t>
      </w:r>
    </w:p>
    <w:p w14:paraId="34A5BBEE" w14:textId="77777777" w:rsidR="001C1A09" w:rsidRDefault="001C1A09" w:rsidP="00AF61DA">
      <w:pPr>
        <w:pStyle w:val="ListParagraph"/>
        <w:numPr>
          <w:ilvl w:val="1"/>
          <w:numId w:val="14"/>
        </w:numPr>
        <w:spacing w:after="200" w:line="276" w:lineRule="auto"/>
        <w:jc w:val="both"/>
      </w:pPr>
      <w:r>
        <w:t>Question Type</w:t>
      </w:r>
    </w:p>
    <w:p w14:paraId="34A5BBEF" w14:textId="77777777" w:rsidR="001C1A09" w:rsidRDefault="001C1A09" w:rsidP="00AF61DA">
      <w:pPr>
        <w:pStyle w:val="ListParagraph"/>
        <w:numPr>
          <w:ilvl w:val="1"/>
          <w:numId w:val="14"/>
        </w:numPr>
        <w:spacing w:after="200" w:line="276" w:lineRule="auto"/>
        <w:jc w:val="both"/>
      </w:pPr>
      <w:r>
        <w:t>Place holder (instructions for the user)</w:t>
      </w:r>
    </w:p>
    <w:p w14:paraId="34A5BBF0" w14:textId="77777777" w:rsidR="001C1A09" w:rsidRDefault="001C1A09" w:rsidP="00AF61DA">
      <w:pPr>
        <w:pStyle w:val="ListParagraph"/>
        <w:numPr>
          <w:ilvl w:val="0"/>
          <w:numId w:val="14"/>
        </w:numPr>
        <w:spacing w:after="200" w:line="276" w:lineRule="auto"/>
        <w:jc w:val="both"/>
      </w:pPr>
      <w:r>
        <w:t>A radio button question has these additional properties:</w:t>
      </w:r>
    </w:p>
    <w:p w14:paraId="34A5BBF1" w14:textId="77777777" w:rsidR="001C1A09" w:rsidRDefault="001C1A09" w:rsidP="00AF61DA">
      <w:pPr>
        <w:pStyle w:val="ListParagraph"/>
        <w:numPr>
          <w:ilvl w:val="1"/>
          <w:numId w:val="14"/>
        </w:numPr>
        <w:spacing w:after="200" w:line="276" w:lineRule="auto"/>
        <w:jc w:val="both"/>
      </w:pPr>
      <w:r>
        <w:t xml:space="preserve">Available Options – the list of items to show </w:t>
      </w:r>
    </w:p>
    <w:p w14:paraId="34A5BBF2" w14:textId="77777777" w:rsidR="001C1A09" w:rsidRDefault="001C1A09" w:rsidP="00AF61DA">
      <w:pPr>
        <w:pStyle w:val="ListParagraph"/>
        <w:numPr>
          <w:ilvl w:val="0"/>
          <w:numId w:val="14"/>
        </w:numPr>
        <w:spacing w:after="200" w:line="276" w:lineRule="auto"/>
        <w:jc w:val="both"/>
      </w:pPr>
      <w:r>
        <w:t>A dropdown question has these additional properties:</w:t>
      </w:r>
    </w:p>
    <w:p w14:paraId="34A5BBF3" w14:textId="77777777" w:rsidR="001C1A09" w:rsidRDefault="001C1A09" w:rsidP="00AF61DA">
      <w:pPr>
        <w:pStyle w:val="ListParagraph"/>
        <w:numPr>
          <w:ilvl w:val="1"/>
          <w:numId w:val="14"/>
        </w:numPr>
        <w:spacing w:after="200" w:line="276" w:lineRule="auto"/>
        <w:jc w:val="both"/>
      </w:pPr>
      <w:r>
        <w:t>Available Options – the list of items to show in the dropdown</w:t>
      </w:r>
    </w:p>
    <w:p w14:paraId="34A5BBF4" w14:textId="77777777" w:rsidR="001C1A09" w:rsidRDefault="001C1A09" w:rsidP="00AF61DA">
      <w:pPr>
        <w:pStyle w:val="ListParagraph"/>
        <w:numPr>
          <w:ilvl w:val="1"/>
          <w:numId w:val="14"/>
        </w:numPr>
        <w:spacing w:after="200" w:line="276" w:lineRule="auto"/>
        <w:jc w:val="both"/>
      </w:pPr>
      <w:r>
        <w:t>Include “Other” as an option</w:t>
      </w:r>
    </w:p>
    <w:p w14:paraId="34A5BBF5" w14:textId="77777777" w:rsidR="001C1A09" w:rsidRDefault="001C1A09" w:rsidP="00AF61DA">
      <w:pPr>
        <w:pStyle w:val="ListParagraph"/>
        <w:numPr>
          <w:ilvl w:val="0"/>
          <w:numId w:val="14"/>
        </w:numPr>
        <w:spacing w:after="200" w:line="276" w:lineRule="auto"/>
        <w:jc w:val="both"/>
      </w:pPr>
      <w:r>
        <w:t>A list question has these additional properties:</w:t>
      </w:r>
    </w:p>
    <w:p w14:paraId="34A5BBF6" w14:textId="77777777" w:rsidR="001C1A09" w:rsidRDefault="001C1A09" w:rsidP="00AF61DA">
      <w:pPr>
        <w:pStyle w:val="ListParagraph"/>
        <w:numPr>
          <w:ilvl w:val="1"/>
          <w:numId w:val="14"/>
        </w:numPr>
        <w:spacing w:after="200" w:line="276" w:lineRule="auto"/>
        <w:jc w:val="both"/>
      </w:pPr>
      <w:r>
        <w:t>Available Options – the list of items to show in the list</w:t>
      </w:r>
    </w:p>
    <w:p w14:paraId="34A5BBF7" w14:textId="77777777" w:rsidR="001C1A09" w:rsidRDefault="001C1A09" w:rsidP="00AF61DA">
      <w:pPr>
        <w:pStyle w:val="ListParagraph"/>
        <w:numPr>
          <w:ilvl w:val="1"/>
          <w:numId w:val="14"/>
        </w:numPr>
        <w:spacing w:after="200" w:line="276" w:lineRule="auto"/>
        <w:jc w:val="both"/>
      </w:pPr>
      <w:r>
        <w:t>Include “Other” as an option</w:t>
      </w:r>
    </w:p>
    <w:p w14:paraId="34A5BBF8" w14:textId="77777777" w:rsidR="001C1A09" w:rsidRDefault="001C1A09" w:rsidP="00AF61DA">
      <w:pPr>
        <w:pStyle w:val="ListParagraph"/>
        <w:numPr>
          <w:ilvl w:val="1"/>
          <w:numId w:val="14"/>
        </w:numPr>
        <w:spacing w:after="200" w:line="276" w:lineRule="auto"/>
        <w:jc w:val="both"/>
      </w:pPr>
      <w:r>
        <w:t>Multi Select – can the user select multiple entries</w:t>
      </w:r>
    </w:p>
    <w:p w14:paraId="34A5BBF9" w14:textId="77777777" w:rsidR="001C1A09" w:rsidRDefault="001C1A09" w:rsidP="00AF61DA">
      <w:pPr>
        <w:pStyle w:val="ListParagraph"/>
        <w:numPr>
          <w:ilvl w:val="0"/>
          <w:numId w:val="14"/>
        </w:numPr>
        <w:spacing w:after="200" w:line="276" w:lineRule="auto"/>
        <w:jc w:val="both"/>
      </w:pPr>
      <w:r>
        <w:t>A text question has these additional properties:</w:t>
      </w:r>
    </w:p>
    <w:p w14:paraId="34A5BBFA" w14:textId="77777777" w:rsidR="001C1A09" w:rsidRDefault="001C1A09" w:rsidP="00AF61DA">
      <w:pPr>
        <w:pStyle w:val="ListParagraph"/>
        <w:numPr>
          <w:ilvl w:val="1"/>
          <w:numId w:val="14"/>
        </w:numPr>
        <w:spacing w:after="200" w:line="276" w:lineRule="auto"/>
        <w:jc w:val="both"/>
      </w:pPr>
      <w:r>
        <w:t>Min Length</w:t>
      </w:r>
    </w:p>
    <w:p w14:paraId="34A5BBFB" w14:textId="77777777" w:rsidR="001C1A09" w:rsidRDefault="001C1A09" w:rsidP="00AF61DA">
      <w:pPr>
        <w:pStyle w:val="ListParagraph"/>
        <w:numPr>
          <w:ilvl w:val="1"/>
          <w:numId w:val="14"/>
        </w:numPr>
        <w:spacing w:after="200" w:line="276" w:lineRule="auto"/>
        <w:jc w:val="both"/>
      </w:pPr>
      <w:r>
        <w:t>Max Length</w:t>
      </w:r>
    </w:p>
    <w:p w14:paraId="34A5BBFC" w14:textId="77777777" w:rsidR="001C1A09" w:rsidRDefault="001C1A09" w:rsidP="00AF61DA">
      <w:pPr>
        <w:pStyle w:val="ListParagraph"/>
        <w:numPr>
          <w:ilvl w:val="0"/>
          <w:numId w:val="14"/>
        </w:numPr>
        <w:spacing w:after="200" w:line="276" w:lineRule="auto"/>
        <w:jc w:val="both"/>
      </w:pPr>
      <w:r>
        <w:t>A date/time question has these additional properties:</w:t>
      </w:r>
    </w:p>
    <w:p w14:paraId="34A5BBFD" w14:textId="77777777" w:rsidR="001C1A09" w:rsidRDefault="001C1A09" w:rsidP="00AF61DA">
      <w:pPr>
        <w:pStyle w:val="ListParagraph"/>
        <w:numPr>
          <w:ilvl w:val="1"/>
          <w:numId w:val="14"/>
        </w:numPr>
        <w:spacing w:after="200" w:line="276" w:lineRule="auto"/>
        <w:jc w:val="both"/>
      </w:pPr>
      <w:r>
        <w:t>Show Date</w:t>
      </w:r>
    </w:p>
    <w:p w14:paraId="34A5BBFE" w14:textId="77777777" w:rsidR="001C1A09" w:rsidRDefault="001C1A09" w:rsidP="00AF61DA">
      <w:pPr>
        <w:pStyle w:val="ListParagraph"/>
        <w:numPr>
          <w:ilvl w:val="1"/>
          <w:numId w:val="14"/>
        </w:numPr>
        <w:spacing w:after="200" w:line="276" w:lineRule="auto"/>
        <w:jc w:val="both"/>
      </w:pPr>
      <w:r>
        <w:t>Show Time</w:t>
      </w:r>
    </w:p>
    <w:p w14:paraId="34A5BBFF" w14:textId="77777777" w:rsidR="001C1A09" w:rsidRDefault="001C1A09" w:rsidP="00AF61DA">
      <w:pPr>
        <w:pStyle w:val="ListParagraph"/>
        <w:numPr>
          <w:ilvl w:val="0"/>
          <w:numId w:val="14"/>
        </w:numPr>
        <w:spacing w:after="200" w:line="276" w:lineRule="auto"/>
        <w:jc w:val="both"/>
      </w:pPr>
      <w:r>
        <w:t>A numeric question has these additional properties:</w:t>
      </w:r>
    </w:p>
    <w:p w14:paraId="34A5BC00" w14:textId="77777777" w:rsidR="001C1A09" w:rsidRDefault="001C1A09" w:rsidP="00AF61DA">
      <w:pPr>
        <w:pStyle w:val="ListParagraph"/>
        <w:numPr>
          <w:ilvl w:val="1"/>
          <w:numId w:val="14"/>
        </w:numPr>
        <w:spacing w:after="200" w:line="276" w:lineRule="auto"/>
        <w:jc w:val="both"/>
      </w:pPr>
      <w:r>
        <w:t>Min Value</w:t>
      </w:r>
    </w:p>
    <w:p w14:paraId="34A5BC01" w14:textId="77777777" w:rsidR="001C1A09" w:rsidRDefault="001C1A09" w:rsidP="00AF61DA">
      <w:pPr>
        <w:pStyle w:val="ListParagraph"/>
        <w:numPr>
          <w:ilvl w:val="1"/>
          <w:numId w:val="14"/>
        </w:numPr>
        <w:spacing w:after="200" w:line="276" w:lineRule="auto"/>
        <w:jc w:val="both"/>
      </w:pPr>
      <w:r>
        <w:t>Max Value</w:t>
      </w:r>
    </w:p>
    <w:p w14:paraId="34A5BC02" w14:textId="77777777" w:rsidR="001C1A09" w:rsidRDefault="001C1A09" w:rsidP="00AF61DA">
      <w:pPr>
        <w:pStyle w:val="ListParagraph"/>
        <w:numPr>
          <w:ilvl w:val="1"/>
          <w:numId w:val="14"/>
        </w:numPr>
        <w:spacing w:after="200" w:line="276" w:lineRule="auto"/>
        <w:jc w:val="both"/>
      </w:pPr>
      <w:r>
        <w:t>Decimal places</w:t>
      </w:r>
    </w:p>
    <w:p w14:paraId="34A5BC03" w14:textId="77777777" w:rsidR="001C1A09" w:rsidRDefault="001C1A09" w:rsidP="00AF61DA">
      <w:pPr>
        <w:pStyle w:val="ListParagraph"/>
        <w:numPr>
          <w:ilvl w:val="0"/>
          <w:numId w:val="14"/>
        </w:numPr>
        <w:spacing w:after="200" w:line="276" w:lineRule="auto"/>
        <w:jc w:val="both"/>
      </w:pPr>
      <w:r>
        <w:t>A “Raise a Job” question has these additional properties:</w:t>
      </w:r>
    </w:p>
    <w:p w14:paraId="34A5BC04" w14:textId="77777777" w:rsidR="001C1A09" w:rsidRDefault="001C1A09" w:rsidP="00AF61DA">
      <w:pPr>
        <w:pStyle w:val="ListParagraph"/>
        <w:numPr>
          <w:ilvl w:val="1"/>
          <w:numId w:val="14"/>
        </w:numPr>
        <w:spacing w:after="200" w:line="276" w:lineRule="auto"/>
        <w:jc w:val="both"/>
      </w:pPr>
      <w:r>
        <w:t>Fault Service</w:t>
      </w:r>
    </w:p>
    <w:p w14:paraId="34A5BC05" w14:textId="77777777" w:rsidR="001C1A09" w:rsidRDefault="001C1A09" w:rsidP="00AF61DA">
      <w:pPr>
        <w:pStyle w:val="ListParagraph"/>
        <w:numPr>
          <w:ilvl w:val="1"/>
          <w:numId w:val="14"/>
        </w:numPr>
        <w:spacing w:after="200" w:line="276" w:lineRule="auto"/>
        <w:jc w:val="both"/>
      </w:pPr>
      <w:r>
        <w:t>Discipline</w:t>
      </w:r>
    </w:p>
    <w:p w14:paraId="34A5BC06" w14:textId="77777777" w:rsidR="001C1A09" w:rsidRDefault="001C1A09" w:rsidP="00AF61DA">
      <w:pPr>
        <w:pStyle w:val="ListParagraph"/>
        <w:numPr>
          <w:ilvl w:val="1"/>
          <w:numId w:val="14"/>
        </w:numPr>
        <w:spacing w:after="200" w:line="276" w:lineRule="auto"/>
        <w:jc w:val="both"/>
      </w:pPr>
      <w:r>
        <w:t>Department</w:t>
      </w:r>
    </w:p>
    <w:p w14:paraId="34A5BC07" w14:textId="77777777" w:rsidR="001C1A09" w:rsidRDefault="001C1A09" w:rsidP="00AF61DA">
      <w:pPr>
        <w:pStyle w:val="ListParagraph"/>
        <w:numPr>
          <w:ilvl w:val="1"/>
          <w:numId w:val="14"/>
        </w:numPr>
        <w:spacing w:after="200" w:line="276" w:lineRule="auto"/>
        <w:jc w:val="both"/>
      </w:pPr>
      <w:r>
        <w:t xml:space="preserve">FLB Required? </w:t>
      </w:r>
    </w:p>
    <w:p w14:paraId="34A5BC08" w14:textId="77777777" w:rsidR="001C1A09" w:rsidRDefault="001C1A09" w:rsidP="00AF61DA">
      <w:pPr>
        <w:pStyle w:val="ListParagraph"/>
        <w:numPr>
          <w:ilvl w:val="1"/>
          <w:numId w:val="14"/>
        </w:numPr>
        <w:spacing w:after="200" w:line="276" w:lineRule="auto"/>
        <w:jc w:val="both"/>
      </w:pPr>
      <w:r>
        <w:t>Default Job Notes</w:t>
      </w:r>
    </w:p>
    <w:p w14:paraId="34A5BC09" w14:textId="77777777" w:rsidR="001C1A09" w:rsidRDefault="001C1A09" w:rsidP="00AF61DA">
      <w:pPr>
        <w:pStyle w:val="ListParagraph"/>
        <w:numPr>
          <w:ilvl w:val="1"/>
          <w:numId w:val="14"/>
        </w:numPr>
        <w:spacing w:after="200" w:line="276" w:lineRule="auto"/>
        <w:jc w:val="both"/>
      </w:pPr>
      <w:r>
        <w:t>Auto Callout the configured resource for this job?</w:t>
      </w:r>
    </w:p>
    <w:p w14:paraId="34A5BC0A" w14:textId="77777777" w:rsidR="001C1A09" w:rsidRDefault="001C1A09" w:rsidP="00AF61DA">
      <w:pPr>
        <w:pStyle w:val="ListParagraph"/>
        <w:numPr>
          <w:ilvl w:val="0"/>
          <w:numId w:val="14"/>
        </w:numPr>
        <w:spacing w:after="200" w:line="276" w:lineRule="auto"/>
        <w:jc w:val="both"/>
      </w:pPr>
      <w:r>
        <w:t>An “Attach an Incident” question has these additional properties:</w:t>
      </w:r>
    </w:p>
    <w:p w14:paraId="34A5BC0B" w14:textId="77777777" w:rsidR="001C1A09" w:rsidRDefault="00312B19" w:rsidP="00AF61DA">
      <w:pPr>
        <w:pStyle w:val="ListParagraph"/>
        <w:numPr>
          <w:ilvl w:val="1"/>
          <w:numId w:val="14"/>
        </w:numPr>
        <w:spacing w:after="200" w:line="276" w:lineRule="auto"/>
        <w:jc w:val="both"/>
      </w:pPr>
      <w:r>
        <w:rPr>
          <w:noProof/>
          <w:lang w:val="en-US"/>
        </w:rPr>
        <w:lastRenderedPageBreak/>
        <mc:AlternateContent>
          <mc:Choice Requires="wpg">
            <w:drawing>
              <wp:anchor distT="0" distB="0" distL="114300" distR="114300" simplePos="0" relativeHeight="251670528" behindDoc="0" locked="0" layoutInCell="1" allowOverlap="1" wp14:anchorId="34A5BE64" wp14:editId="34A5BE65">
                <wp:simplePos x="0" y="0"/>
                <wp:positionH relativeFrom="margin">
                  <wp:posOffset>3054824</wp:posOffset>
                </wp:positionH>
                <wp:positionV relativeFrom="paragraph">
                  <wp:posOffset>336730</wp:posOffset>
                </wp:positionV>
                <wp:extent cx="2487727" cy="2508910"/>
                <wp:effectExtent l="0" t="0" r="8255" b="5715"/>
                <wp:wrapSquare wrapText="bothSides"/>
                <wp:docPr id="31" name="Group 31"/>
                <wp:cNvGraphicFramePr/>
                <a:graphic xmlns:a="http://schemas.openxmlformats.org/drawingml/2006/main">
                  <a:graphicData uri="http://schemas.microsoft.com/office/word/2010/wordprocessingGroup">
                    <wpg:wgp>
                      <wpg:cNvGrpSpPr/>
                      <wpg:grpSpPr>
                        <a:xfrm>
                          <a:off x="0" y="0"/>
                          <a:ext cx="2487727" cy="2508910"/>
                          <a:chOff x="-58522" y="-7315"/>
                          <a:chExt cx="2487727" cy="2508910"/>
                        </a:xfrm>
                      </wpg:grpSpPr>
                      <pic:pic xmlns:pic="http://schemas.openxmlformats.org/drawingml/2006/picture">
                        <pic:nvPicPr>
                          <pic:cNvPr id="25" name="Picture 2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315" y="190195"/>
                            <a:ext cx="2421890" cy="2311400"/>
                          </a:xfrm>
                          <a:prstGeom prst="rect">
                            <a:avLst/>
                          </a:prstGeom>
                        </pic:spPr>
                      </pic:pic>
                      <wps:wsp>
                        <wps:cNvPr id="18" name="Text Box 18"/>
                        <wps:cNvSpPr txBox="1"/>
                        <wps:spPr>
                          <a:xfrm>
                            <a:off x="-58522" y="-7315"/>
                            <a:ext cx="2421890" cy="189865"/>
                          </a:xfrm>
                          <a:prstGeom prst="rect">
                            <a:avLst/>
                          </a:prstGeom>
                          <a:solidFill>
                            <a:prstClr val="white"/>
                          </a:solidFill>
                          <a:ln>
                            <a:noFill/>
                          </a:ln>
                          <a:effectLst/>
                        </wps:spPr>
                        <wps:txbx>
                          <w:txbxContent>
                            <w:p w14:paraId="34A5BEB8" w14:textId="77777777" w:rsidR="00AD37F6" w:rsidRPr="0091429F" w:rsidRDefault="00AD37F6" w:rsidP="00312B19">
                              <w:pPr>
                                <w:pStyle w:val="Caption"/>
                                <w:rPr>
                                  <w:noProof/>
                                  <w:sz w:val="20"/>
                                  <w:szCs w:val="20"/>
                                </w:rPr>
                              </w:pPr>
                              <w:bookmarkStart w:id="47" w:name="_Toc383432824"/>
                              <w:r>
                                <w:t xml:space="preserve">Figure </w:t>
                              </w:r>
                              <w:fldSimple w:instr=" SEQ Figure \* ARABIC ">
                                <w:r>
                                  <w:rPr>
                                    <w:noProof/>
                                  </w:rPr>
                                  <w:t>3</w:t>
                                </w:r>
                              </w:fldSimple>
                              <w:r>
                                <w:t>: An example of a numeric question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A5BE64" id="Group 31" o:spid="_x0000_s1026" style="position:absolute;left:0;text-align:left;margin-left:240.55pt;margin-top:26.5pt;width:195.9pt;height:197.55pt;z-index:251670528;mso-position-horizontal-relative:margin;mso-width-relative:margin;mso-height-relative:margin" coordorigin="-585,-73" coordsize="24877,25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">
                <v:shape id="Picture 25" o:spid="_x0000_s1027" type="#_x0000_t75" style="position:absolute;left:73;top:1901;width:24219;height:231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03X+/AAAA2wAAAA8AAABkcnMvZG93bnJldi54bWxEj8EKwjAQRO+C/xBW8CKaKipSjSJCQY9q&#10;Dx6XZm2LzaY2UevfG0HwOMzMG2a1aU0lntS40rKC8SgCQZxZXXKuID0nwwUI55E1VpZJwZscbNbd&#10;zgpjbV98pOfJ5yJA2MWooPC+jqV0WUEG3cjWxMG72sagD7LJpW7wFeCmkpMomkuDJYeFAmvaFZTd&#10;Tg+j4PieHZJ2kc7NzmWD5J5M3f56Uarfa7dLEJ5a/w//2nutYDKD75fwA+T6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ItN1/vwAAANsAAAAPAAAAAAAAAAAAAAAAAJ8CAABk&#10;cnMvZG93bnJldi54bWxQSwUGAAAAAAQABAD3AAAAiwMAAAAA&#10;">
                  <v:imagedata r:id="rId15" o:title=""/>
                  <v:path arrowok="t"/>
                </v:shape>
                <v:shapetype id="_x0000_t202" coordsize="21600,21600" o:spt="202" path="m,l,21600r21600,l21600,xe">
                  <v:stroke joinstyle="miter"/>
                  <v:path gradientshapeok="t" o:connecttype="rect"/>
                </v:shapetype>
                <v:shape id="Text Box 18" o:spid="_x0000_s1028" type="#_x0000_t202" style="position:absolute;left:-585;top:-73;width:2421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14:paraId="34A5BEB8" w14:textId="77777777" w:rsidR="00AD37F6" w:rsidRPr="0091429F" w:rsidRDefault="00AD37F6" w:rsidP="00312B19">
                        <w:pPr>
                          <w:pStyle w:val="Caption"/>
                          <w:rPr>
                            <w:noProof/>
                            <w:sz w:val="20"/>
                            <w:szCs w:val="20"/>
                          </w:rPr>
                        </w:pPr>
                        <w:bookmarkStart w:id="48" w:name="_Toc383432824"/>
                        <w:r>
                          <w:t xml:space="preserve">Figure </w:t>
                        </w:r>
                        <w:fldSimple w:instr=" SEQ Figure \* ARABIC ">
                          <w:r>
                            <w:rPr>
                              <w:noProof/>
                            </w:rPr>
                            <w:t>3</w:t>
                          </w:r>
                        </w:fldSimple>
                        <w:r>
                          <w:t>: An example of a numeric question</w:t>
                        </w:r>
                        <w:bookmarkEnd w:id="48"/>
                      </w:p>
                    </w:txbxContent>
                  </v:textbox>
                </v:shape>
                <w10:wrap type="square" anchorx="margin"/>
              </v:group>
            </w:pict>
          </mc:Fallback>
        </mc:AlternateContent>
      </w:r>
      <w:r>
        <w:rPr>
          <w:noProof/>
          <w:lang w:val="en-US"/>
        </w:rPr>
        <mc:AlternateContent>
          <mc:Choice Requires="wpg">
            <w:drawing>
              <wp:anchor distT="0" distB="0" distL="114300" distR="114300" simplePos="0" relativeHeight="251667456" behindDoc="0" locked="0" layoutInCell="1" allowOverlap="1" wp14:anchorId="34A5BE66" wp14:editId="34A5BE67">
                <wp:simplePos x="0" y="0"/>
                <wp:positionH relativeFrom="column">
                  <wp:posOffset>211085</wp:posOffset>
                </wp:positionH>
                <wp:positionV relativeFrom="paragraph">
                  <wp:posOffset>328930</wp:posOffset>
                </wp:positionV>
                <wp:extent cx="2346960" cy="274320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2346960" cy="2743200"/>
                          <a:chOff x="0" y="0"/>
                          <a:chExt cx="2494026" cy="2993441"/>
                        </a:xfrm>
                      </wpg:grpSpPr>
                      <pic:pic xmlns:pic="http://schemas.openxmlformats.org/drawingml/2006/picture">
                        <pic:nvPicPr>
                          <pic:cNvPr id="24" name="Picture 2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6576" y="212141"/>
                            <a:ext cx="2457450" cy="2781300"/>
                          </a:xfrm>
                          <a:prstGeom prst="rect">
                            <a:avLst/>
                          </a:prstGeom>
                        </pic:spPr>
                      </pic:pic>
                      <wps:wsp>
                        <wps:cNvPr id="17" name="Text Box 17"/>
                        <wps:cNvSpPr txBox="1"/>
                        <wps:spPr>
                          <a:xfrm>
                            <a:off x="0" y="0"/>
                            <a:ext cx="2457450" cy="204470"/>
                          </a:xfrm>
                          <a:prstGeom prst="rect">
                            <a:avLst/>
                          </a:prstGeom>
                          <a:solidFill>
                            <a:prstClr val="white"/>
                          </a:solidFill>
                          <a:ln>
                            <a:noFill/>
                          </a:ln>
                          <a:effectLst/>
                        </wps:spPr>
                        <wps:txbx>
                          <w:txbxContent>
                            <w:p w14:paraId="34A5BEB9" w14:textId="77777777" w:rsidR="00AD37F6" w:rsidRPr="00027327" w:rsidRDefault="00AD37F6" w:rsidP="00312B19">
                              <w:pPr>
                                <w:pStyle w:val="Caption"/>
                                <w:rPr>
                                  <w:noProof/>
                                  <w:sz w:val="20"/>
                                  <w:szCs w:val="20"/>
                                </w:rPr>
                              </w:pPr>
                              <w:bookmarkStart w:id="49" w:name="_Toc383432825"/>
                              <w:r>
                                <w:t xml:space="preserve">Figure </w:t>
                              </w:r>
                              <w:fldSimple w:instr=" SEQ Figure \* ARABIC ">
                                <w:r>
                                  <w:rPr>
                                    <w:noProof/>
                                  </w:rPr>
                                  <w:t>4</w:t>
                                </w:r>
                              </w:fldSimple>
                              <w:r>
                                <w:t>: An e</w:t>
                              </w:r>
                              <w:r w:rsidRPr="000B39DF">
                                <w:t xml:space="preserve">xample </w:t>
                              </w:r>
                              <w:r>
                                <w:t xml:space="preserve">of a </w:t>
                              </w:r>
                              <w:r w:rsidRPr="000B39DF">
                                <w:t>drop down</w:t>
                              </w:r>
                              <w:r>
                                <w:t xml:space="preserve"> question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A5BE66" id="Group 40" o:spid="_x0000_s1029" style="position:absolute;left:0;text-align:left;margin-left:16.6pt;margin-top:25.9pt;width:184.8pt;height:3in;z-index:251667456;mso-width-relative:margin;mso-height-relative:margin" coordsize="24940,29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">
                <v:shape id="Picture 24" o:spid="_x0000_s1030" type="#_x0000_t75" style="position:absolute;left:365;top:2121;width:24575;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ZsKHHAAAA2wAAAA8AAABkcnMvZG93bnJldi54bWxEj09rwkAUxO8Fv8PyhF6Kbgz1D9FVRBvo&#10;oYhaDz0+ss8kmH0bstsk7afvFgSPw8z8hlltelOJlhpXWlYwGUcgiDOrS84VXD7T0QKE88gaK8uk&#10;4IccbNaDpxUm2nZ8ovbscxEg7BJUUHhfJ1K6rCCDbmxr4uBdbWPQB9nkUjfYBbipZBxFM2mw5LBQ&#10;YE27grLb+dsoOB1/314Ou71Pr0damMlXdplPP5R6HvbbJQhPvX+E7+13rSB+hf8v4QfI9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CZsKHHAAAA2wAAAA8AAAAAAAAAAAAA&#10;AAAAnwIAAGRycy9kb3ducmV2LnhtbFBLBQYAAAAABAAEAPcAAACTAwAAAAA=&#10;">
                  <v:imagedata r:id="rId17" o:title=""/>
                  <v:path arrowok="t"/>
                </v:shape>
                <v:shape id="Text Box 17" o:spid="_x0000_s1031" type="#_x0000_t202" style="position:absolute;width:24574;height:2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14:paraId="34A5BEB9" w14:textId="77777777" w:rsidR="00AD37F6" w:rsidRPr="00027327" w:rsidRDefault="00AD37F6" w:rsidP="00312B19">
                        <w:pPr>
                          <w:pStyle w:val="Caption"/>
                          <w:rPr>
                            <w:noProof/>
                            <w:sz w:val="20"/>
                            <w:szCs w:val="20"/>
                          </w:rPr>
                        </w:pPr>
                        <w:bookmarkStart w:id="50" w:name="_Toc383432825"/>
                        <w:r>
                          <w:t xml:space="preserve">Figure </w:t>
                        </w:r>
                        <w:fldSimple w:instr=" SEQ Figure \* ARABIC ">
                          <w:r>
                            <w:rPr>
                              <w:noProof/>
                            </w:rPr>
                            <w:t>4</w:t>
                          </w:r>
                        </w:fldSimple>
                        <w:r>
                          <w:t>: An e</w:t>
                        </w:r>
                        <w:r w:rsidRPr="000B39DF">
                          <w:t xml:space="preserve">xample </w:t>
                        </w:r>
                        <w:r>
                          <w:t xml:space="preserve">of a </w:t>
                        </w:r>
                        <w:r w:rsidRPr="000B39DF">
                          <w:t>drop down</w:t>
                        </w:r>
                        <w:r>
                          <w:t xml:space="preserve"> question</w:t>
                        </w:r>
                        <w:bookmarkEnd w:id="50"/>
                      </w:p>
                    </w:txbxContent>
                  </v:textbox>
                </v:shape>
                <w10:wrap type="square"/>
              </v:group>
            </w:pict>
          </mc:Fallback>
        </mc:AlternateContent>
      </w:r>
      <w:r w:rsidR="001C1A09">
        <w:t>Incident Type</w:t>
      </w:r>
    </w:p>
    <w:p w14:paraId="34A5BC0C" w14:textId="77777777" w:rsidR="0017216F" w:rsidRDefault="001C1A09" w:rsidP="00AF61DA">
      <w:pPr>
        <w:ind w:left="360" w:firstLine="720"/>
      </w:pPr>
      <w:r>
        <w:t xml:space="preserve">  </w:t>
      </w:r>
    </w:p>
    <w:p w14:paraId="34A5BC0D" w14:textId="77777777" w:rsidR="0017216F" w:rsidRDefault="0017216F" w:rsidP="00AF61DA">
      <w:pPr>
        <w:ind w:left="360" w:firstLine="720"/>
      </w:pPr>
    </w:p>
    <w:p w14:paraId="34A5BC0E" w14:textId="77777777" w:rsidR="0017216F" w:rsidRDefault="0017216F" w:rsidP="00AF61DA">
      <w:pPr>
        <w:ind w:left="360" w:firstLine="720"/>
      </w:pPr>
    </w:p>
    <w:p w14:paraId="34A5BC0F" w14:textId="77777777" w:rsidR="0017216F" w:rsidRDefault="0017216F" w:rsidP="00312B19"/>
    <w:p w14:paraId="34A5BC10" w14:textId="77777777" w:rsidR="004518E2" w:rsidRDefault="00312B19" w:rsidP="004518E2">
      <w:pPr>
        <w:tabs>
          <w:tab w:val="left" w:pos="3969"/>
        </w:tabs>
        <w:ind w:left="360" w:hanging="360"/>
      </w:pPr>
      <w:r>
        <w:rPr>
          <w:noProof/>
          <w:lang w:val="en-US"/>
        </w:rPr>
        <mc:AlternateContent>
          <mc:Choice Requires="wpg">
            <w:drawing>
              <wp:anchor distT="0" distB="0" distL="114300" distR="114300" simplePos="0" relativeHeight="251674624" behindDoc="0" locked="0" layoutInCell="1" allowOverlap="1" wp14:anchorId="34A5BE68" wp14:editId="34A5BE69">
                <wp:simplePos x="0" y="0"/>
                <wp:positionH relativeFrom="column">
                  <wp:posOffset>2804160</wp:posOffset>
                </wp:positionH>
                <wp:positionV relativeFrom="paragraph">
                  <wp:posOffset>77470</wp:posOffset>
                </wp:positionV>
                <wp:extent cx="3047365" cy="1982470"/>
                <wp:effectExtent l="0" t="0" r="635" b="0"/>
                <wp:wrapNone/>
                <wp:docPr id="56" name="Group 56"/>
                <wp:cNvGraphicFramePr/>
                <a:graphic xmlns:a="http://schemas.openxmlformats.org/drawingml/2006/main">
                  <a:graphicData uri="http://schemas.microsoft.com/office/word/2010/wordprocessingGroup">
                    <wpg:wgp>
                      <wpg:cNvGrpSpPr/>
                      <wpg:grpSpPr>
                        <a:xfrm>
                          <a:off x="0" y="0"/>
                          <a:ext cx="3047365" cy="1982470"/>
                          <a:chOff x="0" y="-156929"/>
                          <a:chExt cx="3047365" cy="1983132"/>
                        </a:xfrm>
                      </wpg:grpSpPr>
                      <pic:pic xmlns:pic="http://schemas.openxmlformats.org/drawingml/2006/picture">
                        <pic:nvPicPr>
                          <pic:cNvPr id="43" name="Picture 4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63773"/>
                            <a:ext cx="3047365" cy="1662430"/>
                          </a:xfrm>
                          <a:prstGeom prst="rect">
                            <a:avLst/>
                          </a:prstGeom>
                        </pic:spPr>
                      </pic:pic>
                      <wps:wsp>
                        <wps:cNvPr id="55" name="Text Box 55"/>
                        <wps:cNvSpPr txBox="1"/>
                        <wps:spPr>
                          <a:xfrm>
                            <a:off x="0" y="-156929"/>
                            <a:ext cx="3047365" cy="320649"/>
                          </a:xfrm>
                          <a:prstGeom prst="rect">
                            <a:avLst/>
                          </a:prstGeom>
                          <a:solidFill>
                            <a:prstClr val="white"/>
                          </a:solidFill>
                          <a:ln>
                            <a:noFill/>
                          </a:ln>
                          <a:effectLst/>
                        </wps:spPr>
                        <wps:txbx>
                          <w:txbxContent>
                            <w:p w14:paraId="34A5BEBA" w14:textId="77777777" w:rsidR="00AD37F6" w:rsidRPr="00345F26" w:rsidRDefault="00AD37F6" w:rsidP="00312B19">
                              <w:pPr>
                                <w:pStyle w:val="Caption"/>
                                <w:jc w:val="left"/>
                                <w:rPr>
                                  <w:noProof/>
                                  <w:sz w:val="20"/>
                                  <w:szCs w:val="20"/>
                                </w:rPr>
                              </w:pPr>
                              <w:bookmarkStart w:id="51" w:name="_Toc383432826"/>
                              <w:r>
                                <w:t xml:space="preserve">Figure </w:t>
                              </w:r>
                              <w:fldSimple w:instr=" SEQ Figure \* ARABIC ">
                                <w:r>
                                  <w:rPr>
                                    <w:noProof/>
                                  </w:rPr>
                                  <w:t>5</w:t>
                                </w:r>
                              </w:fldSimple>
                              <w:r>
                                <w:t>: An e</w:t>
                              </w:r>
                              <w:r w:rsidRPr="00F67425">
                                <w:t xml:space="preserve">xample </w:t>
                              </w:r>
                              <w:r>
                                <w:t xml:space="preserve">from the </w:t>
                              </w:r>
                              <w:r w:rsidRPr="00F67425">
                                <w:t xml:space="preserve">UK CID.  </w:t>
                              </w:r>
                              <w:proofErr w:type="spellStart"/>
                              <w:r w:rsidRPr="00F67425">
                                <w:t>Incoporates</w:t>
                              </w:r>
                              <w:proofErr w:type="spellEnd"/>
                              <w:r w:rsidRPr="00F67425">
                                <w:t xml:space="preserve"> Action/Workflow</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4A5BE68" id="Group 56" o:spid="_x0000_s1032" style="position:absolute;left:0;text-align:left;margin-left:220.8pt;margin-top:6.1pt;width:239.95pt;height:156.1pt;z-index:251674624;mso-height-relative:margin" coordorigin=",-1569" coordsize="30473,19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">
                <v:shape id="Picture 43" o:spid="_x0000_s1033" type="#_x0000_t75" style="position:absolute;top:1637;width:30473;height:16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xCQbEAAAA2wAAAA8AAABkcnMvZG93bnJldi54bWxEj0FrwkAUhO9C/8PyCr2ZTa0WSV1FBEtA&#10;CmoVe3xmn9nY7NuQ3Wr677sFweMwM98wk1lna3Gh1leOFTwnKQjiwumKSwW7z2V/DMIHZI21Y1Lw&#10;Sx5m04feBDPtrryhyzaUIkLYZ6jAhNBkUvrCkEWfuIY4eifXWgxRtqXULV4j3NZykKav0mLFccFg&#10;QwtDxff2xypY+f0av8JHcx7l7+eDYbfOj06pp8du/gYiUBfu4Vs71wqGL/D/Jf4AO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xCQbEAAAA2wAAAA8AAAAAAAAAAAAAAAAA&#10;nwIAAGRycy9kb3ducmV2LnhtbFBLBQYAAAAABAAEAPcAAACQAwAAAAA=&#10;">
                  <v:imagedata r:id="rId19" o:title=""/>
                  <v:path arrowok="t"/>
                </v:shape>
                <v:shape id="Text Box 55" o:spid="_x0000_s1034" type="#_x0000_t202" style="position:absolute;top:-1569;width:30473;height:3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OBsUA&#10;AADbAAAADwAAAGRycy9kb3ducmV2LnhtbESPzWrDMBCE74W8g9hALyWRE3A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84GxQAAANsAAAAPAAAAAAAAAAAAAAAAAJgCAABkcnMv&#10;ZG93bnJldi54bWxQSwUGAAAAAAQABAD1AAAAigMAAAAA&#10;" stroked="f">
                  <v:textbox inset="0,0,0,0">
                    <w:txbxContent>
                      <w:p w14:paraId="34A5BEBA" w14:textId="77777777" w:rsidR="00AD37F6" w:rsidRPr="00345F26" w:rsidRDefault="00AD37F6" w:rsidP="00312B19">
                        <w:pPr>
                          <w:pStyle w:val="Caption"/>
                          <w:jc w:val="left"/>
                          <w:rPr>
                            <w:noProof/>
                            <w:sz w:val="20"/>
                            <w:szCs w:val="20"/>
                          </w:rPr>
                        </w:pPr>
                        <w:bookmarkStart w:id="52" w:name="_Toc383432826"/>
                        <w:r>
                          <w:t xml:space="preserve">Figure </w:t>
                        </w:r>
                        <w:fldSimple w:instr=" SEQ Figure \* ARABIC ">
                          <w:r>
                            <w:rPr>
                              <w:noProof/>
                            </w:rPr>
                            <w:t>5</w:t>
                          </w:r>
                        </w:fldSimple>
                        <w:r>
                          <w:t>: An e</w:t>
                        </w:r>
                        <w:r w:rsidRPr="00F67425">
                          <w:t xml:space="preserve">xample </w:t>
                        </w:r>
                        <w:r>
                          <w:t xml:space="preserve">from the </w:t>
                        </w:r>
                        <w:r w:rsidRPr="00F67425">
                          <w:t xml:space="preserve">UK CID.  </w:t>
                        </w:r>
                        <w:proofErr w:type="spellStart"/>
                        <w:r w:rsidRPr="00F67425">
                          <w:t>Incoporates</w:t>
                        </w:r>
                        <w:proofErr w:type="spellEnd"/>
                        <w:r w:rsidRPr="00F67425">
                          <w:t xml:space="preserve"> Action/Workflow</w:t>
                        </w:r>
                        <w:bookmarkEnd w:id="52"/>
                      </w:p>
                    </w:txbxContent>
                  </v:textbox>
                </v:shape>
              </v:group>
            </w:pict>
          </mc:Fallback>
        </mc:AlternateContent>
      </w:r>
      <w:r w:rsidR="004518E2">
        <w:rPr>
          <w:noProof/>
          <w:lang w:val="en-US"/>
        </w:rPr>
        <mc:AlternateContent>
          <mc:Choice Requires="wpg">
            <w:drawing>
              <wp:inline distT="0" distB="0" distL="0" distR="0" wp14:anchorId="34A5BE6A" wp14:editId="34A5BE6B">
                <wp:extent cx="2357167" cy="2316145"/>
                <wp:effectExtent l="0" t="0" r="5080" b="8255"/>
                <wp:docPr id="54" name="Group 54"/>
                <wp:cNvGraphicFramePr/>
                <a:graphic xmlns:a="http://schemas.openxmlformats.org/drawingml/2006/main">
                  <a:graphicData uri="http://schemas.microsoft.com/office/word/2010/wordprocessingGroup">
                    <wpg:wgp>
                      <wpg:cNvGrpSpPr/>
                      <wpg:grpSpPr>
                        <a:xfrm>
                          <a:off x="0" y="0"/>
                          <a:ext cx="2357167" cy="2316145"/>
                          <a:chOff x="0" y="0"/>
                          <a:chExt cx="3221438" cy="2879097"/>
                        </a:xfrm>
                      </wpg:grpSpPr>
                      <pic:pic xmlns:pic="http://schemas.openxmlformats.org/drawingml/2006/picture">
                        <pic:nvPicPr>
                          <pic:cNvPr id="26" name="Picture 2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70822"/>
                            <a:ext cx="2828925" cy="2708275"/>
                          </a:xfrm>
                          <a:prstGeom prst="rect">
                            <a:avLst/>
                          </a:prstGeom>
                        </pic:spPr>
                      </pic:pic>
                      <wps:wsp>
                        <wps:cNvPr id="53" name="Text Box 53"/>
                        <wps:cNvSpPr txBox="1"/>
                        <wps:spPr>
                          <a:xfrm>
                            <a:off x="0" y="0"/>
                            <a:ext cx="3221438" cy="220544"/>
                          </a:xfrm>
                          <a:prstGeom prst="rect">
                            <a:avLst/>
                          </a:prstGeom>
                          <a:solidFill>
                            <a:prstClr val="white"/>
                          </a:solidFill>
                          <a:ln>
                            <a:noFill/>
                          </a:ln>
                          <a:effectLst/>
                        </wps:spPr>
                        <wps:txbx>
                          <w:txbxContent>
                            <w:p w14:paraId="34A5BEBB" w14:textId="77777777" w:rsidR="00AD37F6" w:rsidRPr="00CA1CE9" w:rsidRDefault="00AD37F6" w:rsidP="00312B19">
                              <w:pPr>
                                <w:pStyle w:val="Caption"/>
                                <w:rPr>
                                  <w:noProof/>
                                  <w:sz w:val="20"/>
                                  <w:szCs w:val="20"/>
                                </w:rPr>
                              </w:pPr>
                              <w:bookmarkStart w:id="53" w:name="_Toc383432827"/>
                              <w:r>
                                <w:t xml:space="preserve">Figure </w:t>
                              </w:r>
                              <w:fldSimple w:instr=" SEQ Figure \* ARABIC ">
                                <w:r>
                                  <w:rPr>
                                    <w:noProof/>
                                  </w:rPr>
                                  <w:t>6</w:t>
                                </w:r>
                              </w:fldSimple>
                              <w:r>
                                <w:t>: An e</w:t>
                              </w:r>
                              <w:r w:rsidRPr="00D240DB">
                                <w:t>xample of a Raise Job</w:t>
                              </w:r>
                              <w:r>
                                <w:t xml:space="preserve"> question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4A5BE6A" id="Group 54" o:spid="_x0000_s1035" style="width:185.6pt;height:182.35pt;mso-position-horizontal-relative:char;mso-position-vertical-relative:line" coordsize="32214,28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">
                <v:shape id="Picture 26" o:spid="_x0000_s1036" type="#_x0000_t75" style="position:absolute;top:1708;width:28289;height:27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PmH/GAAAA2wAAAA8AAABkcnMvZG93bnJldi54bWxEj9FqwkAURN8L/sNyhb6UZqOgSJqNiCJY&#10;WpCm/YDb7G02JHs3ZFeNfn23IPRxmJkzTL4ebSfONPjGsYJZkoIgrpxuuFbw9bl/XoHwAVlj55gU&#10;XMnDupg85Jhpd+EPOpehFhHCPkMFJoQ+k9JXhiz6xPXE0ftxg8UQ5VBLPeAlwm0n52m6lBYbjgsG&#10;e9oaqtryZBXcFrrbtf3t9b1tV7v999P1+LbYKvU4HTcvIAKN4T98bx+0gvkS/r7EHyC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o+Yf8YAAADbAAAADwAAAAAAAAAAAAAA&#10;AACfAgAAZHJzL2Rvd25yZXYueG1sUEsFBgAAAAAEAAQA9wAAAJIDAAAAAA==&#10;">
                  <v:imagedata r:id="rId21" o:title=""/>
                  <v:path arrowok="t"/>
                </v:shape>
                <v:shape id="Text Box 53" o:spid="_x0000_s1037" type="#_x0000_t202" style="position:absolute;width:32214;height: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6cUA&#10;AADbAAAADwAAAGRycy9kb3ducmV2LnhtbESPT2vCQBTE7wW/w/KEXopumlK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PpxQAAANsAAAAPAAAAAAAAAAAAAAAAAJgCAABkcnMv&#10;ZG93bnJldi54bWxQSwUGAAAAAAQABAD1AAAAigMAAAAA&#10;" stroked="f">
                  <v:textbox inset="0,0,0,0">
                    <w:txbxContent>
                      <w:p w14:paraId="34A5BEBB" w14:textId="77777777" w:rsidR="00AD37F6" w:rsidRPr="00CA1CE9" w:rsidRDefault="00AD37F6" w:rsidP="00312B19">
                        <w:pPr>
                          <w:pStyle w:val="Caption"/>
                          <w:rPr>
                            <w:noProof/>
                            <w:sz w:val="20"/>
                            <w:szCs w:val="20"/>
                          </w:rPr>
                        </w:pPr>
                        <w:bookmarkStart w:id="54" w:name="_Toc383432827"/>
                        <w:r>
                          <w:t xml:space="preserve">Figure </w:t>
                        </w:r>
                        <w:fldSimple w:instr=" SEQ Figure \* ARABIC ">
                          <w:r>
                            <w:rPr>
                              <w:noProof/>
                            </w:rPr>
                            <w:t>6</w:t>
                          </w:r>
                        </w:fldSimple>
                        <w:r>
                          <w:t>: An e</w:t>
                        </w:r>
                        <w:r w:rsidRPr="00D240DB">
                          <w:t>xample of a Raise Job</w:t>
                        </w:r>
                        <w:r>
                          <w:t xml:space="preserve"> question</w:t>
                        </w:r>
                        <w:bookmarkEnd w:id="54"/>
                      </w:p>
                    </w:txbxContent>
                  </v:textbox>
                </v:shape>
                <w10:anchorlock/>
              </v:group>
            </w:pict>
          </mc:Fallback>
        </mc:AlternateContent>
      </w:r>
      <w:r w:rsidR="004518E2">
        <w:tab/>
      </w:r>
      <w:r w:rsidR="004518E2">
        <w:tab/>
      </w:r>
      <w:r w:rsidR="004518E2">
        <w:tab/>
      </w:r>
    </w:p>
    <w:p w14:paraId="34A5BC11" w14:textId="77777777" w:rsidR="000B6CD3" w:rsidRDefault="001C1A09" w:rsidP="00AF61DA">
      <w:pPr>
        <w:pStyle w:val="Heading2"/>
        <w:numPr>
          <w:ilvl w:val="0"/>
          <w:numId w:val="0"/>
        </w:numPr>
        <w:ind w:left="709" w:hanging="709"/>
        <w:jc w:val="both"/>
      </w:pPr>
      <w:bookmarkStart w:id="55" w:name="_Toc383099477"/>
      <w:bookmarkStart w:id="56" w:name="_Toc383432698"/>
      <w:r>
        <w:t>1.4 Configuration - The system will have a few preconfigured questions/elements built in</w:t>
      </w:r>
      <w:bookmarkEnd w:id="55"/>
      <w:bookmarkEnd w:id="56"/>
      <w:r w:rsidR="00486E6E">
        <w:t xml:space="preserve"> </w:t>
      </w:r>
    </w:p>
    <w:p w14:paraId="34A5BC12" w14:textId="77777777" w:rsidR="001C1A09" w:rsidRPr="00D31C69" w:rsidRDefault="00486E6E" w:rsidP="00AF61DA">
      <w:pPr>
        <w:pStyle w:val="Points"/>
      </w:pPr>
      <w:r>
        <w:t>(Points</w:t>
      </w:r>
      <w:r w:rsidR="001C1A09">
        <w:t>: 8</w:t>
      </w:r>
      <w:r>
        <w:t>)</w:t>
      </w:r>
    </w:p>
    <w:p w14:paraId="34A5BC13" w14:textId="77777777" w:rsidR="001C1A09" w:rsidRDefault="001C1A09" w:rsidP="00AF61DA">
      <w:pPr>
        <w:pStyle w:val="ListParagraph"/>
        <w:numPr>
          <w:ilvl w:val="0"/>
          <w:numId w:val="14"/>
        </w:numPr>
        <w:spacing w:after="200" w:line="276" w:lineRule="auto"/>
        <w:jc w:val="both"/>
      </w:pPr>
      <w:r>
        <w:t>A “Find an Asset” element</w:t>
      </w:r>
    </w:p>
    <w:p w14:paraId="34A5BC14" w14:textId="77777777" w:rsidR="001C1A09" w:rsidRDefault="001C1A09" w:rsidP="00AF61DA">
      <w:pPr>
        <w:pStyle w:val="ListParagraph"/>
        <w:numPr>
          <w:ilvl w:val="0"/>
          <w:numId w:val="14"/>
        </w:numPr>
        <w:spacing w:after="200" w:line="276" w:lineRule="auto"/>
        <w:jc w:val="both"/>
      </w:pPr>
      <w:r>
        <w:t>A “Select Department” and “Select Fault Service” element which will allow the administrator to specify if the operator can select multiples.</w:t>
      </w:r>
    </w:p>
    <w:p w14:paraId="34A5BC15" w14:textId="77777777" w:rsidR="001C1A09" w:rsidRDefault="001C1A09" w:rsidP="00AF61DA">
      <w:pPr>
        <w:pStyle w:val="ListParagraph"/>
        <w:numPr>
          <w:ilvl w:val="0"/>
          <w:numId w:val="14"/>
        </w:numPr>
        <w:spacing w:after="200" w:line="276" w:lineRule="auto"/>
        <w:jc w:val="both"/>
      </w:pPr>
      <w:r>
        <w:t>A “MIET Approval Required” element</w:t>
      </w:r>
    </w:p>
    <w:p w14:paraId="34A5BC16" w14:textId="77777777" w:rsidR="001C1A09" w:rsidRDefault="001C1A09" w:rsidP="00AF61DA">
      <w:pPr>
        <w:pStyle w:val="ListParagraph"/>
        <w:numPr>
          <w:ilvl w:val="0"/>
          <w:numId w:val="14"/>
        </w:numPr>
        <w:spacing w:after="200" w:line="276" w:lineRule="auto"/>
        <w:jc w:val="both"/>
      </w:pPr>
      <w:r>
        <w:t>Loop Start and Loop End elements</w:t>
      </w:r>
    </w:p>
    <w:p w14:paraId="34A5BC17" w14:textId="77777777" w:rsidR="001C1A09" w:rsidRDefault="001C1A09" w:rsidP="00AF61DA">
      <w:pPr>
        <w:pStyle w:val="ListParagraph"/>
        <w:numPr>
          <w:ilvl w:val="0"/>
          <w:numId w:val="14"/>
        </w:numPr>
        <w:spacing w:after="200" w:line="276" w:lineRule="auto"/>
        <w:jc w:val="both"/>
      </w:pPr>
      <w:r>
        <w:t>An “IF” element to allow for advanced branching in the process flow</w:t>
      </w:r>
    </w:p>
    <w:p w14:paraId="34A5BC18" w14:textId="77777777" w:rsidR="001C1A09" w:rsidRDefault="001C1A09" w:rsidP="00AF61DA">
      <w:pPr>
        <w:pStyle w:val="ListParagraph"/>
        <w:numPr>
          <w:ilvl w:val="0"/>
          <w:numId w:val="14"/>
        </w:numPr>
        <w:spacing w:after="200" w:line="276" w:lineRule="auto"/>
        <w:jc w:val="both"/>
      </w:pPr>
      <w:r>
        <w:t>A “Send Email” element with these properties:</w:t>
      </w:r>
    </w:p>
    <w:p w14:paraId="34A5BC19" w14:textId="77777777" w:rsidR="001C1A09" w:rsidRDefault="001C1A09" w:rsidP="00C33089">
      <w:pPr>
        <w:pStyle w:val="ListParagraph"/>
        <w:numPr>
          <w:ilvl w:val="1"/>
          <w:numId w:val="14"/>
        </w:numPr>
        <w:spacing w:after="200" w:line="276" w:lineRule="auto"/>
        <w:jc w:val="both"/>
      </w:pPr>
      <w:r>
        <w:t>To</w:t>
      </w:r>
      <w:r w:rsidR="004518E2">
        <w:t xml:space="preserve">, </w:t>
      </w:r>
      <w:r>
        <w:t>From</w:t>
      </w:r>
    </w:p>
    <w:p w14:paraId="34A5BC1A" w14:textId="77777777" w:rsidR="001C1A09" w:rsidRDefault="001C1A09" w:rsidP="00C33089">
      <w:pPr>
        <w:pStyle w:val="ListParagraph"/>
        <w:numPr>
          <w:ilvl w:val="1"/>
          <w:numId w:val="14"/>
        </w:numPr>
        <w:spacing w:after="200" w:line="276" w:lineRule="auto"/>
        <w:jc w:val="both"/>
      </w:pPr>
      <w:r>
        <w:t>Subject</w:t>
      </w:r>
      <w:r w:rsidR="004518E2">
        <w:t xml:space="preserve">, </w:t>
      </w:r>
      <w:r>
        <w:t>Body</w:t>
      </w:r>
    </w:p>
    <w:p w14:paraId="34A5BC1B" w14:textId="77777777" w:rsidR="001C1A09" w:rsidRDefault="001C1A09" w:rsidP="00AF61DA">
      <w:pPr>
        <w:pStyle w:val="ListParagraph"/>
        <w:numPr>
          <w:ilvl w:val="0"/>
          <w:numId w:val="14"/>
        </w:numPr>
        <w:spacing w:after="200" w:line="276" w:lineRule="auto"/>
        <w:jc w:val="both"/>
      </w:pPr>
      <w:r>
        <w:t>An “Injury Selection” element. This will set the following values:</w:t>
      </w:r>
    </w:p>
    <w:p w14:paraId="34A5BC1C" w14:textId="77777777" w:rsidR="001C1A09" w:rsidRDefault="001C1A09" w:rsidP="00AF61DA">
      <w:pPr>
        <w:pStyle w:val="ListParagraph"/>
        <w:numPr>
          <w:ilvl w:val="1"/>
          <w:numId w:val="14"/>
        </w:numPr>
        <w:spacing w:after="200" w:line="276" w:lineRule="auto"/>
        <w:jc w:val="both"/>
      </w:pPr>
      <w:proofErr w:type="spellStart"/>
      <w:r>
        <w:t>InjuryType</w:t>
      </w:r>
      <w:proofErr w:type="spellEnd"/>
      <w:r>
        <w:t>: e.g. heart attack, break, amputation</w:t>
      </w:r>
    </w:p>
    <w:p w14:paraId="34A5BC1D" w14:textId="77777777" w:rsidR="001C1A09" w:rsidRDefault="001C1A09" w:rsidP="00AF61DA">
      <w:pPr>
        <w:pStyle w:val="ListParagraph"/>
        <w:numPr>
          <w:ilvl w:val="1"/>
          <w:numId w:val="14"/>
        </w:numPr>
        <w:spacing w:after="200" w:line="276" w:lineRule="auto"/>
        <w:jc w:val="both"/>
      </w:pPr>
      <w:proofErr w:type="spellStart"/>
      <w:r>
        <w:t>InjuryArea</w:t>
      </w:r>
      <w:proofErr w:type="spellEnd"/>
      <w:r>
        <w:t>: e.g. lower arm, index finger</w:t>
      </w:r>
    </w:p>
    <w:p w14:paraId="34A5BC1E" w14:textId="77777777" w:rsidR="001C1A09" w:rsidRDefault="001C1A09" w:rsidP="00AF61DA">
      <w:pPr>
        <w:pStyle w:val="ListParagraph"/>
        <w:numPr>
          <w:ilvl w:val="1"/>
          <w:numId w:val="14"/>
        </w:numPr>
        <w:spacing w:after="200" w:line="276" w:lineRule="auto"/>
        <w:jc w:val="both"/>
      </w:pPr>
      <w:proofErr w:type="spellStart"/>
      <w:r>
        <w:lastRenderedPageBreak/>
        <w:t>InjurySeverity</w:t>
      </w:r>
      <w:proofErr w:type="spellEnd"/>
      <w:r>
        <w:t>: e.g. Minor, Major, Critical</w:t>
      </w:r>
    </w:p>
    <w:p w14:paraId="34A5BC1F" w14:textId="77777777" w:rsidR="001C1A09" w:rsidRDefault="001C1A09" w:rsidP="00AF61DA">
      <w:pPr>
        <w:pStyle w:val="ListParagraph"/>
        <w:numPr>
          <w:ilvl w:val="0"/>
          <w:numId w:val="14"/>
        </w:numPr>
        <w:spacing w:after="200" w:line="276" w:lineRule="auto"/>
        <w:jc w:val="both"/>
      </w:pPr>
      <w:r>
        <w:t>A “Follow Up” element</w:t>
      </w:r>
    </w:p>
    <w:p w14:paraId="34A5BC20" w14:textId="77777777" w:rsidR="000B6CD3" w:rsidRDefault="001C1A09" w:rsidP="00AF61DA">
      <w:pPr>
        <w:pStyle w:val="Heading2"/>
        <w:numPr>
          <w:ilvl w:val="0"/>
          <w:numId w:val="0"/>
        </w:numPr>
        <w:ind w:left="709" w:hanging="709"/>
        <w:jc w:val="both"/>
      </w:pPr>
      <w:bookmarkStart w:id="57" w:name="_Toc383099478"/>
      <w:bookmarkStart w:id="58" w:name="_Toc383432699"/>
      <w:r>
        <w:t>1.5 Configuration - A CID Administrator can configure the process flow of questions related to an Incident Type</w:t>
      </w:r>
      <w:bookmarkEnd w:id="57"/>
      <w:bookmarkEnd w:id="58"/>
      <w:r>
        <w:t xml:space="preserve"> </w:t>
      </w:r>
    </w:p>
    <w:p w14:paraId="34A5BC21" w14:textId="77777777" w:rsidR="001C1A09" w:rsidRPr="00D31C69" w:rsidRDefault="00486E6E" w:rsidP="00AF61DA">
      <w:pPr>
        <w:pStyle w:val="Points"/>
      </w:pPr>
      <w:r>
        <w:t>(Points</w:t>
      </w:r>
      <w:r w:rsidR="001C1A09">
        <w:t>: 8</w:t>
      </w:r>
      <w:r>
        <w:t>)</w:t>
      </w:r>
    </w:p>
    <w:p w14:paraId="34A5BC22" w14:textId="77777777" w:rsidR="001C1A09" w:rsidRDefault="001C1A09" w:rsidP="00AF61DA">
      <w:pPr>
        <w:pStyle w:val="ListParagraph"/>
        <w:numPr>
          <w:ilvl w:val="0"/>
          <w:numId w:val="14"/>
        </w:numPr>
        <w:spacing w:after="200" w:line="276" w:lineRule="auto"/>
        <w:jc w:val="both"/>
      </w:pPr>
      <w:r>
        <w:t>The user can filter the questions based on the question’s caption or type</w:t>
      </w:r>
    </w:p>
    <w:p w14:paraId="34A5BC23" w14:textId="77777777" w:rsidR="001C1A09" w:rsidRDefault="001C1A09" w:rsidP="00AF61DA">
      <w:pPr>
        <w:pStyle w:val="ListParagraph"/>
        <w:numPr>
          <w:ilvl w:val="0"/>
          <w:numId w:val="14"/>
        </w:numPr>
        <w:spacing w:after="200" w:line="276" w:lineRule="auto"/>
        <w:jc w:val="both"/>
      </w:pPr>
      <w:r>
        <w:t xml:space="preserve">The user can select questions from a list. </w:t>
      </w:r>
    </w:p>
    <w:p w14:paraId="34A5BC24" w14:textId="77777777" w:rsidR="001C1A09" w:rsidRDefault="001C1A09" w:rsidP="00AF61DA">
      <w:pPr>
        <w:pStyle w:val="ListParagraph"/>
        <w:numPr>
          <w:ilvl w:val="0"/>
          <w:numId w:val="14"/>
        </w:numPr>
        <w:spacing w:after="200" w:line="276" w:lineRule="auto"/>
        <w:jc w:val="both"/>
      </w:pPr>
      <w:r>
        <w:t>The user can drag an arrow from one element to another</w:t>
      </w:r>
    </w:p>
    <w:p w14:paraId="34A5BC25" w14:textId="77777777" w:rsidR="001C1A09" w:rsidRDefault="001C1A09" w:rsidP="00AF61DA">
      <w:pPr>
        <w:pStyle w:val="ListParagraph"/>
        <w:numPr>
          <w:ilvl w:val="0"/>
          <w:numId w:val="14"/>
        </w:numPr>
        <w:spacing w:after="200" w:line="276" w:lineRule="auto"/>
        <w:jc w:val="both"/>
      </w:pPr>
      <w:r>
        <w:t>If the question is to become a decision based question, then the user needs to double click on the question and all options will be shown as arrows</w:t>
      </w:r>
    </w:p>
    <w:p w14:paraId="34A5BC26" w14:textId="77777777" w:rsidR="001C1A09" w:rsidRDefault="001C1A09" w:rsidP="00AF61DA">
      <w:pPr>
        <w:pStyle w:val="ListParagraph"/>
        <w:numPr>
          <w:ilvl w:val="0"/>
          <w:numId w:val="14"/>
        </w:numPr>
        <w:spacing w:after="200" w:line="276" w:lineRule="auto"/>
        <w:jc w:val="both"/>
      </w:pPr>
      <w:r>
        <w:t>The user can click Save and the incident type will be updated. This will not be available to the user until it has been published.</w:t>
      </w:r>
    </w:p>
    <w:p w14:paraId="34A5BC27" w14:textId="77777777" w:rsidR="00445A28" w:rsidRDefault="001C1A09" w:rsidP="00AF61DA">
      <w:pPr>
        <w:pStyle w:val="ListParagraph"/>
        <w:numPr>
          <w:ilvl w:val="0"/>
          <w:numId w:val="14"/>
        </w:numPr>
        <w:spacing w:after="200" w:line="276" w:lineRule="auto"/>
        <w:jc w:val="both"/>
      </w:pPr>
      <w:r>
        <w:t>The user can click Save and Publish, a new version of the process flow will be created.</w:t>
      </w:r>
    </w:p>
    <w:p w14:paraId="34A5BC28" w14:textId="77777777" w:rsidR="00445A28" w:rsidRDefault="00312B19" w:rsidP="00AF61DA">
      <w:pPr>
        <w:spacing w:after="200" w:line="276" w:lineRule="auto"/>
      </w:pPr>
      <w:r>
        <w:rPr>
          <w:noProof/>
          <w:lang w:val="en-US"/>
        </w:rPr>
        <mc:AlternateContent>
          <mc:Choice Requires="wpg">
            <w:drawing>
              <wp:anchor distT="0" distB="0" distL="114300" distR="114300" simplePos="0" relativeHeight="251677696" behindDoc="0" locked="0" layoutInCell="1" allowOverlap="1" wp14:anchorId="34A5BE6C" wp14:editId="34A5BE6D">
                <wp:simplePos x="0" y="0"/>
                <wp:positionH relativeFrom="column">
                  <wp:posOffset>0</wp:posOffset>
                </wp:positionH>
                <wp:positionV relativeFrom="paragraph">
                  <wp:posOffset>6378</wp:posOffset>
                </wp:positionV>
                <wp:extent cx="5328920" cy="3271141"/>
                <wp:effectExtent l="0" t="0" r="5080" b="5715"/>
                <wp:wrapSquare wrapText="bothSides"/>
                <wp:docPr id="58" name="Group 58"/>
                <wp:cNvGraphicFramePr/>
                <a:graphic xmlns:a="http://schemas.openxmlformats.org/drawingml/2006/main">
                  <a:graphicData uri="http://schemas.microsoft.com/office/word/2010/wordprocessingGroup">
                    <wpg:wgp>
                      <wpg:cNvGrpSpPr/>
                      <wpg:grpSpPr>
                        <a:xfrm>
                          <a:off x="0" y="0"/>
                          <a:ext cx="5328920" cy="3271141"/>
                          <a:chOff x="0" y="0"/>
                          <a:chExt cx="5328920" cy="3271141"/>
                        </a:xfrm>
                      </wpg:grpSpPr>
                      <pic:pic xmlns:pic="http://schemas.openxmlformats.org/drawingml/2006/picture">
                        <pic:nvPicPr>
                          <pic:cNvPr id="27" name="Picture 2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77421"/>
                            <a:ext cx="5328920" cy="3093720"/>
                          </a:xfrm>
                          <a:prstGeom prst="rect">
                            <a:avLst/>
                          </a:prstGeom>
                        </pic:spPr>
                      </pic:pic>
                      <wps:wsp>
                        <wps:cNvPr id="57" name="Text Box 57"/>
                        <wps:cNvSpPr txBox="1"/>
                        <wps:spPr>
                          <a:xfrm>
                            <a:off x="0" y="0"/>
                            <a:ext cx="5328920" cy="190500"/>
                          </a:xfrm>
                          <a:prstGeom prst="rect">
                            <a:avLst/>
                          </a:prstGeom>
                          <a:solidFill>
                            <a:prstClr val="white"/>
                          </a:solidFill>
                          <a:ln>
                            <a:noFill/>
                          </a:ln>
                          <a:effectLst/>
                        </wps:spPr>
                        <wps:txbx>
                          <w:txbxContent>
                            <w:p w14:paraId="34A5BEBC" w14:textId="77777777" w:rsidR="00AD37F6" w:rsidRPr="00255BEB" w:rsidRDefault="00AD37F6" w:rsidP="00312B19">
                              <w:pPr>
                                <w:pStyle w:val="Caption"/>
                                <w:rPr>
                                  <w:noProof/>
                                  <w:sz w:val="20"/>
                                  <w:szCs w:val="20"/>
                                </w:rPr>
                              </w:pPr>
                              <w:bookmarkStart w:id="59" w:name="_Toc383432828"/>
                              <w:r>
                                <w:t xml:space="preserve">Figure </w:t>
                              </w:r>
                              <w:fldSimple w:instr=" SEQ Figure \* ARABIC ">
                                <w:r>
                                  <w:rPr>
                                    <w:noProof/>
                                  </w:rPr>
                                  <w:t>7</w:t>
                                </w:r>
                              </w:fldSimple>
                              <w:r>
                                <w:t xml:space="preserve">: what the Process Flow </w:t>
                              </w:r>
                              <w:proofErr w:type="spellStart"/>
                              <w:r>
                                <w:t>config</w:t>
                              </w:r>
                              <w:proofErr w:type="spellEnd"/>
                              <w:r>
                                <w:t xml:space="preserve"> page may look like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A5BE6C" id="Group 58" o:spid="_x0000_s1038" style="position:absolute;left:0;text-align:left;margin-left:0;margin-top:.5pt;width:419.6pt;height:257.55pt;z-index:251677696;mso-position-horizontal-relative:text;mso-position-vertical-relative:text" coordsize="53289,32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">
                <v:shape id="Picture 27" o:spid="_x0000_s1039" type="#_x0000_t75" style="position:absolute;top:1774;width:53289;height:309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9REPFAAAA2wAAAA8AAABkcnMvZG93bnJldi54bWxEj09rwkAUxO9Cv8PyCr3pRi1VUlcJoiWn&#10;Fv+AHp/ZZ5KafRt2V02/fbdQ8DjMzG+Y2aIzjbiR87VlBcNBAoK4sLrmUsF+t+5PQfiArLGxTAp+&#10;yMNi/tSbYartnTd024ZSRAj7FBVUIbSplL6oyKAf2JY4emfrDIYoXSm1w3uEm0aOkuRNGqw5LlTY&#10;0rKi4rK9GgWf5+/TMVt9NOvrMBsfcp+7+utVqZfnLnsHEagLj/B/O9cKRhP4+xJ/gJ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PURDxQAAANsAAAAPAAAAAAAAAAAAAAAA&#10;AJ8CAABkcnMvZG93bnJldi54bWxQSwUGAAAAAAQABAD3AAAAkQMAAAAA&#10;">
                  <v:imagedata r:id="rId23" o:title=""/>
                  <v:path arrowok="t"/>
                </v:shape>
                <v:shape id="Text Box 57" o:spid="_x0000_s1040" type="#_x0000_t202" style="position:absolute;width:5328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H16sUA&#10;AADbAAAADwAAAGRycy9kb3ducmV2LnhtbESPT2vCQBTE7wW/w/KEXopuGqi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fXqxQAAANsAAAAPAAAAAAAAAAAAAAAAAJgCAABkcnMv&#10;ZG93bnJldi54bWxQSwUGAAAAAAQABAD1AAAAigMAAAAA&#10;" stroked="f">
                  <v:textbox inset="0,0,0,0">
                    <w:txbxContent>
                      <w:p w14:paraId="34A5BEBC" w14:textId="77777777" w:rsidR="00AD37F6" w:rsidRPr="00255BEB" w:rsidRDefault="00AD37F6" w:rsidP="00312B19">
                        <w:pPr>
                          <w:pStyle w:val="Caption"/>
                          <w:rPr>
                            <w:noProof/>
                            <w:sz w:val="20"/>
                            <w:szCs w:val="20"/>
                          </w:rPr>
                        </w:pPr>
                        <w:bookmarkStart w:id="60" w:name="_Toc383432828"/>
                        <w:r>
                          <w:t xml:space="preserve">Figure </w:t>
                        </w:r>
                        <w:fldSimple w:instr=" SEQ Figure \* ARABIC ">
                          <w:r>
                            <w:rPr>
                              <w:noProof/>
                            </w:rPr>
                            <w:t>7</w:t>
                          </w:r>
                        </w:fldSimple>
                        <w:r>
                          <w:t xml:space="preserve">: what the Process Flow </w:t>
                        </w:r>
                        <w:proofErr w:type="spellStart"/>
                        <w:r>
                          <w:t>config</w:t>
                        </w:r>
                        <w:proofErr w:type="spellEnd"/>
                        <w:r>
                          <w:t xml:space="preserve"> page may look like</w:t>
                        </w:r>
                        <w:bookmarkEnd w:id="60"/>
                      </w:p>
                    </w:txbxContent>
                  </v:textbox>
                </v:shape>
                <w10:wrap type="square"/>
              </v:group>
            </w:pict>
          </mc:Fallback>
        </mc:AlternateContent>
      </w:r>
    </w:p>
    <w:p w14:paraId="34A5BC29" w14:textId="77777777" w:rsidR="00445A28" w:rsidRDefault="00445A28" w:rsidP="00AF61DA">
      <w:pPr>
        <w:spacing w:after="200" w:line="276" w:lineRule="auto"/>
      </w:pPr>
    </w:p>
    <w:p w14:paraId="34A5BC2A" w14:textId="77777777" w:rsidR="001C1A09" w:rsidRDefault="001C1A09" w:rsidP="00AF61DA">
      <w:pPr>
        <w:ind w:firstLine="720"/>
      </w:pPr>
    </w:p>
    <w:p w14:paraId="34A5BC2B" w14:textId="77777777" w:rsidR="001C1A09" w:rsidRDefault="00312B19" w:rsidP="004518E2">
      <w:r>
        <w:rPr>
          <w:noProof/>
          <w:lang w:val="en-US"/>
        </w:rPr>
        <mc:AlternateContent>
          <mc:Choice Requires="wpg">
            <w:drawing>
              <wp:anchor distT="0" distB="0" distL="114300" distR="114300" simplePos="0" relativeHeight="251681792" behindDoc="0" locked="0" layoutInCell="1" allowOverlap="1" wp14:anchorId="34A5BE6E" wp14:editId="34A5BE6F">
                <wp:simplePos x="0" y="0"/>
                <wp:positionH relativeFrom="margin">
                  <wp:align>left</wp:align>
                </wp:positionH>
                <wp:positionV relativeFrom="paragraph">
                  <wp:posOffset>3175</wp:posOffset>
                </wp:positionV>
                <wp:extent cx="3174033" cy="3093976"/>
                <wp:effectExtent l="0" t="0" r="7620" b="0"/>
                <wp:wrapNone/>
                <wp:docPr id="60" name="Group 60"/>
                <wp:cNvGraphicFramePr/>
                <a:graphic xmlns:a="http://schemas.openxmlformats.org/drawingml/2006/main">
                  <a:graphicData uri="http://schemas.microsoft.com/office/word/2010/wordprocessingGroup">
                    <wpg:wgp>
                      <wpg:cNvGrpSpPr/>
                      <wpg:grpSpPr>
                        <a:xfrm>
                          <a:off x="0" y="0"/>
                          <a:ext cx="3174033" cy="3093976"/>
                          <a:chOff x="0" y="0"/>
                          <a:chExt cx="3174033" cy="3093976"/>
                        </a:xfrm>
                      </wpg:grpSpPr>
                      <pic:pic xmlns:pic="http://schemas.openxmlformats.org/drawingml/2006/picture">
                        <pic:nvPicPr>
                          <pic:cNvPr id="42" name="Picture 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40943" y="177421"/>
                            <a:ext cx="3133090" cy="2916555"/>
                          </a:xfrm>
                          <a:prstGeom prst="rect">
                            <a:avLst/>
                          </a:prstGeom>
                        </pic:spPr>
                      </pic:pic>
                      <wps:wsp>
                        <wps:cNvPr id="59" name="Text Box 59"/>
                        <wps:cNvSpPr txBox="1"/>
                        <wps:spPr>
                          <a:xfrm>
                            <a:off x="0" y="0"/>
                            <a:ext cx="3133090" cy="177421"/>
                          </a:xfrm>
                          <a:prstGeom prst="rect">
                            <a:avLst/>
                          </a:prstGeom>
                          <a:solidFill>
                            <a:prstClr val="white"/>
                          </a:solidFill>
                          <a:ln>
                            <a:noFill/>
                          </a:ln>
                          <a:effectLst/>
                        </wps:spPr>
                        <wps:txbx>
                          <w:txbxContent>
                            <w:p w14:paraId="34A5BEBD" w14:textId="77777777" w:rsidR="00AD37F6" w:rsidRPr="00CE535E" w:rsidRDefault="00AD37F6" w:rsidP="00312B19">
                              <w:pPr>
                                <w:pStyle w:val="Caption"/>
                                <w:rPr>
                                  <w:noProof/>
                                  <w:sz w:val="20"/>
                                  <w:szCs w:val="20"/>
                                </w:rPr>
                              </w:pPr>
                              <w:bookmarkStart w:id="61" w:name="_Toc383432829"/>
                              <w:r>
                                <w:t xml:space="preserve">Figure </w:t>
                              </w:r>
                              <w:fldSimple w:instr=" SEQ Figure \* ARABIC ">
                                <w:r>
                                  <w:rPr>
                                    <w:noProof/>
                                  </w:rPr>
                                  <w:t>8</w:t>
                                </w:r>
                              </w:fldSimple>
                              <w:r>
                                <w:t xml:space="preserve">: </w:t>
                              </w:r>
                              <w:r w:rsidRPr="00030622">
                                <w:t>An example of how questions are set up in the UK CID</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A5BE6E" id="Group 60" o:spid="_x0000_s1041" style="position:absolute;left:0;text-align:left;margin-left:0;margin-top:.25pt;width:249.9pt;height:243.6pt;z-index:251681792;mso-position-horizontal:left;mso-position-horizontal-relative:margin;mso-position-vertical-relative:text" coordsize="31740,30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">
                <v:shape id="Picture 42" o:spid="_x0000_s1042" type="#_x0000_t75" style="position:absolute;left:409;top:1774;width:31331;height:29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81hrDAAAA2wAAAA8AAABkcnMvZG93bnJldi54bWxEj0FLAzEUhO9C/0N4BS9isxbRsjYtpaB4&#10;quxa8frYPDfBzcuSPNv13xtB8DjMzDfMejuFQZ0oZR/ZwM2iAkXcReu5N3B8fbxegcqCbHGITAa+&#10;KcN2M7tYY23jmRs6tdKrAuFcowEnMtZa585RwLyII3HxPmIKKEWmXtuE5wIPg15W1Z0O6LksOBxp&#10;76j7bL+CgbeX1j416XB/Zd2x8YeVvCcvxlzOp90DKKFJ/sN/7Wdr4HYJv1/KD9Cb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zWGsMAAADbAAAADwAAAAAAAAAAAAAAAACf&#10;AgAAZHJzL2Rvd25yZXYueG1sUEsFBgAAAAAEAAQA9wAAAI8DAAAAAA==&#10;">
                  <v:imagedata r:id="rId25" o:title=""/>
                  <v:path arrowok="t"/>
                </v:shape>
                <v:shape id="Text Box 59" o:spid="_x0000_s1043" type="#_x0000_t202" style="position:absolute;width:31330;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14:paraId="34A5BEBD" w14:textId="77777777" w:rsidR="00AD37F6" w:rsidRPr="00CE535E" w:rsidRDefault="00AD37F6" w:rsidP="00312B19">
                        <w:pPr>
                          <w:pStyle w:val="Caption"/>
                          <w:rPr>
                            <w:noProof/>
                            <w:sz w:val="20"/>
                            <w:szCs w:val="20"/>
                          </w:rPr>
                        </w:pPr>
                        <w:bookmarkStart w:id="62" w:name="_Toc383432829"/>
                        <w:r>
                          <w:t xml:space="preserve">Figure </w:t>
                        </w:r>
                        <w:fldSimple w:instr=" SEQ Figure \* ARABIC ">
                          <w:r>
                            <w:rPr>
                              <w:noProof/>
                            </w:rPr>
                            <w:t>8</w:t>
                          </w:r>
                        </w:fldSimple>
                        <w:r>
                          <w:t xml:space="preserve">: </w:t>
                        </w:r>
                        <w:r w:rsidRPr="00030622">
                          <w:t>An example of how questions are set up in the UK CID</w:t>
                        </w:r>
                        <w:bookmarkEnd w:id="62"/>
                      </w:p>
                    </w:txbxContent>
                  </v:textbox>
                </v:shape>
                <w10:wrap anchorx="margin"/>
              </v:group>
            </w:pict>
          </mc:Fallback>
        </mc:AlternateContent>
      </w:r>
    </w:p>
    <w:p w14:paraId="34A5BC2C" w14:textId="77777777" w:rsidR="001C1A09" w:rsidRDefault="001C1A09" w:rsidP="00AF61DA">
      <w:pPr>
        <w:ind w:firstLine="720"/>
      </w:pPr>
    </w:p>
    <w:bookmarkEnd w:id="36"/>
    <w:bookmarkEnd w:id="37"/>
    <w:p w14:paraId="34A5BC2D" w14:textId="77777777" w:rsidR="001C1A09" w:rsidRDefault="001C1A09" w:rsidP="00AF61DA">
      <w:pPr>
        <w:rPr>
          <w:rFonts w:asciiTheme="majorHAnsi" w:eastAsiaTheme="majorEastAsia" w:hAnsiTheme="majorHAnsi" w:cstheme="majorBidi"/>
          <w:b/>
          <w:bCs/>
          <w:color w:val="365F91" w:themeColor="accent1" w:themeShade="BF"/>
          <w:sz w:val="28"/>
          <w:szCs w:val="28"/>
        </w:rPr>
      </w:pPr>
      <w:r>
        <w:br w:type="page"/>
      </w:r>
    </w:p>
    <w:p w14:paraId="34A5BC2E" w14:textId="77777777" w:rsidR="001C1A09" w:rsidRDefault="001C1A09" w:rsidP="00AF61DA">
      <w:pPr>
        <w:pStyle w:val="Heading1"/>
        <w:jc w:val="both"/>
      </w:pPr>
      <w:bookmarkStart w:id="63" w:name="_Toc383432700"/>
      <w:r>
        <w:lastRenderedPageBreak/>
        <w:t>Stage 2</w:t>
      </w:r>
      <w:r w:rsidR="000C73C9" w:rsidRPr="000C73C9">
        <w:rPr>
          <w:color w:val="FFFFFF" w:themeColor="background1"/>
        </w:rPr>
        <w:t xml:space="preserve">: </w:t>
      </w:r>
      <w:r w:rsidR="000C73C9" w:rsidRPr="000C73C9">
        <w:rPr>
          <w:color w:val="FFFFFF" w:themeColor="background1"/>
          <w:sz w:val="22"/>
          <w:szCs w:val="22"/>
        </w:rPr>
        <w:t>Allow an Operator to create an Incident and ask the questions of the caller</w:t>
      </w:r>
      <w:bookmarkEnd w:id="63"/>
    </w:p>
    <w:p w14:paraId="34A5BC2F" w14:textId="77777777" w:rsidR="005012A2" w:rsidRPr="00445A28" w:rsidRDefault="005012A2" w:rsidP="00AF61DA">
      <w:pPr>
        <w:rPr>
          <w:b/>
          <w:color w:val="C00000"/>
          <w:sz w:val="22"/>
          <w:szCs w:val="22"/>
        </w:rPr>
      </w:pPr>
      <w:bookmarkStart w:id="64" w:name="_Toc383099446"/>
      <w:proofErr w:type="gramStart"/>
      <w:r w:rsidRPr="00445A28">
        <w:rPr>
          <w:b/>
          <w:color w:val="C00000"/>
          <w:sz w:val="22"/>
          <w:szCs w:val="22"/>
        </w:rPr>
        <w:t>Objective :</w:t>
      </w:r>
      <w:proofErr w:type="gramEnd"/>
      <w:r w:rsidRPr="00445A28">
        <w:rPr>
          <w:b/>
          <w:color w:val="C00000"/>
          <w:sz w:val="22"/>
          <w:szCs w:val="22"/>
        </w:rPr>
        <w:t xml:space="preserve"> </w:t>
      </w:r>
      <w:r w:rsidRPr="005012A2">
        <w:rPr>
          <w:sz w:val="22"/>
          <w:szCs w:val="22"/>
        </w:rPr>
        <w:t>Allow an Operator to create an Incident and ask the questions of the caller</w:t>
      </w:r>
    </w:p>
    <w:p w14:paraId="34A5BC30" w14:textId="77777777" w:rsidR="005012A2" w:rsidRPr="00445A28" w:rsidRDefault="005012A2" w:rsidP="00AF61DA">
      <w:pPr>
        <w:rPr>
          <w:b/>
          <w:color w:val="C00000"/>
          <w:sz w:val="22"/>
          <w:szCs w:val="22"/>
        </w:rPr>
      </w:pPr>
      <w:r w:rsidRPr="00445A28">
        <w:rPr>
          <w:b/>
          <w:color w:val="C00000"/>
          <w:sz w:val="22"/>
          <w:szCs w:val="22"/>
        </w:rPr>
        <w:t xml:space="preserve">Total Point: </w:t>
      </w:r>
      <w:r>
        <w:rPr>
          <w:sz w:val="22"/>
          <w:szCs w:val="22"/>
        </w:rPr>
        <w:t>50</w:t>
      </w:r>
    </w:p>
    <w:p w14:paraId="34A5BC31" w14:textId="77777777" w:rsidR="005012A2" w:rsidRPr="00445A28" w:rsidRDefault="005012A2" w:rsidP="00AF61DA">
      <w:pPr>
        <w:rPr>
          <w:b/>
          <w:color w:val="C00000"/>
          <w:sz w:val="22"/>
          <w:szCs w:val="22"/>
        </w:rPr>
      </w:pPr>
      <w:r w:rsidRPr="00445A28">
        <w:rPr>
          <w:b/>
          <w:color w:val="C00000"/>
          <w:sz w:val="22"/>
          <w:szCs w:val="22"/>
        </w:rPr>
        <w:t xml:space="preserve">Total Hours: </w:t>
      </w:r>
      <w:r>
        <w:rPr>
          <w:sz w:val="22"/>
          <w:szCs w:val="22"/>
        </w:rPr>
        <w:t>194</w:t>
      </w:r>
    </w:p>
    <w:p w14:paraId="34A5BC32" w14:textId="77777777" w:rsidR="005012A2" w:rsidRPr="005012A2" w:rsidRDefault="005012A2" w:rsidP="00AF61DA">
      <w:pPr>
        <w:rPr>
          <w:b/>
          <w:color w:val="C00000"/>
          <w:sz w:val="22"/>
          <w:szCs w:val="22"/>
        </w:rPr>
      </w:pPr>
      <w:r w:rsidRPr="00445A28">
        <w:rPr>
          <w:b/>
          <w:color w:val="C00000"/>
          <w:sz w:val="22"/>
          <w:szCs w:val="22"/>
        </w:rPr>
        <w:t xml:space="preserve">Weeks: </w:t>
      </w:r>
      <w:r>
        <w:rPr>
          <w:sz w:val="22"/>
          <w:szCs w:val="22"/>
        </w:rPr>
        <w:t>3</w:t>
      </w:r>
    </w:p>
    <w:p w14:paraId="34A5BC33" w14:textId="77777777" w:rsidR="000B6CD3" w:rsidRDefault="001C1A09" w:rsidP="00AF61DA">
      <w:pPr>
        <w:pStyle w:val="Heading2"/>
        <w:numPr>
          <w:ilvl w:val="0"/>
          <w:numId w:val="0"/>
        </w:numPr>
        <w:ind w:left="709" w:hanging="709"/>
        <w:jc w:val="both"/>
      </w:pPr>
      <w:bookmarkStart w:id="65" w:name="_Toc383432701"/>
      <w:r>
        <w:t xml:space="preserve">2.1 Main Incident Page - </w:t>
      </w:r>
      <w:r w:rsidRPr="00EA53E2">
        <w:t>An Operator can create a new Incident</w:t>
      </w:r>
      <w:bookmarkEnd w:id="65"/>
      <w:r w:rsidR="00486E6E">
        <w:t xml:space="preserve"> </w:t>
      </w:r>
    </w:p>
    <w:p w14:paraId="34A5BC34" w14:textId="77777777" w:rsidR="001C1A09" w:rsidRDefault="00486E6E" w:rsidP="00AF61DA">
      <w:pPr>
        <w:pStyle w:val="Points"/>
      </w:pPr>
      <w:r>
        <w:t>(</w:t>
      </w:r>
      <w:r w:rsidR="005012A2">
        <w:t>P</w:t>
      </w:r>
      <w:r>
        <w:t>oin</w:t>
      </w:r>
      <w:r w:rsidR="005012A2">
        <w:t>ts 3</w:t>
      </w:r>
      <w:r>
        <w:t>)</w:t>
      </w:r>
    </w:p>
    <w:p w14:paraId="34A5BC35" w14:textId="77777777" w:rsidR="001C1A09" w:rsidRDefault="001C1A09" w:rsidP="00AF61DA">
      <w:pPr>
        <w:pStyle w:val="ListParagraph"/>
        <w:numPr>
          <w:ilvl w:val="0"/>
          <w:numId w:val="16"/>
        </w:numPr>
        <w:spacing w:after="200" w:line="276" w:lineRule="auto"/>
        <w:jc w:val="both"/>
      </w:pPr>
      <w:r>
        <w:t>The system displays store information and store attributes on the Incident Page (same as in Job Management)</w:t>
      </w:r>
    </w:p>
    <w:p w14:paraId="34A5BC36" w14:textId="77777777" w:rsidR="001C1A09" w:rsidRDefault="001C1A09" w:rsidP="00AF61DA">
      <w:pPr>
        <w:pStyle w:val="ListParagraph"/>
        <w:numPr>
          <w:ilvl w:val="0"/>
          <w:numId w:val="16"/>
        </w:numPr>
        <w:spacing w:after="200" w:line="276" w:lineRule="auto"/>
        <w:jc w:val="both"/>
      </w:pPr>
      <w:r>
        <w:t>User enters information into the Core Questions area and can enter notes</w:t>
      </w:r>
    </w:p>
    <w:p w14:paraId="34A5BC37" w14:textId="77777777" w:rsidR="001C1A09" w:rsidRDefault="001C1A09" w:rsidP="00AF61DA">
      <w:pPr>
        <w:pStyle w:val="ListParagraph"/>
        <w:numPr>
          <w:ilvl w:val="0"/>
          <w:numId w:val="16"/>
        </w:numPr>
        <w:spacing w:after="200" w:line="276" w:lineRule="auto"/>
        <w:jc w:val="both"/>
      </w:pPr>
      <w:r>
        <w:t>Based on the Store Type the list of Incident Types available is filtered</w:t>
      </w:r>
    </w:p>
    <w:p w14:paraId="34A5BC38" w14:textId="77777777" w:rsidR="001C1A09" w:rsidRDefault="001C1A09" w:rsidP="00AF61DA">
      <w:pPr>
        <w:pStyle w:val="ListParagraph"/>
        <w:numPr>
          <w:ilvl w:val="0"/>
          <w:numId w:val="16"/>
        </w:numPr>
        <w:spacing w:after="200" w:line="276" w:lineRule="auto"/>
        <w:jc w:val="both"/>
      </w:pPr>
      <w:r>
        <w:t>Include the Save and Close buttons</w:t>
      </w:r>
    </w:p>
    <w:p w14:paraId="34A5BC39" w14:textId="77777777" w:rsidR="00AF61DA" w:rsidRDefault="00AF61DA" w:rsidP="00AF61DA">
      <w:pPr>
        <w:pStyle w:val="Caption"/>
      </w:pPr>
      <w:bookmarkStart w:id="66" w:name="_Toc383432830"/>
      <w:r>
        <w:t xml:space="preserve">Figure </w:t>
      </w:r>
      <w:fldSimple w:instr=" SEQ Figure \* ARABIC ">
        <w:r w:rsidR="006B20F4">
          <w:rPr>
            <w:noProof/>
          </w:rPr>
          <w:t>9</w:t>
        </w:r>
      </w:fldSimple>
      <w:r>
        <w:t>: what the proposed Main Incident Screen</w:t>
      </w:r>
      <w:r>
        <w:rPr>
          <w:noProof/>
        </w:rPr>
        <w:t xml:space="preserve"> may look like</w:t>
      </w:r>
      <w:bookmarkEnd w:id="66"/>
    </w:p>
    <w:p w14:paraId="34A5BC3A" w14:textId="77777777" w:rsidR="001C1A09" w:rsidRDefault="00486E6E" w:rsidP="00AF61DA">
      <w:r>
        <w:rPr>
          <w:noProof/>
          <w:lang w:val="en-US"/>
        </w:rPr>
        <w:drawing>
          <wp:inline distT="0" distB="0" distL="0" distR="0" wp14:anchorId="34A5BE70" wp14:editId="34A5BE71">
            <wp:extent cx="6079215" cy="3514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9490" cy="3520665"/>
                    </a:xfrm>
                    <a:prstGeom prst="rect">
                      <a:avLst/>
                    </a:prstGeom>
                  </pic:spPr>
                </pic:pic>
              </a:graphicData>
            </a:graphic>
          </wp:inline>
        </w:drawing>
      </w:r>
    </w:p>
    <w:p w14:paraId="34A5BC3B" w14:textId="77777777" w:rsidR="00486E6E" w:rsidRDefault="00486E6E" w:rsidP="00AF61DA"/>
    <w:p w14:paraId="34A5BC3C" w14:textId="77777777" w:rsidR="00312B19" w:rsidRDefault="00312B19" w:rsidP="00312B19">
      <w:pPr>
        <w:pStyle w:val="Caption"/>
        <w:keepNext/>
      </w:pPr>
      <w:bookmarkStart w:id="67" w:name="_Toc383432831"/>
      <w:r>
        <w:lastRenderedPageBreak/>
        <w:t xml:space="preserve">Figure </w:t>
      </w:r>
      <w:fldSimple w:instr=" SEQ Figure \* ARABIC ">
        <w:r w:rsidR="006B20F4">
          <w:rPr>
            <w:noProof/>
          </w:rPr>
          <w:t>10</w:t>
        </w:r>
      </w:fldSimple>
      <w:r>
        <w:t>: The Main Incident page of the UK CID</w:t>
      </w:r>
      <w:bookmarkEnd w:id="67"/>
    </w:p>
    <w:p w14:paraId="34A5BC3D" w14:textId="77777777" w:rsidR="001C1A09" w:rsidRDefault="001C1A09" w:rsidP="00AF61DA">
      <w:r>
        <w:rPr>
          <w:noProof/>
          <w:lang w:val="en-US"/>
        </w:rPr>
        <w:drawing>
          <wp:inline distT="0" distB="0" distL="0" distR="0" wp14:anchorId="34A5BE72" wp14:editId="34A5BE73">
            <wp:extent cx="4118457" cy="28782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1065" cy="2887021"/>
                    </a:xfrm>
                    <a:prstGeom prst="rect">
                      <a:avLst/>
                    </a:prstGeom>
                  </pic:spPr>
                </pic:pic>
              </a:graphicData>
            </a:graphic>
          </wp:inline>
        </w:drawing>
      </w:r>
    </w:p>
    <w:p w14:paraId="34A5BC3E" w14:textId="77777777" w:rsidR="000B6CD3" w:rsidRDefault="001C1A09" w:rsidP="00AF61DA">
      <w:pPr>
        <w:pStyle w:val="Heading2"/>
        <w:numPr>
          <w:ilvl w:val="0"/>
          <w:numId w:val="0"/>
        </w:numPr>
        <w:ind w:left="709" w:hanging="709"/>
        <w:jc w:val="both"/>
      </w:pPr>
      <w:bookmarkStart w:id="68" w:name="_Toc383432702"/>
      <w:r>
        <w:t>2.2 Asking Questions page - An operator can see the summary details related to an incident</w:t>
      </w:r>
      <w:bookmarkEnd w:id="64"/>
      <w:bookmarkEnd w:id="68"/>
      <w:r w:rsidR="00486E6E">
        <w:t xml:space="preserve"> </w:t>
      </w:r>
    </w:p>
    <w:p w14:paraId="34A5BC3F" w14:textId="77777777" w:rsidR="005012A2" w:rsidRPr="005012A2" w:rsidRDefault="00486E6E" w:rsidP="00AF61DA">
      <w:pPr>
        <w:pStyle w:val="Points"/>
      </w:pPr>
      <w:r>
        <w:t>(Points</w:t>
      </w:r>
      <w:r w:rsidR="000B6CD3">
        <w:t>:</w:t>
      </w:r>
      <w:r w:rsidR="005012A2">
        <w:t xml:space="preserve"> 3</w:t>
      </w:r>
      <w:r>
        <w:t>)</w:t>
      </w:r>
    </w:p>
    <w:p w14:paraId="34A5BC40" w14:textId="77777777" w:rsidR="001C1A09" w:rsidRDefault="001C1A09" w:rsidP="00AF61DA">
      <w:pPr>
        <w:pStyle w:val="ListParagraph"/>
        <w:numPr>
          <w:ilvl w:val="0"/>
          <w:numId w:val="20"/>
        </w:numPr>
        <w:spacing w:after="200" w:line="276" w:lineRule="auto"/>
        <w:jc w:val="both"/>
      </w:pPr>
      <w:r>
        <w:t>The system will display information such as:</w:t>
      </w:r>
    </w:p>
    <w:p w14:paraId="34A5BC41" w14:textId="77777777" w:rsidR="001C1A09" w:rsidRDefault="001C1A09" w:rsidP="00AF61DA">
      <w:pPr>
        <w:pStyle w:val="ListParagraph"/>
        <w:numPr>
          <w:ilvl w:val="1"/>
          <w:numId w:val="20"/>
        </w:numPr>
        <w:spacing w:after="200" w:line="276" w:lineRule="auto"/>
        <w:jc w:val="both"/>
      </w:pPr>
      <w:r>
        <w:t>Incident ID, logged date</w:t>
      </w:r>
    </w:p>
    <w:p w14:paraId="34A5BC42" w14:textId="77777777" w:rsidR="001C1A09" w:rsidRDefault="001C1A09" w:rsidP="00AF61DA">
      <w:pPr>
        <w:pStyle w:val="ListParagraph"/>
        <w:numPr>
          <w:ilvl w:val="1"/>
          <w:numId w:val="20"/>
        </w:numPr>
        <w:spacing w:after="200" w:line="276" w:lineRule="auto"/>
        <w:jc w:val="both"/>
      </w:pPr>
      <w:r>
        <w:t>The store, caller and contact information</w:t>
      </w:r>
    </w:p>
    <w:p w14:paraId="34A5BC43" w14:textId="77777777" w:rsidR="001C1A09" w:rsidRDefault="001C1A09" w:rsidP="00AF61DA">
      <w:pPr>
        <w:pStyle w:val="ListParagraph"/>
        <w:numPr>
          <w:ilvl w:val="1"/>
          <w:numId w:val="20"/>
        </w:numPr>
        <w:spacing w:after="200" w:line="276" w:lineRule="auto"/>
        <w:jc w:val="both"/>
      </w:pPr>
      <w:r>
        <w:t>Whether the store or departments were closed and the details</w:t>
      </w:r>
    </w:p>
    <w:p w14:paraId="34A5BC44" w14:textId="77777777" w:rsidR="001C1A09" w:rsidRDefault="001C1A09" w:rsidP="00AF61DA">
      <w:pPr>
        <w:pStyle w:val="ListParagraph"/>
        <w:numPr>
          <w:ilvl w:val="0"/>
          <w:numId w:val="20"/>
        </w:numPr>
        <w:spacing w:after="200" w:line="276" w:lineRule="auto"/>
        <w:jc w:val="both"/>
      </w:pPr>
      <w:r>
        <w:t>This information is read only, and if changes are required the user must return to the main Incident Page.</w:t>
      </w:r>
    </w:p>
    <w:p w14:paraId="34A5BC45" w14:textId="77777777" w:rsidR="00312B19" w:rsidRDefault="00312B19" w:rsidP="00312B19">
      <w:pPr>
        <w:pStyle w:val="Caption"/>
        <w:keepNext/>
      </w:pPr>
      <w:bookmarkStart w:id="69" w:name="_Toc383432832"/>
      <w:r>
        <w:lastRenderedPageBreak/>
        <w:t xml:space="preserve">Figure </w:t>
      </w:r>
      <w:fldSimple w:instr=" SEQ Figure \* ARABIC ">
        <w:r w:rsidR="006B20F4">
          <w:rPr>
            <w:noProof/>
          </w:rPr>
          <w:t>11</w:t>
        </w:r>
      </w:fldSimple>
      <w:r>
        <w:t>: what the Asking Questions page may look like</w:t>
      </w:r>
      <w:bookmarkEnd w:id="69"/>
    </w:p>
    <w:p w14:paraId="34A5BC46" w14:textId="77777777" w:rsidR="001C1A09" w:rsidRDefault="001C1A09" w:rsidP="00AF61DA">
      <w:r>
        <w:rPr>
          <w:noProof/>
          <w:lang w:val="en-US"/>
        </w:rPr>
        <w:drawing>
          <wp:inline distT="0" distB="0" distL="0" distR="0" wp14:anchorId="34A5BE74" wp14:editId="34A5BE75">
            <wp:extent cx="5979067" cy="398810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8562" cy="4001110"/>
                    </a:xfrm>
                    <a:prstGeom prst="rect">
                      <a:avLst/>
                    </a:prstGeom>
                  </pic:spPr>
                </pic:pic>
              </a:graphicData>
            </a:graphic>
          </wp:inline>
        </w:drawing>
      </w:r>
    </w:p>
    <w:p w14:paraId="34A5BC47" w14:textId="77777777" w:rsidR="001C1A09" w:rsidRDefault="001C1A09" w:rsidP="00AF61DA">
      <w:bookmarkStart w:id="70" w:name="_Toc383099447"/>
    </w:p>
    <w:p w14:paraId="34A5BC48" w14:textId="77777777" w:rsidR="00312B19" w:rsidRDefault="00312B19" w:rsidP="00312B19">
      <w:pPr>
        <w:pStyle w:val="Caption"/>
        <w:keepNext/>
      </w:pPr>
      <w:bookmarkStart w:id="71" w:name="_Toc383432833"/>
      <w:r>
        <w:t xml:space="preserve">Figure </w:t>
      </w:r>
      <w:fldSimple w:instr=" SEQ Figure \* ARABIC ">
        <w:r w:rsidR="006B20F4">
          <w:rPr>
            <w:noProof/>
          </w:rPr>
          <w:t>12</w:t>
        </w:r>
      </w:fldSimple>
      <w:r>
        <w:t>: Asking question with the UK CID</w:t>
      </w:r>
      <w:bookmarkEnd w:id="71"/>
    </w:p>
    <w:p w14:paraId="34A5BC49" w14:textId="77777777" w:rsidR="001C1A09" w:rsidRDefault="001C1A09" w:rsidP="00AF61DA">
      <w:pPr>
        <w:rPr>
          <w:rFonts w:asciiTheme="majorHAnsi" w:eastAsiaTheme="majorEastAsia" w:hAnsiTheme="majorHAnsi" w:cstheme="majorBidi"/>
          <w:color w:val="365F91" w:themeColor="accent1" w:themeShade="BF"/>
          <w:sz w:val="26"/>
          <w:szCs w:val="26"/>
        </w:rPr>
      </w:pPr>
      <w:r>
        <w:rPr>
          <w:noProof/>
          <w:lang w:val="en-US"/>
        </w:rPr>
        <w:drawing>
          <wp:inline distT="0" distB="0" distL="0" distR="0" wp14:anchorId="34A5BE76" wp14:editId="34A5BE77">
            <wp:extent cx="4268915" cy="4373217"/>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5231" cy="4379687"/>
                    </a:xfrm>
                    <a:prstGeom prst="rect">
                      <a:avLst/>
                    </a:prstGeom>
                  </pic:spPr>
                </pic:pic>
              </a:graphicData>
            </a:graphic>
          </wp:inline>
        </w:drawing>
      </w:r>
    </w:p>
    <w:p w14:paraId="34A5BC4A" w14:textId="77777777" w:rsidR="000B6CD3" w:rsidRDefault="001C1A09" w:rsidP="00AF61DA">
      <w:pPr>
        <w:pStyle w:val="Heading2"/>
        <w:numPr>
          <w:ilvl w:val="0"/>
          <w:numId w:val="0"/>
        </w:numPr>
        <w:ind w:left="709" w:hanging="709"/>
        <w:jc w:val="both"/>
      </w:pPr>
      <w:bookmarkStart w:id="72" w:name="_Toc383432703"/>
      <w:r>
        <w:lastRenderedPageBreak/>
        <w:t>2.3 Asking Questions page - An Operator can add or change the incident notes while they are asking the questions of a caller</w:t>
      </w:r>
      <w:bookmarkEnd w:id="70"/>
      <w:bookmarkEnd w:id="72"/>
      <w:r w:rsidR="00486E6E">
        <w:t xml:space="preserve"> </w:t>
      </w:r>
    </w:p>
    <w:p w14:paraId="34A5BC4B" w14:textId="77777777" w:rsidR="001C1A09" w:rsidRPr="00C7466B" w:rsidRDefault="00486E6E" w:rsidP="00AF61DA">
      <w:pPr>
        <w:pStyle w:val="Points"/>
      </w:pPr>
      <w:r>
        <w:t>(Points</w:t>
      </w:r>
      <w:r w:rsidR="000B6CD3">
        <w:t>:</w:t>
      </w:r>
      <w:r w:rsidR="005012A2">
        <w:t xml:space="preserve"> 1</w:t>
      </w:r>
      <w:r>
        <w:t>)</w:t>
      </w:r>
    </w:p>
    <w:p w14:paraId="34A5BC4C" w14:textId="77777777" w:rsidR="001C1A09" w:rsidRDefault="001C1A09" w:rsidP="00AF61DA">
      <w:pPr>
        <w:pStyle w:val="ListParagraph"/>
        <w:numPr>
          <w:ilvl w:val="0"/>
          <w:numId w:val="20"/>
        </w:numPr>
        <w:spacing w:after="200" w:line="276" w:lineRule="auto"/>
        <w:jc w:val="both"/>
      </w:pPr>
      <w:r>
        <w:t>The incident notes are continued on from the incident page. The user can change these notes as they proceed.</w:t>
      </w:r>
    </w:p>
    <w:p w14:paraId="34A5BC4D" w14:textId="77777777" w:rsidR="000B6CD3" w:rsidRDefault="001C1A09" w:rsidP="00AF61DA">
      <w:pPr>
        <w:pStyle w:val="Heading2"/>
        <w:numPr>
          <w:ilvl w:val="0"/>
          <w:numId w:val="0"/>
        </w:numPr>
        <w:ind w:left="709" w:hanging="709"/>
        <w:jc w:val="both"/>
      </w:pPr>
      <w:bookmarkStart w:id="73" w:name="_Toc383099448"/>
      <w:bookmarkStart w:id="74" w:name="_Toc383432704"/>
      <w:r>
        <w:t>2.4 Asking Questions page - An Operator can ask questions and record answers</w:t>
      </w:r>
      <w:bookmarkEnd w:id="73"/>
      <w:bookmarkEnd w:id="74"/>
      <w:r w:rsidR="005012A2">
        <w:t xml:space="preserve"> </w:t>
      </w:r>
    </w:p>
    <w:p w14:paraId="34A5BC4E" w14:textId="77777777" w:rsidR="001C1A09" w:rsidRDefault="00486E6E" w:rsidP="00AF61DA">
      <w:pPr>
        <w:pStyle w:val="Points"/>
      </w:pPr>
      <w:r>
        <w:t>(Points</w:t>
      </w:r>
      <w:r w:rsidR="000B6CD3">
        <w:t>:</w:t>
      </w:r>
      <w:r w:rsidR="005012A2">
        <w:t xml:space="preserve"> 8</w:t>
      </w:r>
      <w:r>
        <w:t>)</w:t>
      </w:r>
    </w:p>
    <w:p w14:paraId="34A5BC4F" w14:textId="77777777" w:rsidR="001C1A09" w:rsidRPr="004B47BD" w:rsidRDefault="001C1A09" w:rsidP="00AF61DA">
      <w:pPr>
        <w:pStyle w:val="ListParagraph"/>
        <w:numPr>
          <w:ilvl w:val="0"/>
          <w:numId w:val="20"/>
        </w:numPr>
        <w:spacing w:after="200" w:line="276" w:lineRule="auto"/>
        <w:jc w:val="both"/>
      </w:pPr>
      <w:r>
        <w:t>The incident type may have a reminder configured. This is to be shown in the reminder box.</w:t>
      </w:r>
    </w:p>
    <w:p w14:paraId="34A5BC50" w14:textId="77777777" w:rsidR="001C1A09" w:rsidRDefault="001C1A09" w:rsidP="00AF61DA">
      <w:pPr>
        <w:pStyle w:val="ListParagraph"/>
        <w:numPr>
          <w:ilvl w:val="0"/>
          <w:numId w:val="20"/>
        </w:numPr>
        <w:spacing w:after="200" w:line="276" w:lineRule="auto"/>
        <w:jc w:val="both"/>
      </w:pPr>
      <w:r>
        <w:t>The incident type determines the questions to ask</w:t>
      </w:r>
    </w:p>
    <w:p w14:paraId="34A5BC51" w14:textId="77777777" w:rsidR="001C1A09" w:rsidRDefault="001C1A09" w:rsidP="00AF61DA">
      <w:pPr>
        <w:pStyle w:val="ListParagraph"/>
        <w:numPr>
          <w:ilvl w:val="0"/>
          <w:numId w:val="20"/>
        </w:numPr>
        <w:spacing w:after="200" w:line="276" w:lineRule="auto"/>
        <w:jc w:val="both"/>
      </w:pPr>
      <w:r>
        <w:t>An incident may have multiple incident types attached to it</w:t>
      </w:r>
    </w:p>
    <w:p w14:paraId="34A5BC52" w14:textId="77777777" w:rsidR="001C1A09" w:rsidRDefault="001C1A09" w:rsidP="00AF61DA">
      <w:pPr>
        <w:pStyle w:val="ListParagraph"/>
        <w:numPr>
          <w:ilvl w:val="0"/>
          <w:numId w:val="20"/>
        </w:numPr>
        <w:spacing w:after="200" w:line="276" w:lineRule="auto"/>
        <w:jc w:val="both"/>
      </w:pPr>
      <w:r>
        <w:t>The next question may be determined by the answer of the previous question</w:t>
      </w:r>
    </w:p>
    <w:p w14:paraId="34A5BC53" w14:textId="77777777" w:rsidR="001C1A09" w:rsidRDefault="001C1A09" w:rsidP="00AF61DA">
      <w:pPr>
        <w:pStyle w:val="ListParagraph"/>
        <w:numPr>
          <w:ilvl w:val="0"/>
          <w:numId w:val="20"/>
        </w:numPr>
        <w:spacing w:after="200" w:line="276" w:lineRule="auto"/>
        <w:jc w:val="both"/>
      </w:pPr>
      <w:r>
        <w:t>If the question is a decision question it should show the message “Note: you need to answer the above question before more questions are shown.” Once a decision question is answered and the next questions are shown, the message should then read “Note: if you change the answer above it may change the questions shown below.”</w:t>
      </w:r>
    </w:p>
    <w:p w14:paraId="34A5BC54" w14:textId="77777777" w:rsidR="001C1A09" w:rsidRDefault="001C1A09" w:rsidP="00AF61DA">
      <w:pPr>
        <w:pStyle w:val="ListParagraph"/>
        <w:numPr>
          <w:ilvl w:val="0"/>
          <w:numId w:val="20"/>
        </w:numPr>
        <w:spacing w:after="200" w:line="276" w:lineRule="auto"/>
        <w:jc w:val="both"/>
      </w:pPr>
      <w:r>
        <w:t>This user story is to support simple controls such as text boxes, radio buttons, drop downs and lists. More advanced controls will be added in another user story</w:t>
      </w:r>
    </w:p>
    <w:p w14:paraId="34A5BC55" w14:textId="77777777" w:rsidR="001C1A09" w:rsidRDefault="001C1A09" w:rsidP="00AF61DA">
      <w:pPr>
        <w:pStyle w:val="ListParagraph"/>
        <w:numPr>
          <w:ilvl w:val="0"/>
          <w:numId w:val="20"/>
        </w:numPr>
        <w:spacing w:after="200" w:line="276" w:lineRule="auto"/>
        <w:jc w:val="both"/>
      </w:pPr>
      <w:r>
        <w:t>The user can save and return to the main Incident Page submit a new Incident</w:t>
      </w:r>
    </w:p>
    <w:p w14:paraId="34A5BC56" w14:textId="77777777" w:rsidR="001C1A09" w:rsidRDefault="001C1A09" w:rsidP="00AF61DA">
      <w:pPr>
        <w:pStyle w:val="ListParagraph"/>
        <w:numPr>
          <w:ilvl w:val="0"/>
          <w:numId w:val="20"/>
        </w:numPr>
        <w:spacing w:after="200" w:line="276" w:lineRule="auto"/>
        <w:jc w:val="both"/>
      </w:pPr>
      <w:r>
        <w:t>The system will show the process of the questions related to each incident type attached to the incident.</w:t>
      </w:r>
    </w:p>
    <w:p w14:paraId="34A5BC57" w14:textId="77777777" w:rsidR="000B6CD3" w:rsidRDefault="001C1A09" w:rsidP="00AF61DA">
      <w:pPr>
        <w:pStyle w:val="Heading2"/>
        <w:numPr>
          <w:ilvl w:val="0"/>
          <w:numId w:val="0"/>
        </w:numPr>
        <w:ind w:left="709" w:hanging="709"/>
        <w:jc w:val="both"/>
      </w:pPr>
      <w:bookmarkStart w:id="75" w:name="_Toc383099450"/>
      <w:bookmarkStart w:id="76" w:name="_Toc383432705"/>
      <w:r>
        <w:t>2.5 Asking Questions page - An Operator can attach a new Incident Type</w:t>
      </w:r>
      <w:bookmarkEnd w:id="75"/>
      <w:bookmarkEnd w:id="76"/>
      <w:r w:rsidR="00486E6E">
        <w:t xml:space="preserve"> </w:t>
      </w:r>
    </w:p>
    <w:p w14:paraId="34A5BC58" w14:textId="77777777" w:rsidR="001C1A09" w:rsidRPr="004E692E" w:rsidRDefault="00486E6E" w:rsidP="00AF61DA">
      <w:pPr>
        <w:pStyle w:val="Points"/>
      </w:pPr>
      <w:r>
        <w:t>(Points</w:t>
      </w:r>
      <w:r w:rsidR="001C1A09">
        <w:t>: 3</w:t>
      </w:r>
      <w:r>
        <w:t>)</w:t>
      </w:r>
    </w:p>
    <w:p w14:paraId="34A5BC59" w14:textId="77777777" w:rsidR="001C1A09" w:rsidRDefault="001C1A09" w:rsidP="00AF61DA">
      <w:pPr>
        <w:pStyle w:val="ListParagraph"/>
        <w:numPr>
          <w:ilvl w:val="0"/>
          <w:numId w:val="20"/>
        </w:numPr>
        <w:spacing w:after="200" w:line="276" w:lineRule="auto"/>
        <w:jc w:val="both"/>
      </w:pPr>
      <w:r>
        <w:t xml:space="preserve">The incident type is added when the type is ticked </w:t>
      </w:r>
    </w:p>
    <w:p w14:paraId="34A5BC5A" w14:textId="77777777" w:rsidR="001C1A09" w:rsidRDefault="001C1A09" w:rsidP="00AF61DA">
      <w:pPr>
        <w:pStyle w:val="ListParagraph"/>
        <w:numPr>
          <w:ilvl w:val="0"/>
          <w:numId w:val="20"/>
        </w:numPr>
        <w:spacing w:after="200" w:line="276" w:lineRule="auto"/>
        <w:jc w:val="both"/>
      </w:pPr>
      <w:r>
        <w:t>The user may untick the incident type to remove it from the screen</w:t>
      </w:r>
    </w:p>
    <w:p w14:paraId="34A5BC5B" w14:textId="77777777" w:rsidR="001C1A09" w:rsidRPr="00AE5CD8" w:rsidRDefault="001C1A09" w:rsidP="00AF61DA">
      <w:pPr>
        <w:pStyle w:val="ListParagraph"/>
        <w:numPr>
          <w:ilvl w:val="0"/>
          <w:numId w:val="20"/>
        </w:numPr>
        <w:spacing w:after="200" w:line="276" w:lineRule="auto"/>
        <w:jc w:val="both"/>
      </w:pPr>
      <w:r>
        <w:t>If there are any questions that have been answered on that incident type, the system is to prompt “There are questions that have been answered on that incident type. Are you sure you want to remove it? Note this cannot be undone. “</w:t>
      </w:r>
    </w:p>
    <w:p w14:paraId="34A5BC5C" w14:textId="77777777" w:rsidR="000B6CD3" w:rsidRDefault="001C1A09" w:rsidP="00AF61DA">
      <w:pPr>
        <w:pStyle w:val="Heading2"/>
        <w:numPr>
          <w:ilvl w:val="0"/>
          <w:numId w:val="0"/>
        </w:numPr>
        <w:ind w:left="709" w:hanging="709"/>
        <w:jc w:val="both"/>
      </w:pPr>
      <w:bookmarkStart w:id="77" w:name="_Toc383099451"/>
      <w:bookmarkStart w:id="78" w:name="_Toc383432706"/>
      <w:r>
        <w:t>2.6 Asking Questions page - The system will attach a new Incident Type if the configuration of question requires it</w:t>
      </w:r>
      <w:bookmarkEnd w:id="77"/>
      <w:bookmarkEnd w:id="78"/>
      <w:r w:rsidR="005012A2">
        <w:t xml:space="preserve"> </w:t>
      </w:r>
    </w:p>
    <w:p w14:paraId="34A5BC5D" w14:textId="77777777" w:rsidR="001C1A09" w:rsidRPr="004E692E" w:rsidRDefault="00486E6E" w:rsidP="00AF61DA">
      <w:pPr>
        <w:pStyle w:val="Points"/>
      </w:pPr>
      <w:r>
        <w:t>(Points</w:t>
      </w:r>
      <w:r w:rsidR="000B6CD3">
        <w:t>:</w:t>
      </w:r>
      <w:r w:rsidR="005012A2">
        <w:t xml:space="preserve"> 5</w:t>
      </w:r>
      <w:r>
        <w:t>)</w:t>
      </w:r>
    </w:p>
    <w:p w14:paraId="34A5BC5E" w14:textId="77777777" w:rsidR="001C1A09" w:rsidRDefault="001C1A09" w:rsidP="00AF61DA">
      <w:pPr>
        <w:pStyle w:val="ListParagraph"/>
        <w:numPr>
          <w:ilvl w:val="0"/>
          <w:numId w:val="20"/>
        </w:numPr>
        <w:spacing w:after="200" w:line="276" w:lineRule="auto"/>
        <w:jc w:val="both"/>
      </w:pPr>
      <w:r>
        <w:t>The user cannot untick or remove this incident type</w:t>
      </w:r>
    </w:p>
    <w:p w14:paraId="34A5BC5F" w14:textId="77777777" w:rsidR="001C1A09" w:rsidRDefault="001C1A09" w:rsidP="00AF61DA">
      <w:pPr>
        <w:pStyle w:val="ListParagraph"/>
        <w:numPr>
          <w:ilvl w:val="0"/>
          <w:numId w:val="20"/>
        </w:numPr>
        <w:spacing w:after="200" w:line="276" w:lineRule="auto"/>
        <w:jc w:val="both"/>
      </w:pPr>
      <w:r>
        <w:t>A message is shown on the screen “Ask [</w:t>
      </w:r>
      <w:proofErr w:type="spellStart"/>
      <w:r>
        <w:t>IncidentType</w:t>
      </w:r>
      <w:proofErr w:type="spellEnd"/>
      <w:r>
        <w:t>] questions now? “</w:t>
      </w:r>
    </w:p>
    <w:p w14:paraId="34A5BC60" w14:textId="77777777" w:rsidR="001C1A09" w:rsidRDefault="001C1A09" w:rsidP="00AF61DA">
      <w:pPr>
        <w:pStyle w:val="ListParagraph"/>
        <w:numPr>
          <w:ilvl w:val="0"/>
          <w:numId w:val="20"/>
        </w:numPr>
        <w:spacing w:after="200" w:line="276" w:lineRule="auto"/>
        <w:jc w:val="both"/>
      </w:pPr>
      <w:r>
        <w:t>A button is shown on the screen “Switch to [</w:t>
      </w:r>
      <w:proofErr w:type="spellStart"/>
      <w:r>
        <w:t>IncidentType</w:t>
      </w:r>
      <w:proofErr w:type="spellEnd"/>
      <w:r>
        <w:t>] now</w:t>
      </w:r>
      <w:proofErr w:type="gramStart"/>
      <w:r>
        <w:t>?“</w:t>
      </w:r>
      <w:proofErr w:type="gramEnd"/>
    </w:p>
    <w:p w14:paraId="34A5BC61" w14:textId="77777777" w:rsidR="001C1A09" w:rsidRDefault="001C1A09" w:rsidP="00AF61DA">
      <w:pPr>
        <w:pStyle w:val="ListParagraph"/>
        <w:numPr>
          <w:ilvl w:val="0"/>
          <w:numId w:val="20"/>
        </w:numPr>
        <w:spacing w:after="200" w:line="276" w:lineRule="auto"/>
        <w:jc w:val="both"/>
      </w:pPr>
      <w:r>
        <w:t>The user can click the switch button and the system will load that incident type</w:t>
      </w:r>
    </w:p>
    <w:p w14:paraId="34A5BC62" w14:textId="77777777" w:rsidR="00312B19" w:rsidRDefault="00312B19" w:rsidP="00312B19">
      <w:pPr>
        <w:pStyle w:val="Caption"/>
        <w:keepNext/>
      </w:pPr>
      <w:bookmarkStart w:id="79" w:name="_Toc383432834"/>
      <w:r>
        <w:lastRenderedPageBreak/>
        <w:t xml:space="preserve">Figure </w:t>
      </w:r>
      <w:fldSimple w:instr=" SEQ Figure \* ARABIC ">
        <w:r w:rsidR="006B20F4">
          <w:rPr>
            <w:noProof/>
          </w:rPr>
          <w:t>13</w:t>
        </w:r>
      </w:fldSimple>
      <w:r>
        <w:t>: This shows what may happen if a question leads to adding a new Incident Type</w:t>
      </w:r>
      <w:bookmarkEnd w:id="79"/>
    </w:p>
    <w:p w14:paraId="34A5BC63" w14:textId="77777777" w:rsidR="001C1A09" w:rsidRDefault="001C1A09" w:rsidP="00312B19">
      <w:r>
        <w:rPr>
          <w:noProof/>
          <w:lang w:val="en-US"/>
        </w:rPr>
        <w:drawing>
          <wp:inline distT="0" distB="0" distL="0" distR="0" wp14:anchorId="34A5BE78" wp14:editId="34A5BE79">
            <wp:extent cx="3510951" cy="165693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1145" cy="1666465"/>
                    </a:xfrm>
                    <a:prstGeom prst="rect">
                      <a:avLst/>
                    </a:prstGeom>
                  </pic:spPr>
                </pic:pic>
              </a:graphicData>
            </a:graphic>
          </wp:inline>
        </w:drawing>
      </w:r>
    </w:p>
    <w:p w14:paraId="34A5BC64" w14:textId="77777777" w:rsidR="000B6CD3" w:rsidRDefault="001C1A09" w:rsidP="00AF61DA">
      <w:pPr>
        <w:pStyle w:val="Heading2"/>
        <w:numPr>
          <w:ilvl w:val="0"/>
          <w:numId w:val="0"/>
        </w:numPr>
        <w:ind w:left="709" w:hanging="709"/>
        <w:jc w:val="both"/>
      </w:pPr>
      <w:bookmarkStart w:id="80" w:name="_Toc382916653"/>
      <w:bookmarkStart w:id="81" w:name="_Toc383099454"/>
      <w:bookmarkStart w:id="82" w:name="_Toc383432707"/>
      <w:bookmarkStart w:id="83" w:name="_Toc383099453"/>
      <w:r>
        <w:t>2.7 Asking Questions page - An Operator can answer questions within an incident for loop elements</w:t>
      </w:r>
      <w:bookmarkEnd w:id="80"/>
      <w:bookmarkEnd w:id="81"/>
      <w:bookmarkEnd w:id="82"/>
      <w:r w:rsidR="005012A2">
        <w:t xml:space="preserve"> </w:t>
      </w:r>
    </w:p>
    <w:p w14:paraId="34A5BC65" w14:textId="77777777" w:rsidR="001C1A09" w:rsidRDefault="00486E6E" w:rsidP="00AF61DA">
      <w:pPr>
        <w:pStyle w:val="Points"/>
      </w:pPr>
      <w:r>
        <w:t>(Points</w:t>
      </w:r>
      <w:r w:rsidR="000B6CD3">
        <w:t>:</w:t>
      </w:r>
      <w:r w:rsidR="005012A2">
        <w:t xml:space="preserve"> 8</w:t>
      </w:r>
      <w:r>
        <w:t>)</w:t>
      </w:r>
    </w:p>
    <w:p w14:paraId="34A5BC66" w14:textId="77777777" w:rsidR="001C1A09" w:rsidRDefault="001C1A09" w:rsidP="00AF61DA">
      <w:pPr>
        <w:pStyle w:val="ListParagraph"/>
        <w:numPr>
          <w:ilvl w:val="0"/>
          <w:numId w:val="14"/>
        </w:numPr>
        <w:spacing w:after="200" w:line="276" w:lineRule="auto"/>
        <w:jc w:val="both"/>
      </w:pPr>
      <w:r>
        <w:t xml:space="preserve">The user can enter the amount of elements to add e.g. there were </w:t>
      </w:r>
      <w:r w:rsidRPr="003738B7">
        <w:rPr>
          <w:b/>
          <w:i/>
          <w:color w:val="000000" w:themeColor="text1"/>
        </w:rPr>
        <w:t xml:space="preserve">10 </w:t>
      </w:r>
      <w:r>
        <w:t>people injured.</w:t>
      </w:r>
    </w:p>
    <w:p w14:paraId="34A5BC67" w14:textId="77777777" w:rsidR="001C1A09" w:rsidRDefault="001C1A09" w:rsidP="00AF61DA">
      <w:pPr>
        <w:pStyle w:val="ListParagraph"/>
        <w:numPr>
          <w:ilvl w:val="0"/>
          <w:numId w:val="14"/>
        </w:numPr>
        <w:spacing w:after="200" w:line="276" w:lineRule="auto"/>
        <w:jc w:val="both"/>
      </w:pPr>
      <w:r>
        <w:t>The system will display the questions for the first loop element</w:t>
      </w:r>
    </w:p>
    <w:p w14:paraId="34A5BC68" w14:textId="77777777" w:rsidR="001C1A09" w:rsidRDefault="001C1A09" w:rsidP="00AF61DA">
      <w:pPr>
        <w:pStyle w:val="ListParagraph"/>
        <w:numPr>
          <w:ilvl w:val="0"/>
          <w:numId w:val="14"/>
        </w:numPr>
        <w:spacing w:after="200" w:line="276" w:lineRule="auto"/>
        <w:jc w:val="both"/>
      </w:pPr>
      <w:r>
        <w:t xml:space="preserve">The loop element will contain the caption including the loop name, current number and total. </w:t>
      </w:r>
      <w:proofErr w:type="spellStart"/>
      <w:r>
        <w:t>Eg</w:t>
      </w:r>
      <w:proofErr w:type="spellEnd"/>
      <w:r>
        <w:t xml:space="preserve">. </w:t>
      </w:r>
      <w:r w:rsidRPr="003738B7">
        <w:rPr>
          <w:i/>
        </w:rPr>
        <w:t>Person 2 of 10</w:t>
      </w:r>
    </w:p>
    <w:p w14:paraId="34A5BC69" w14:textId="77777777" w:rsidR="001C1A09" w:rsidRDefault="001C1A09" w:rsidP="00AF61DA">
      <w:pPr>
        <w:pStyle w:val="ListParagraph"/>
        <w:numPr>
          <w:ilvl w:val="0"/>
          <w:numId w:val="14"/>
        </w:numPr>
        <w:spacing w:after="200" w:line="276" w:lineRule="auto"/>
        <w:jc w:val="both"/>
      </w:pPr>
      <w:r>
        <w:t xml:space="preserve">When the user answers at a question in that section, the system will automatically add the next loop element and its questions. This will continue until all loop elements have been added. </w:t>
      </w:r>
    </w:p>
    <w:p w14:paraId="34A5BC6A" w14:textId="77777777" w:rsidR="001C1A09" w:rsidRDefault="001C1A09" w:rsidP="00AF61DA">
      <w:pPr>
        <w:pStyle w:val="ListParagraph"/>
        <w:numPr>
          <w:ilvl w:val="0"/>
          <w:numId w:val="14"/>
        </w:numPr>
        <w:spacing w:after="200" w:line="276" w:lineRule="auto"/>
        <w:jc w:val="both"/>
      </w:pPr>
      <w:r>
        <w:t>A progress is show below. E.g. “8 Person(s) still to add”</w:t>
      </w:r>
    </w:p>
    <w:p w14:paraId="34A5BC6B" w14:textId="77777777" w:rsidR="001C1A09" w:rsidRDefault="00312B19" w:rsidP="00AF61DA">
      <w:r>
        <w:rPr>
          <w:noProof/>
          <w:lang w:val="en-US"/>
        </w:rPr>
        <mc:AlternateContent>
          <mc:Choice Requires="wpg">
            <w:drawing>
              <wp:anchor distT="0" distB="0" distL="114300" distR="114300" simplePos="0" relativeHeight="251687936" behindDoc="1" locked="0" layoutInCell="1" allowOverlap="1" wp14:anchorId="34A5BE7A" wp14:editId="34A5BE7B">
                <wp:simplePos x="0" y="0"/>
                <wp:positionH relativeFrom="column">
                  <wp:posOffset>2961319</wp:posOffset>
                </wp:positionH>
                <wp:positionV relativeFrom="paragraph">
                  <wp:posOffset>142941</wp:posOffset>
                </wp:positionV>
                <wp:extent cx="3132113" cy="2858315"/>
                <wp:effectExtent l="0" t="0" r="0" b="0"/>
                <wp:wrapNone/>
                <wp:docPr id="193" name="Group 193"/>
                <wp:cNvGraphicFramePr/>
                <a:graphic xmlns:a="http://schemas.openxmlformats.org/drawingml/2006/main">
                  <a:graphicData uri="http://schemas.microsoft.com/office/word/2010/wordprocessingGroup">
                    <wpg:wgp>
                      <wpg:cNvGrpSpPr/>
                      <wpg:grpSpPr>
                        <a:xfrm>
                          <a:off x="0" y="0"/>
                          <a:ext cx="3132113" cy="2858315"/>
                          <a:chOff x="-68238" y="-20472"/>
                          <a:chExt cx="3132113" cy="2858315"/>
                        </a:xfrm>
                      </wpg:grpSpPr>
                      <wpg:grpSp>
                        <wpg:cNvPr id="63" name="Group 63"/>
                        <wpg:cNvGrpSpPr/>
                        <wpg:grpSpPr>
                          <a:xfrm>
                            <a:off x="0" y="170597"/>
                            <a:ext cx="3063875" cy="2667246"/>
                            <a:chOff x="0" y="0"/>
                            <a:chExt cx="3063875" cy="2667246"/>
                          </a:xfrm>
                        </wpg:grpSpPr>
                        <pic:pic xmlns:pic="http://schemas.openxmlformats.org/drawingml/2006/picture">
                          <pic:nvPicPr>
                            <pic:cNvPr id="45" name="Picture 4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63875" cy="1964690"/>
                            </a:xfrm>
                            <a:prstGeom prst="rect">
                              <a:avLst/>
                            </a:prstGeom>
                          </pic:spPr>
                        </pic:pic>
                        <pic:pic xmlns:pic="http://schemas.openxmlformats.org/drawingml/2006/picture">
                          <pic:nvPicPr>
                            <pic:cNvPr id="46" name="Picture 4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3648" y="2033516"/>
                              <a:ext cx="3036570" cy="633730"/>
                            </a:xfrm>
                            <a:prstGeom prst="rect">
                              <a:avLst/>
                            </a:prstGeom>
                          </pic:spPr>
                        </pic:pic>
                      </wpg:grpSp>
                      <wps:wsp>
                        <wps:cNvPr id="192" name="Text Box 192"/>
                        <wps:cNvSpPr txBox="1"/>
                        <wps:spPr>
                          <a:xfrm>
                            <a:off x="-68238" y="-20472"/>
                            <a:ext cx="3063875" cy="170597"/>
                          </a:xfrm>
                          <a:prstGeom prst="rect">
                            <a:avLst/>
                          </a:prstGeom>
                          <a:solidFill>
                            <a:prstClr val="white"/>
                          </a:solidFill>
                          <a:ln>
                            <a:noFill/>
                          </a:ln>
                          <a:effectLst/>
                        </wps:spPr>
                        <wps:txbx>
                          <w:txbxContent>
                            <w:p w14:paraId="34A5BEBE" w14:textId="77777777" w:rsidR="00AD37F6" w:rsidRPr="00553C8B" w:rsidRDefault="00AD37F6" w:rsidP="00312B19">
                              <w:pPr>
                                <w:pStyle w:val="Caption"/>
                                <w:rPr>
                                  <w:noProof/>
                                  <w:sz w:val="20"/>
                                  <w:szCs w:val="20"/>
                                </w:rPr>
                              </w:pPr>
                              <w:bookmarkStart w:id="84" w:name="_Toc383432835"/>
                              <w:r>
                                <w:t xml:space="preserve">Figure </w:t>
                              </w:r>
                              <w:fldSimple w:instr=" SEQ Figure \* ARABIC ">
                                <w:r>
                                  <w:rPr>
                                    <w:noProof/>
                                  </w:rPr>
                                  <w:t>14</w:t>
                                </w:r>
                              </w:fldSimple>
                              <w:r>
                                <w:t>: how the Loop questions work in the UK CID</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A5BE7A" id="Group 193" o:spid="_x0000_s1044" style="position:absolute;left:0;text-align:left;margin-left:233.15pt;margin-top:11.25pt;width:246.6pt;height:225.05pt;z-index:-251628544;mso-position-horizontal-relative:text;mso-position-vertical-relative:text;mso-width-relative:margin;mso-height-relative:margin" coordorigin="-682,-204" coordsize="31321,28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">
                <v:group id="Group 63" o:spid="_x0000_s1045" style="position:absolute;top:1705;width:30638;height:26673" coordsize="30638,26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Picture 45" o:spid="_x0000_s1046" type="#_x0000_t75" style="position:absolute;width:30638;height:19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ei9zDAAAA2wAAAA8AAABkcnMvZG93bnJldi54bWxEj0FrAjEUhO+F/ofwhF5Esy0qshpFBG29&#10;CNoe9PbYPDeLm5clibr7702h0OMwM98w82Vra3EnHyrHCt6HGQjiwumKSwU/35vBFESIyBprx6Sg&#10;owDLxevLHHPtHnyg+zGWIkE45KjAxNjkUobCkMUwdA1x8i7OW4xJ+lJqj48Et7X8yLKJtFhxWjDY&#10;0NpQcT3erIJVt8b9SRad72+2FfL4vPs0O6Xeeu1qBiJSG//Df+0vrWA0ht8v6QfIx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F6L3MMAAADbAAAADwAAAAAAAAAAAAAAAACf&#10;AgAAZHJzL2Rvd25yZXYueG1sUEsFBgAAAAAEAAQA9wAAAI8DAAAAAA==&#10;">
                    <v:imagedata r:id="rId33" o:title=""/>
                    <v:path arrowok="t"/>
                  </v:shape>
                  <v:shape id="Picture 46" o:spid="_x0000_s1047" type="#_x0000_t75" style="position:absolute;left:136;top:20335;width:30366;height:6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CwlnCAAAA2wAAAA8AAABkcnMvZG93bnJldi54bWxEj09rAjEUxO8Fv0N4greaVVspW6OoKPQi&#10;xT/0/Lp57gY3L2ETdf32RhA8DjPzG2Yya20tLtQE41jBoJ+BIC6cNlwqOOzX718gQkTWWDsmBTcK&#10;MJt23iaYa3flLV12sRQJwiFHBVWMPpcyFBVZDH3niZN3dI3FmGRTSt3gNcFtLYdZNpYWDaeFCj0t&#10;KypOu7NVYIwe/e6NNH++HprPzWpL/n+hVK/bzr9BRGrjK/xs/2gFH2N4fEk/QE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QsJZwgAAANsAAAAPAAAAAAAAAAAAAAAAAJ8C&#10;AABkcnMvZG93bnJldi54bWxQSwUGAAAAAAQABAD3AAAAjgMAAAAA&#10;">
                    <v:imagedata r:id="rId34" o:title=""/>
                    <v:path arrowok="t"/>
                  </v:shape>
                </v:group>
                <v:shape id="Text Box 192" o:spid="_x0000_s1048" type="#_x0000_t202" style="position:absolute;left:-682;top:-204;width:30638;height:1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MYYMIA&#10;AADcAAAADwAAAGRycy9kb3ducmV2LnhtbERPS4vCMBC+C/sfwizsRTS1B9FqlF11wcN68IHnoRnb&#10;YjMpSbT135sFwdt8fM+ZLztTizs5X1lWMBomIIhzqysuFJyOv4MJCB+QNdaWScGDPCwXH705Ztq2&#10;vKf7IRQihrDPUEEZQpNJ6fOSDPqhbYgjd7HOYIjQFVI7bGO4qWWaJGNpsOLYUGJDq5Ly6+FmFIzX&#10;7tbuedVfnzZ/uGuK9PzzOCv19dl9z0AE6sJb/HJvdZw/Te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8xhgwgAAANwAAAAPAAAAAAAAAAAAAAAAAJgCAABkcnMvZG93&#10;bnJldi54bWxQSwUGAAAAAAQABAD1AAAAhwMAAAAA&#10;" stroked="f">
                  <v:textbox inset="0,0,0,0">
                    <w:txbxContent>
                      <w:p w14:paraId="34A5BEBE" w14:textId="77777777" w:rsidR="00AD37F6" w:rsidRPr="00553C8B" w:rsidRDefault="00AD37F6" w:rsidP="00312B19">
                        <w:pPr>
                          <w:pStyle w:val="Caption"/>
                          <w:rPr>
                            <w:noProof/>
                            <w:sz w:val="20"/>
                            <w:szCs w:val="20"/>
                          </w:rPr>
                        </w:pPr>
                        <w:bookmarkStart w:id="85" w:name="_Toc383432835"/>
                        <w:r>
                          <w:t xml:space="preserve">Figure </w:t>
                        </w:r>
                        <w:fldSimple w:instr=" SEQ Figure \* ARABIC ">
                          <w:r>
                            <w:rPr>
                              <w:noProof/>
                            </w:rPr>
                            <w:t>14</w:t>
                          </w:r>
                        </w:fldSimple>
                        <w:r>
                          <w:t>: how the Loop questions work in the UK CID</w:t>
                        </w:r>
                        <w:bookmarkEnd w:id="85"/>
                      </w:p>
                    </w:txbxContent>
                  </v:textbox>
                </v:shape>
              </v:group>
            </w:pict>
          </mc:Fallback>
        </mc:AlternateContent>
      </w:r>
      <w:r>
        <w:rPr>
          <w:noProof/>
          <w:lang w:val="en-US"/>
        </w:rPr>
        <mc:AlternateContent>
          <mc:Choice Requires="wpg">
            <w:drawing>
              <wp:anchor distT="0" distB="0" distL="114300" distR="114300" simplePos="0" relativeHeight="251684864" behindDoc="1" locked="0" layoutInCell="1" allowOverlap="1" wp14:anchorId="34A5BE7C" wp14:editId="34A5BE7D">
                <wp:simplePos x="0" y="0"/>
                <wp:positionH relativeFrom="column">
                  <wp:posOffset>0</wp:posOffset>
                </wp:positionH>
                <wp:positionV relativeFrom="paragraph">
                  <wp:posOffset>170540</wp:posOffset>
                </wp:positionV>
                <wp:extent cx="2709545" cy="2870153"/>
                <wp:effectExtent l="0" t="0" r="0" b="6985"/>
                <wp:wrapNone/>
                <wp:docPr id="62" name="Group 62"/>
                <wp:cNvGraphicFramePr/>
                <a:graphic xmlns:a="http://schemas.openxmlformats.org/drawingml/2006/main">
                  <a:graphicData uri="http://schemas.microsoft.com/office/word/2010/wordprocessingGroup">
                    <wpg:wgp>
                      <wpg:cNvGrpSpPr/>
                      <wpg:grpSpPr>
                        <a:xfrm>
                          <a:off x="0" y="0"/>
                          <a:ext cx="2709545" cy="2870153"/>
                          <a:chOff x="0" y="0"/>
                          <a:chExt cx="2709545" cy="2870153"/>
                        </a:xfrm>
                      </wpg:grpSpPr>
                      <pic:pic xmlns:pic="http://schemas.openxmlformats.org/drawingml/2006/picture">
                        <pic:nvPicPr>
                          <pic:cNvPr id="9" name="Picture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136478"/>
                            <a:ext cx="2709545" cy="2733675"/>
                          </a:xfrm>
                          <a:prstGeom prst="rect">
                            <a:avLst/>
                          </a:prstGeom>
                        </pic:spPr>
                      </pic:pic>
                      <wps:wsp>
                        <wps:cNvPr id="61" name="Text Box 61"/>
                        <wps:cNvSpPr txBox="1"/>
                        <wps:spPr>
                          <a:xfrm>
                            <a:off x="0" y="0"/>
                            <a:ext cx="2709545" cy="136478"/>
                          </a:xfrm>
                          <a:prstGeom prst="rect">
                            <a:avLst/>
                          </a:prstGeom>
                          <a:solidFill>
                            <a:prstClr val="white"/>
                          </a:solidFill>
                          <a:ln>
                            <a:noFill/>
                          </a:ln>
                          <a:effectLst/>
                        </wps:spPr>
                        <wps:txbx>
                          <w:txbxContent>
                            <w:p w14:paraId="34A5BEBF" w14:textId="77777777" w:rsidR="00AD37F6" w:rsidRPr="00570899" w:rsidRDefault="00AD37F6" w:rsidP="00312B19">
                              <w:pPr>
                                <w:pStyle w:val="Caption"/>
                                <w:rPr>
                                  <w:noProof/>
                                  <w:sz w:val="20"/>
                                  <w:szCs w:val="20"/>
                                </w:rPr>
                              </w:pPr>
                              <w:bookmarkStart w:id="86" w:name="_Toc383432836"/>
                              <w:r>
                                <w:t xml:space="preserve">Figure </w:t>
                              </w:r>
                              <w:fldSimple w:instr=" SEQ Figure \* ARABIC ">
                                <w:r>
                                  <w:rPr>
                                    <w:noProof/>
                                  </w:rPr>
                                  <w:t>15</w:t>
                                </w:r>
                              </w:fldSimple>
                              <w:r>
                                <w:t>: what the Loop questions might look like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A5BE7C" id="Group 62" o:spid="_x0000_s1049" style="position:absolute;left:0;text-align:left;margin-left:0;margin-top:13.45pt;width:213.35pt;height:226pt;z-index:-251631616;mso-position-horizontal-relative:text;mso-position-vertical-relative:text" coordsize="27095,28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">
                <v:shape id="Picture 9" o:spid="_x0000_s1050" type="#_x0000_t75" style="position:absolute;top:1364;width:27095;height:27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LddjBAAAA2gAAAA8AAABkcnMvZG93bnJldi54bWxEj0+LwjAUxO8LfofwBG9r6h6kVqOoiyCr&#10;iH/vj+bZFpuX0kTt+umNIHgcZuY3zGjSmFLcqHaFZQW9bgSCOLW64EzB8bD4jkE4j6yxtEwK/snB&#10;ZNz6GmGi7Z13dNv7TAQIuwQV5N5XiZQuzcmg69qKOHhnWxv0QdaZ1DXeA9yU8ieK+tJgwWEhx4rm&#10;OaWX/dUoWJntb8zb9WVHm+sfz2Q8eJxipTrtZjoE4anxn/C7vdQKBvC6Em6AH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jLddjBAAAA2gAAAA8AAAAAAAAAAAAAAAAAnwIA&#10;AGRycy9kb3ducmV2LnhtbFBLBQYAAAAABAAEAPcAAACNAwAAAAA=&#10;">
                  <v:imagedata r:id="rId36" o:title=""/>
                  <v:path arrowok="t"/>
                </v:shape>
                <v:shape id="Text Box 61" o:spid="_x0000_s1051" type="#_x0000_t202" style="position:absolute;width:27095;height:1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CuMQA&#10;AADbAAAADwAAAGRycy9kb3ducmV2LnhtbESPzWrDMBCE74W+g9hCL6WW40MIbuSQJi30kB6ShpwX&#10;a2ubWCsjyX9vXwUKOQ4z3wyz3kymFQM531hWsEhSEMSl1Q1XCs4/n68rED4ga2wtk4KZPGyKx4c1&#10;5tqOfKThFCoRS9jnqKAOocul9GVNBn1iO+Lo/VpnMETpKqkdjrHctDJL06U02HBcqLGjXU3l9dQb&#10;Bcu968cj7172548DfndVdnmfL0o9P03bNxCBpnAP/9NfOnILuH2JP0A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oArjEAAAA2wAAAA8AAAAAAAAAAAAAAAAAmAIAAGRycy9k&#10;b3ducmV2LnhtbFBLBQYAAAAABAAEAPUAAACJAwAAAAA=&#10;" stroked="f">
                  <v:textbox inset="0,0,0,0">
                    <w:txbxContent>
                      <w:p w14:paraId="34A5BEBF" w14:textId="77777777" w:rsidR="00AD37F6" w:rsidRPr="00570899" w:rsidRDefault="00AD37F6" w:rsidP="00312B19">
                        <w:pPr>
                          <w:pStyle w:val="Caption"/>
                          <w:rPr>
                            <w:noProof/>
                            <w:sz w:val="20"/>
                            <w:szCs w:val="20"/>
                          </w:rPr>
                        </w:pPr>
                        <w:bookmarkStart w:id="87" w:name="_Toc383432836"/>
                        <w:r>
                          <w:t xml:space="preserve">Figure </w:t>
                        </w:r>
                        <w:fldSimple w:instr=" SEQ Figure \* ARABIC ">
                          <w:r>
                            <w:rPr>
                              <w:noProof/>
                            </w:rPr>
                            <w:t>15</w:t>
                          </w:r>
                        </w:fldSimple>
                        <w:r>
                          <w:t>: what the Loop questions might look like</w:t>
                        </w:r>
                        <w:bookmarkEnd w:id="87"/>
                      </w:p>
                    </w:txbxContent>
                  </v:textbox>
                </v:shape>
              </v:group>
            </w:pict>
          </mc:Fallback>
        </mc:AlternateContent>
      </w:r>
      <w:r w:rsidR="001C1A09">
        <w:br w:type="page"/>
      </w:r>
    </w:p>
    <w:p w14:paraId="34A5BC6C" w14:textId="77777777" w:rsidR="000B6CD3" w:rsidRDefault="001C1A09" w:rsidP="00AF61DA">
      <w:pPr>
        <w:pStyle w:val="Heading2"/>
        <w:numPr>
          <w:ilvl w:val="0"/>
          <w:numId w:val="0"/>
        </w:numPr>
        <w:ind w:left="709" w:hanging="709"/>
        <w:jc w:val="both"/>
      </w:pPr>
      <w:bookmarkStart w:id="88" w:name="_Toc383432708"/>
      <w:r>
        <w:lastRenderedPageBreak/>
        <w:t>2.8 Asking Questions page - An Operator can search for Assets within the Ask Questions page</w:t>
      </w:r>
      <w:bookmarkEnd w:id="83"/>
      <w:bookmarkEnd w:id="88"/>
      <w:r w:rsidR="005012A2">
        <w:t xml:space="preserve"> </w:t>
      </w:r>
    </w:p>
    <w:p w14:paraId="34A5BC6D" w14:textId="77777777" w:rsidR="001C1A09" w:rsidRDefault="00486E6E" w:rsidP="00AF61DA">
      <w:pPr>
        <w:pStyle w:val="Points"/>
      </w:pPr>
      <w:r>
        <w:t>(Points</w:t>
      </w:r>
      <w:r w:rsidR="000B6CD3">
        <w:t>:</w:t>
      </w:r>
      <w:r w:rsidR="005012A2">
        <w:t xml:space="preserve"> 5</w:t>
      </w:r>
      <w:r>
        <w:t>)</w:t>
      </w:r>
    </w:p>
    <w:p w14:paraId="34A5BC6E" w14:textId="77777777" w:rsidR="001C1A09" w:rsidRDefault="001C1A09" w:rsidP="00AF61DA">
      <w:pPr>
        <w:pStyle w:val="ListParagraph"/>
        <w:numPr>
          <w:ilvl w:val="0"/>
          <w:numId w:val="14"/>
        </w:numPr>
        <w:spacing w:after="200" w:line="276" w:lineRule="auto"/>
        <w:jc w:val="both"/>
      </w:pPr>
      <w:r>
        <w:t>Search criteria is to be the same as in the Job Management page</w:t>
      </w:r>
    </w:p>
    <w:p w14:paraId="34A5BC6F" w14:textId="77777777" w:rsidR="001C1A09" w:rsidRDefault="001C1A09" w:rsidP="00AF61DA">
      <w:pPr>
        <w:pStyle w:val="ListParagraph"/>
        <w:numPr>
          <w:ilvl w:val="0"/>
          <w:numId w:val="14"/>
        </w:numPr>
        <w:spacing w:after="200" w:line="276" w:lineRule="auto"/>
        <w:jc w:val="both"/>
      </w:pPr>
      <w:r>
        <w:t xml:space="preserve">This will record the </w:t>
      </w:r>
      <w:proofErr w:type="spellStart"/>
      <w:r>
        <w:t>AssetID</w:t>
      </w:r>
      <w:proofErr w:type="spellEnd"/>
      <w:r>
        <w:t xml:space="preserve">, </w:t>
      </w:r>
      <w:proofErr w:type="spellStart"/>
      <w:r>
        <w:t>AssetTag</w:t>
      </w:r>
      <w:proofErr w:type="spellEnd"/>
      <w:r>
        <w:t xml:space="preserve">, </w:t>
      </w:r>
      <w:proofErr w:type="spellStart"/>
      <w:r>
        <w:t>AssetDiscipline</w:t>
      </w:r>
      <w:proofErr w:type="spellEnd"/>
      <w:r>
        <w:t xml:space="preserve">, </w:t>
      </w:r>
      <w:proofErr w:type="spellStart"/>
      <w:r>
        <w:t>AssetFaultService</w:t>
      </w:r>
      <w:proofErr w:type="spellEnd"/>
      <w:r>
        <w:t xml:space="preserve">, </w:t>
      </w:r>
      <w:proofErr w:type="spellStart"/>
      <w:r>
        <w:t>AssetDepartment</w:t>
      </w:r>
      <w:proofErr w:type="spellEnd"/>
      <w:r>
        <w:t xml:space="preserve"> properties of the selected asset.</w:t>
      </w:r>
    </w:p>
    <w:p w14:paraId="34A5BC70" w14:textId="77777777" w:rsidR="00312B19" w:rsidRDefault="00312B19" w:rsidP="00312B19">
      <w:pPr>
        <w:pStyle w:val="Caption"/>
        <w:keepNext/>
      </w:pPr>
      <w:bookmarkStart w:id="89" w:name="_Toc383432837"/>
      <w:r>
        <w:t xml:space="preserve">Figure </w:t>
      </w:r>
      <w:fldSimple w:instr=" SEQ Figure \* ARABIC ">
        <w:r w:rsidR="006B20F4">
          <w:rPr>
            <w:noProof/>
          </w:rPr>
          <w:t>16</w:t>
        </w:r>
      </w:fldSimple>
      <w:r>
        <w:t>: what the Asset Selection question might look like</w:t>
      </w:r>
      <w:bookmarkEnd w:id="89"/>
    </w:p>
    <w:p w14:paraId="34A5BC71" w14:textId="77777777" w:rsidR="001C1A09" w:rsidRDefault="001C1A09" w:rsidP="00312B19">
      <w:r>
        <w:rPr>
          <w:noProof/>
          <w:lang w:val="en-US"/>
        </w:rPr>
        <w:drawing>
          <wp:inline distT="0" distB="0" distL="0" distR="0" wp14:anchorId="34A5BE7E" wp14:editId="34A5BE7F">
            <wp:extent cx="4362450" cy="1990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2450" cy="1990725"/>
                    </a:xfrm>
                    <a:prstGeom prst="rect">
                      <a:avLst/>
                    </a:prstGeom>
                  </pic:spPr>
                </pic:pic>
              </a:graphicData>
            </a:graphic>
          </wp:inline>
        </w:drawing>
      </w:r>
    </w:p>
    <w:p w14:paraId="34A5BC72" w14:textId="77777777" w:rsidR="000B6CD3" w:rsidRDefault="001C1A09" w:rsidP="00AF61DA">
      <w:pPr>
        <w:pStyle w:val="Heading2"/>
        <w:numPr>
          <w:ilvl w:val="0"/>
          <w:numId w:val="0"/>
        </w:numPr>
        <w:ind w:left="709" w:hanging="709"/>
        <w:jc w:val="both"/>
      </w:pPr>
      <w:bookmarkStart w:id="90" w:name="_Toc383099452"/>
      <w:bookmarkStart w:id="91" w:name="_Toc383432709"/>
      <w:bookmarkStart w:id="92" w:name="_Toc383099455"/>
      <w:r>
        <w:t>2.9 Asking Questions page - A question may be configured to allow other options not predefined</w:t>
      </w:r>
      <w:bookmarkEnd w:id="90"/>
      <w:bookmarkEnd w:id="91"/>
      <w:r w:rsidR="005012A2">
        <w:t xml:space="preserve"> </w:t>
      </w:r>
    </w:p>
    <w:p w14:paraId="34A5BC73" w14:textId="77777777" w:rsidR="001C1A09" w:rsidRPr="004E692E" w:rsidRDefault="00486E6E" w:rsidP="00AF61DA">
      <w:pPr>
        <w:pStyle w:val="Points"/>
      </w:pPr>
      <w:r>
        <w:t>(Points</w:t>
      </w:r>
      <w:r w:rsidR="000B6CD3">
        <w:t>:</w:t>
      </w:r>
      <w:r w:rsidR="005012A2">
        <w:t xml:space="preserve"> 2</w:t>
      </w:r>
      <w:r>
        <w:t>)</w:t>
      </w:r>
    </w:p>
    <w:p w14:paraId="34A5BC74" w14:textId="77777777" w:rsidR="001C1A09" w:rsidRDefault="001C1A09" w:rsidP="00AF61DA">
      <w:pPr>
        <w:pStyle w:val="ListParagraph"/>
        <w:numPr>
          <w:ilvl w:val="0"/>
          <w:numId w:val="20"/>
        </w:numPr>
        <w:spacing w:after="200" w:line="276" w:lineRule="auto"/>
        <w:jc w:val="both"/>
      </w:pPr>
      <w:r>
        <w:t>Only dropdown’s and lists can have this option</w:t>
      </w:r>
    </w:p>
    <w:p w14:paraId="34A5BC75" w14:textId="77777777" w:rsidR="001C1A09" w:rsidRDefault="001C1A09" w:rsidP="00AF61DA">
      <w:pPr>
        <w:pStyle w:val="ListParagraph"/>
        <w:numPr>
          <w:ilvl w:val="0"/>
          <w:numId w:val="20"/>
        </w:numPr>
        <w:spacing w:after="200" w:line="276" w:lineRule="auto"/>
        <w:jc w:val="both"/>
      </w:pPr>
      <w:r>
        <w:t>If the question allows for other options then an entry of “Other” is added to the list</w:t>
      </w:r>
    </w:p>
    <w:p w14:paraId="34A5BC76" w14:textId="77777777" w:rsidR="001C1A09" w:rsidRDefault="001C1A09" w:rsidP="00AF61DA">
      <w:pPr>
        <w:pStyle w:val="ListParagraph"/>
        <w:numPr>
          <w:ilvl w:val="0"/>
          <w:numId w:val="20"/>
        </w:numPr>
        <w:spacing w:after="200" w:line="276" w:lineRule="auto"/>
        <w:jc w:val="both"/>
      </w:pPr>
      <w:r>
        <w:t>If “Other” is selected then a text box will appear allowing the user to add the answer</w:t>
      </w:r>
    </w:p>
    <w:p w14:paraId="34A5BC77" w14:textId="77777777" w:rsidR="001C1A09" w:rsidRPr="00F64EBA" w:rsidRDefault="001C1A09" w:rsidP="00AF61DA">
      <w:pPr>
        <w:pStyle w:val="ListParagraph"/>
        <w:numPr>
          <w:ilvl w:val="0"/>
          <w:numId w:val="20"/>
        </w:numPr>
        <w:spacing w:after="200" w:line="276" w:lineRule="auto"/>
        <w:jc w:val="both"/>
      </w:pPr>
      <w:r>
        <w:t>If “Other” is selected then the user must put something in the text box</w:t>
      </w:r>
    </w:p>
    <w:p w14:paraId="34A5BC78" w14:textId="77777777" w:rsidR="000B6CD3" w:rsidRDefault="001C1A09" w:rsidP="00AF61DA">
      <w:pPr>
        <w:pStyle w:val="Heading2"/>
        <w:numPr>
          <w:ilvl w:val="0"/>
          <w:numId w:val="0"/>
        </w:numPr>
        <w:ind w:left="709" w:hanging="709"/>
        <w:jc w:val="both"/>
      </w:pPr>
      <w:bookmarkStart w:id="93" w:name="_Toc382916656"/>
      <w:bookmarkStart w:id="94" w:name="_Toc383099457"/>
      <w:bookmarkStart w:id="95" w:name="_Toc383432710"/>
      <w:bookmarkEnd w:id="92"/>
      <w:r>
        <w:t xml:space="preserve">2.10 Asking Questions page - Show Reminders related to the Response to a question. Handle links to other pages </w:t>
      </w:r>
      <w:proofErr w:type="spellStart"/>
      <w:r>
        <w:t>etc</w:t>
      </w:r>
      <w:bookmarkEnd w:id="93"/>
      <w:bookmarkEnd w:id="94"/>
      <w:bookmarkEnd w:id="95"/>
      <w:proofErr w:type="spellEnd"/>
      <w:r w:rsidR="005012A2">
        <w:t xml:space="preserve"> </w:t>
      </w:r>
    </w:p>
    <w:p w14:paraId="34A5BC79" w14:textId="77777777" w:rsidR="001C1A09" w:rsidRDefault="00486E6E" w:rsidP="00AF61DA">
      <w:pPr>
        <w:pStyle w:val="Points"/>
      </w:pPr>
      <w:r>
        <w:t>(Points</w:t>
      </w:r>
      <w:r w:rsidR="000B6CD3">
        <w:t>:</w:t>
      </w:r>
      <w:r w:rsidR="005012A2">
        <w:t xml:space="preserve"> 5</w:t>
      </w:r>
      <w:r>
        <w:t>)</w:t>
      </w:r>
    </w:p>
    <w:p w14:paraId="34A5BC7A" w14:textId="77777777" w:rsidR="001C1A09" w:rsidRDefault="001C1A09" w:rsidP="00AF61DA">
      <w:pPr>
        <w:pStyle w:val="ListParagraph"/>
        <w:numPr>
          <w:ilvl w:val="0"/>
          <w:numId w:val="14"/>
        </w:numPr>
        <w:spacing w:after="200" w:line="276" w:lineRule="auto"/>
        <w:jc w:val="both"/>
      </w:pPr>
      <w:r>
        <w:t>Using the process flow, an administrator can configure an information question that may have links to documents etc.</w:t>
      </w:r>
    </w:p>
    <w:p w14:paraId="34A5BC7B" w14:textId="77777777" w:rsidR="001C1A09" w:rsidRPr="00703FD5" w:rsidRDefault="001C1A09" w:rsidP="00AF61DA">
      <w:pPr>
        <w:pStyle w:val="ListParagraph"/>
        <w:numPr>
          <w:ilvl w:val="0"/>
          <w:numId w:val="14"/>
        </w:numPr>
        <w:spacing w:after="200" w:line="276" w:lineRule="auto"/>
        <w:jc w:val="both"/>
      </w:pPr>
      <w:r>
        <w:t>When asking questions, if the answer leads to an Information Question it will then be displayed.</w:t>
      </w:r>
    </w:p>
    <w:p w14:paraId="34A5BC7C" w14:textId="77777777" w:rsidR="001C1A09" w:rsidRDefault="001C1A09" w:rsidP="00AF61DA">
      <w:pPr>
        <w:pStyle w:val="Heading1"/>
        <w:jc w:val="both"/>
      </w:pPr>
      <w:bookmarkStart w:id="96" w:name="_Toc382916657"/>
      <w:bookmarkStart w:id="97" w:name="_Toc383432711"/>
      <w:bookmarkEnd w:id="96"/>
      <w:r>
        <w:lastRenderedPageBreak/>
        <w:t>Stage 3</w:t>
      </w:r>
      <w:r w:rsidR="000C73C9" w:rsidRPr="000C73C9">
        <w:rPr>
          <w:color w:val="FFFFFF" w:themeColor="background1"/>
        </w:rPr>
        <w:t xml:space="preserve">: </w:t>
      </w:r>
      <w:r w:rsidR="000C73C9" w:rsidRPr="000C73C9">
        <w:rPr>
          <w:color w:val="FFFFFF" w:themeColor="background1"/>
          <w:sz w:val="22"/>
          <w:szCs w:val="22"/>
        </w:rPr>
        <w:t>Enhance the Main Incident page and create FM Jobs</w:t>
      </w:r>
      <w:bookmarkEnd w:id="97"/>
    </w:p>
    <w:p w14:paraId="34A5BC7D" w14:textId="77777777" w:rsidR="007375CF" w:rsidRPr="007375CF" w:rsidRDefault="007375CF" w:rsidP="00AF61DA">
      <w:pPr>
        <w:rPr>
          <w:sz w:val="22"/>
          <w:szCs w:val="22"/>
        </w:rPr>
      </w:pPr>
      <w:proofErr w:type="gramStart"/>
      <w:r w:rsidRPr="00445A28">
        <w:rPr>
          <w:b/>
          <w:color w:val="C00000"/>
          <w:sz w:val="22"/>
          <w:szCs w:val="22"/>
        </w:rPr>
        <w:t>Objective :</w:t>
      </w:r>
      <w:proofErr w:type="gramEnd"/>
      <w:r w:rsidRPr="00445A28">
        <w:rPr>
          <w:b/>
          <w:color w:val="C00000"/>
          <w:sz w:val="22"/>
          <w:szCs w:val="22"/>
        </w:rPr>
        <w:t xml:space="preserve"> </w:t>
      </w:r>
      <w:r w:rsidRPr="007375CF">
        <w:rPr>
          <w:sz w:val="22"/>
          <w:szCs w:val="22"/>
        </w:rPr>
        <w:t>Enhance the Main Incident page and create FM Jobs</w:t>
      </w:r>
    </w:p>
    <w:p w14:paraId="34A5BC7E" w14:textId="77777777" w:rsidR="007375CF" w:rsidRPr="00445A28" w:rsidRDefault="007375CF" w:rsidP="00AF61DA">
      <w:pPr>
        <w:rPr>
          <w:b/>
          <w:color w:val="C00000"/>
          <w:sz w:val="22"/>
          <w:szCs w:val="22"/>
        </w:rPr>
      </w:pPr>
      <w:r w:rsidRPr="00445A28">
        <w:rPr>
          <w:b/>
          <w:color w:val="C00000"/>
          <w:sz w:val="22"/>
          <w:szCs w:val="22"/>
        </w:rPr>
        <w:t xml:space="preserve">Total Point: </w:t>
      </w:r>
      <w:r>
        <w:rPr>
          <w:sz w:val="22"/>
          <w:szCs w:val="22"/>
        </w:rPr>
        <w:t>31</w:t>
      </w:r>
    </w:p>
    <w:p w14:paraId="34A5BC7F" w14:textId="77777777" w:rsidR="007375CF" w:rsidRPr="00445A28" w:rsidRDefault="007375CF" w:rsidP="00AF61DA">
      <w:pPr>
        <w:rPr>
          <w:b/>
          <w:color w:val="C00000"/>
          <w:sz w:val="22"/>
          <w:szCs w:val="22"/>
        </w:rPr>
      </w:pPr>
      <w:r w:rsidRPr="00445A28">
        <w:rPr>
          <w:b/>
          <w:color w:val="C00000"/>
          <w:sz w:val="22"/>
          <w:szCs w:val="22"/>
        </w:rPr>
        <w:t xml:space="preserve">Total Hours: </w:t>
      </w:r>
      <w:r>
        <w:rPr>
          <w:sz w:val="22"/>
          <w:szCs w:val="22"/>
        </w:rPr>
        <w:t>104</w:t>
      </w:r>
    </w:p>
    <w:p w14:paraId="34A5BC80" w14:textId="77777777" w:rsidR="007375CF" w:rsidRPr="005012A2" w:rsidRDefault="007375CF" w:rsidP="00AF61DA">
      <w:pPr>
        <w:rPr>
          <w:b/>
          <w:color w:val="C00000"/>
          <w:sz w:val="22"/>
          <w:szCs w:val="22"/>
        </w:rPr>
      </w:pPr>
      <w:r w:rsidRPr="00445A28">
        <w:rPr>
          <w:b/>
          <w:color w:val="C00000"/>
          <w:sz w:val="22"/>
          <w:szCs w:val="22"/>
        </w:rPr>
        <w:t xml:space="preserve">Weeks: </w:t>
      </w:r>
      <w:r>
        <w:rPr>
          <w:sz w:val="22"/>
          <w:szCs w:val="22"/>
        </w:rPr>
        <w:t>1</w:t>
      </w:r>
    </w:p>
    <w:p w14:paraId="34A5BC81" w14:textId="77777777" w:rsidR="001C1A09" w:rsidRPr="0008256A" w:rsidRDefault="001C1A09" w:rsidP="00AF61DA"/>
    <w:p w14:paraId="34A5BC82" w14:textId="77777777" w:rsidR="00486E6E" w:rsidRDefault="001C1A09" w:rsidP="00AF61DA">
      <w:pPr>
        <w:pStyle w:val="Heading2"/>
        <w:numPr>
          <w:ilvl w:val="0"/>
          <w:numId w:val="0"/>
        </w:numPr>
        <w:ind w:left="709" w:hanging="709"/>
        <w:jc w:val="both"/>
      </w:pPr>
      <w:bookmarkStart w:id="98" w:name="_Toc382916639"/>
      <w:bookmarkStart w:id="99" w:name="_Toc383099444"/>
      <w:bookmarkStart w:id="100" w:name="_Toc383432712"/>
      <w:r>
        <w:t>3.1 Main Incident Page - An Operator can search for an incident and open it in the Incident Management page</w:t>
      </w:r>
      <w:bookmarkEnd w:id="98"/>
      <w:bookmarkEnd w:id="99"/>
      <w:bookmarkEnd w:id="100"/>
      <w:r w:rsidR="00486E6E">
        <w:t xml:space="preserve"> </w:t>
      </w:r>
    </w:p>
    <w:p w14:paraId="34A5BC83" w14:textId="77777777" w:rsidR="001C1A09" w:rsidRPr="00486E6E" w:rsidRDefault="00486E6E" w:rsidP="00AF61DA">
      <w:pPr>
        <w:pStyle w:val="Points"/>
      </w:pPr>
      <w:r w:rsidRPr="00486E6E">
        <w:t>(Points</w:t>
      </w:r>
      <w:r w:rsidR="001C1A09" w:rsidRPr="00486E6E">
        <w:t>: 5</w:t>
      </w:r>
      <w:r w:rsidRPr="00486E6E">
        <w:t>)</w:t>
      </w:r>
    </w:p>
    <w:p w14:paraId="34A5BC84" w14:textId="77777777" w:rsidR="001C1A09" w:rsidRDefault="001C1A09" w:rsidP="00AF61DA">
      <w:pPr>
        <w:pStyle w:val="ListParagraph"/>
        <w:numPr>
          <w:ilvl w:val="0"/>
          <w:numId w:val="14"/>
        </w:numPr>
        <w:spacing w:after="200" w:line="276" w:lineRule="auto"/>
        <w:jc w:val="both"/>
      </w:pPr>
      <w:r>
        <w:t>A CID Operator can see all incidents raised in the system</w:t>
      </w:r>
    </w:p>
    <w:p w14:paraId="34A5BC85" w14:textId="77777777" w:rsidR="001C1A09" w:rsidRDefault="001C1A09" w:rsidP="00AF61DA">
      <w:pPr>
        <w:pStyle w:val="ListParagraph"/>
        <w:numPr>
          <w:ilvl w:val="0"/>
          <w:numId w:val="14"/>
        </w:numPr>
        <w:spacing w:after="200" w:line="276" w:lineRule="auto"/>
        <w:jc w:val="both"/>
      </w:pPr>
      <w:r>
        <w:t xml:space="preserve">A </w:t>
      </w:r>
      <w:proofErr w:type="spellStart"/>
      <w:r>
        <w:t>HelpDesk</w:t>
      </w:r>
      <w:proofErr w:type="spellEnd"/>
      <w:r>
        <w:t xml:space="preserve"> Operator can only see incidents they have raised</w:t>
      </w:r>
    </w:p>
    <w:p w14:paraId="34A5BC86" w14:textId="77777777" w:rsidR="001C1A09" w:rsidRPr="00C7466B" w:rsidRDefault="001C1A09" w:rsidP="00AF61DA">
      <w:pPr>
        <w:pStyle w:val="ListParagraph"/>
        <w:numPr>
          <w:ilvl w:val="0"/>
          <w:numId w:val="14"/>
        </w:numPr>
        <w:spacing w:after="200" w:line="276" w:lineRule="auto"/>
        <w:jc w:val="both"/>
      </w:pPr>
      <w:r>
        <w:t xml:space="preserve">An Operator can search by: Store, Incident Type, Date Logged, </w:t>
      </w:r>
      <w:proofErr w:type="gramStart"/>
      <w:r>
        <w:t>Status</w:t>
      </w:r>
      <w:proofErr w:type="gramEnd"/>
      <w:r>
        <w:t>.</w:t>
      </w:r>
    </w:p>
    <w:p w14:paraId="34A5BC87" w14:textId="77777777" w:rsidR="001C1A09" w:rsidRDefault="001C1A09" w:rsidP="00AF61DA">
      <w:pPr>
        <w:pStyle w:val="Heading2"/>
        <w:numPr>
          <w:ilvl w:val="0"/>
          <w:numId w:val="0"/>
        </w:numPr>
        <w:ind w:left="709" w:hanging="709"/>
        <w:jc w:val="both"/>
      </w:pPr>
      <w:bookmarkStart w:id="101" w:name="_Toc382916632"/>
      <w:bookmarkStart w:id="102" w:name="_Toc383099437"/>
      <w:bookmarkStart w:id="103" w:name="_Toc383432713"/>
      <w:bookmarkStart w:id="104" w:name="_Toc382916635"/>
      <w:bookmarkStart w:id="105" w:name="_Toc383099440"/>
      <w:bookmarkStart w:id="106" w:name="_Toc382916637"/>
      <w:bookmarkStart w:id="107" w:name="_Toc383099441"/>
      <w:bookmarkStart w:id="108" w:name="_Toc382916636"/>
      <w:bookmarkStart w:id="109" w:name="_Toc383099442"/>
      <w:r>
        <w:t xml:space="preserve">3.2 Main Incident Page - An Operator can see the </w:t>
      </w:r>
      <w:r w:rsidRPr="00D9366C">
        <w:rPr>
          <w:i/>
        </w:rPr>
        <w:t>Recent Incidents Nearby</w:t>
      </w:r>
      <w:r>
        <w:rPr>
          <w:i/>
        </w:rPr>
        <w:t xml:space="preserve"> </w:t>
      </w:r>
      <w:r w:rsidRPr="00944136">
        <w:t>in a grid</w:t>
      </w:r>
      <w:bookmarkEnd w:id="101"/>
      <w:bookmarkEnd w:id="102"/>
      <w:bookmarkEnd w:id="103"/>
    </w:p>
    <w:p w14:paraId="34A5BC88" w14:textId="77777777" w:rsidR="001C1A09" w:rsidRDefault="00486E6E" w:rsidP="00AF61DA">
      <w:pPr>
        <w:pStyle w:val="Points"/>
      </w:pPr>
      <w:r>
        <w:t>(Points</w:t>
      </w:r>
      <w:r w:rsidR="001C1A09">
        <w:t>: 2</w:t>
      </w:r>
      <w:r>
        <w:t>)</w:t>
      </w:r>
    </w:p>
    <w:p w14:paraId="34A5BC89" w14:textId="77777777" w:rsidR="001C1A09" w:rsidRDefault="001C1A09" w:rsidP="00AF61DA">
      <w:pPr>
        <w:pStyle w:val="ListParagraph"/>
        <w:numPr>
          <w:ilvl w:val="0"/>
          <w:numId w:val="18"/>
        </w:numPr>
        <w:spacing w:after="200" w:line="276" w:lineRule="auto"/>
        <w:jc w:val="both"/>
      </w:pPr>
      <w:r>
        <w:t>Show all incidents over the past 1 month</w:t>
      </w:r>
    </w:p>
    <w:p w14:paraId="34A5BC8A" w14:textId="77777777" w:rsidR="001C1A09" w:rsidRDefault="001C1A09" w:rsidP="00AF61DA">
      <w:pPr>
        <w:pStyle w:val="ListParagraph"/>
        <w:numPr>
          <w:ilvl w:val="0"/>
          <w:numId w:val="18"/>
        </w:numPr>
        <w:spacing w:after="200" w:line="276" w:lineRule="auto"/>
        <w:jc w:val="both"/>
      </w:pPr>
      <w:r>
        <w:t>Order by closest incident to furthest</w:t>
      </w:r>
    </w:p>
    <w:p w14:paraId="34A5BC8B" w14:textId="77777777" w:rsidR="001C1A09" w:rsidRDefault="001C1A09" w:rsidP="00AF61DA">
      <w:pPr>
        <w:pStyle w:val="ListParagraph"/>
        <w:numPr>
          <w:ilvl w:val="0"/>
          <w:numId w:val="18"/>
        </w:numPr>
        <w:spacing w:after="200" w:line="276" w:lineRule="auto"/>
        <w:jc w:val="both"/>
      </w:pPr>
      <w:r>
        <w:t>Only show the first 20 incidents</w:t>
      </w:r>
    </w:p>
    <w:p w14:paraId="34A5BC8C" w14:textId="77777777" w:rsidR="001C1A09" w:rsidRDefault="001C1A09" w:rsidP="00AF61DA">
      <w:pPr>
        <w:pStyle w:val="ListParagraph"/>
        <w:numPr>
          <w:ilvl w:val="0"/>
          <w:numId w:val="18"/>
        </w:numPr>
        <w:spacing w:after="200" w:line="276" w:lineRule="auto"/>
        <w:jc w:val="both"/>
      </w:pPr>
      <w:r>
        <w:t>Allow the user to click Link to associate the current incident to another</w:t>
      </w:r>
    </w:p>
    <w:p w14:paraId="34A5BC8D" w14:textId="77777777" w:rsidR="001C1A09" w:rsidRDefault="001C1A09" w:rsidP="00AF61DA">
      <w:pPr>
        <w:pStyle w:val="ListParagraph"/>
        <w:numPr>
          <w:ilvl w:val="0"/>
          <w:numId w:val="18"/>
        </w:numPr>
        <w:spacing w:after="200" w:line="276" w:lineRule="auto"/>
        <w:jc w:val="both"/>
      </w:pPr>
      <w:r>
        <w:t xml:space="preserve">Show columns: Incident #, Store, Distance, Incident Date, Incident Type, Status, Contact </w:t>
      </w:r>
    </w:p>
    <w:p w14:paraId="34A5BC8E" w14:textId="77777777" w:rsidR="001C1A09" w:rsidRDefault="001C1A09" w:rsidP="00AF61DA">
      <w:pPr>
        <w:pStyle w:val="Heading2"/>
        <w:numPr>
          <w:ilvl w:val="0"/>
          <w:numId w:val="0"/>
        </w:numPr>
        <w:ind w:left="709" w:hanging="709"/>
        <w:jc w:val="both"/>
      </w:pPr>
      <w:bookmarkStart w:id="110" w:name="_Toc382916633"/>
      <w:bookmarkStart w:id="111" w:name="_Toc383099438"/>
      <w:bookmarkStart w:id="112" w:name="_Toc383432714"/>
      <w:r>
        <w:t xml:space="preserve">3.3 Main Incident Page - An Operator can see the </w:t>
      </w:r>
      <w:r w:rsidRPr="00EA53E2">
        <w:t xml:space="preserve">Recent Incidents for [Store] </w:t>
      </w:r>
      <w:r w:rsidRPr="00944136">
        <w:t>in a grid</w:t>
      </w:r>
      <w:bookmarkEnd w:id="110"/>
      <w:bookmarkEnd w:id="111"/>
      <w:bookmarkEnd w:id="112"/>
    </w:p>
    <w:p w14:paraId="34A5BC8F" w14:textId="77777777" w:rsidR="001C1A09" w:rsidRPr="00A72C55" w:rsidRDefault="00486E6E" w:rsidP="00AF61DA">
      <w:pPr>
        <w:pStyle w:val="Points"/>
      </w:pPr>
      <w:r>
        <w:t>(Points</w:t>
      </w:r>
      <w:r w:rsidR="001C1A09">
        <w:t>: 2</w:t>
      </w:r>
      <w:r>
        <w:t>)</w:t>
      </w:r>
    </w:p>
    <w:p w14:paraId="34A5BC90" w14:textId="77777777" w:rsidR="001C1A09" w:rsidRDefault="001C1A09" w:rsidP="00AF61DA">
      <w:pPr>
        <w:pStyle w:val="ListParagraph"/>
        <w:numPr>
          <w:ilvl w:val="0"/>
          <w:numId w:val="18"/>
        </w:numPr>
        <w:spacing w:after="200" w:line="276" w:lineRule="auto"/>
        <w:jc w:val="both"/>
      </w:pPr>
      <w:r>
        <w:t>Show all incidents over the past 6 month</w:t>
      </w:r>
    </w:p>
    <w:p w14:paraId="34A5BC91" w14:textId="77777777" w:rsidR="001C1A09" w:rsidRDefault="001C1A09" w:rsidP="00AF61DA">
      <w:pPr>
        <w:pStyle w:val="ListParagraph"/>
        <w:numPr>
          <w:ilvl w:val="0"/>
          <w:numId w:val="18"/>
        </w:numPr>
        <w:spacing w:after="200" w:line="276" w:lineRule="auto"/>
        <w:jc w:val="both"/>
      </w:pPr>
      <w:r>
        <w:t>Order by most recent first</w:t>
      </w:r>
    </w:p>
    <w:p w14:paraId="34A5BC92" w14:textId="77777777" w:rsidR="001C1A09" w:rsidRDefault="001C1A09" w:rsidP="00AF61DA">
      <w:pPr>
        <w:pStyle w:val="ListParagraph"/>
        <w:numPr>
          <w:ilvl w:val="0"/>
          <w:numId w:val="18"/>
        </w:numPr>
        <w:spacing w:after="200" w:line="276" w:lineRule="auto"/>
        <w:jc w:val="both"/>
      </w:pPr>
      <w:r>
        <w:t>Only show the 20 most recent incidents for that store</w:t>
      </w:r>
    </w:p>
    <w:p w14:paraId="34A5BC93" w14:textId="77777777" w:rsidR="001C1A09" w:rsidRPr="00944136" w:rsidRDefault="001C1A09" w:rsidP="00AF61DA">
      <w:pPr>
        <w:pStyle w:val="ListParagraph"/>
        <w:numPr>
          <w:ilvl w:val="0"/>
          <w:numId w:val="18"/>
        </w:numPr>
        <w:spacing w:after="200" w:line="276" w:lineRule="auto"/>
        <w:jc w:val="both"/>
      </w:pPr>
      <w:r>
        <w:t>Allow the user to click Link to associate the current incident to another</w:t>
      </w:r>
    </w:p>
    <w:p w14:paraId="34A5BC94" w14:textId="77777777" w:rsidR="001C1A09" w:rsidRDefault="001C1A09" w:rsidP="00AF61DA">
      <w:pPr>
        <w:pStyle w:val="ListParagraph"/>
        <w:numPr>
          <w:ilvl w:val="0"/>
          <w:numId w:val="18"/>
        </w:numPr>
        <w:spacing w:after="200" w:line="276" w:lineRule="auto"/>
        <w:jc w:val="both"/>
      </w:pPr>
      <w:r>
        <w:t xml:space="preserve">Show columns: Incident #, Incident Date, # of Days, Incident Type (multiple types separated by comma’s), Status, Contact </w:t>
      </w:r>
    </w:p>
    <w:p w14:paraId="34A5BC95" w14:textId="77777777" w:rsidR="001C1A09" w:rsidRDefault="001C1A09" w:rsidP="00AF61DA">
      <w:pPr>
        <w:pStyle w:val="Heading2"/>
        <w:numPr>
          <w:ilvl w:val="0"/>
          <w:numId w:val="0"/>
        </w:numPr>
        <w:ind w:left="709" w:hanging="709"/>
        <w:jc w:val="both"/>
      </w:pPr>
      <w:bookmarkStart w:id="113" w:name="_Toc382916634"/>
      <w:bookmarkStart w:id="114" w:name="_Toc383099439"/>
      <w:bookmarkStart w:id="115" w:name="_Toc383432715"/>
      <w:r>
        <w:t xml:space="preserve">3.4 Main Incident Page - An Operator can see the </w:t>
      </w:r>
      <w:r w:rsidRPr="00EA53E2">
        <w:t xml:space="preserve">Recent Jobs for [Store] </w:t>
      </w:r>
      <w:r w:rsidRPr="00944136">
        <w:t>in a grid</w:t>
      </w:r>
      <w:bookmarkEnd w:id="113"/>
      <w:bookmarkEnd w:id="114"/>
      <w:bookmarkEnd w:id="115"/>
    </w:p>
    <w:p w14:paraId="34A5BC96" w14:textId="77777777" w:rsidR="001C1A09" w:rsidRPr="00B51580" w:rsidRDefault="00486E6E" w:rsidP="00AF61DA">
      <w:pPr>
        <w:pStyle w:val="Points"/>
      </w:pPr>
      <w:r>
        <w:t>(Points</w:t>
      </w:r>
      <w:r w:rsidR="001C1A09">
        <w:t>: 2</w:t>
      </w:r>
      <w:r>
        <w:t>)</w:t>
      </w:r>
    </w:p>
    <w:p w14:paraId="34A5BC97" w14:textId="77777777" w:rsidR="001C1A09" w:rsidRDefault="001C1A09" w:rsidP="00AF61DA">
      <w:pPr>
        <w:pStyle w:val="ListParagraph"/>
        <w:numPr>
          <w:ilvl w:val="0"/>
          <w:numId w:val="18"/>
        </w:numPr>
        <w:spacing w:after="200" w:line="276" w:lineRule="auto"/>
        <w:jc w:val="both"/>
      </w:pPr>
      <w:r>
        <w:t>Show all jobs over the past 7 days</w:t>
      </w:r>
    </w:p>
    <w:p w14:paraId="34A5BC98" w14:textId="77777777" w:rsidR="001C1A09" w:rsidRDefault="001C1A09" w:rsidP="00AF61DA">
      <w:pPr>
        <w:pStyle w:val="ListParagraph"/>
        <w:numPr>
          <w:ilvl w:val="0"/>
          <w:numId w:val="18"/>
        </w:numPr>
        <w:spacing w:after="200" w:line="276" w:lineRule="auto"/>
        <w:jc w:val="both"/>
      </w:pPr>
      <w:r>
        <w:t>Order by most recent first</w:t>
      </w:r>
    </w:p>
    <w:p w14:paraId="34A5BC99" w14:textId="77777777" w:rsidR="001C1A09" w:rsidRDefault="001C1A09" w:rsidP="00AF61DA">
      <w:pPr>
        <w:pStyle w:val="ListParagraph"/>
        <w:numPr>
          <w:ilvl w:val="0"/>
          <w:numId w:val="18"/>
        </w:numPr>
        <w:spacing w:after="200" w:line="276" w:lineRule="auto"/>
        <w:jc w:val="both"/>
      </w:pPr>
      <w:r>
        <w:t>Only show the 20 most recent jobs for that store</w:t>
      </w:r>
    </w:p>
    <w:p w14:paraId="34A5BC9A" w14:textId="77777777" w:rsidR="001C1A09" w:rsidRPr="00944136" w:rsidRDefault="001C1A09" w:rsidP="00AF61DA">
      <w:pPr>
        <w:pStyle w:val="ListParagraph"/>
        <w:numPr>
          <w:ilvl w:val="0"/>
          <w:numId w:val="18"/>
        </w:numPr>
        <w:spacing w:after="200" w:line="276" w:lineRule="auto"/>
        <w:jc w:val="both"/>
      </w:pPr>
      <w:r>
        <w:t>Allow the user to click Link to associate that job to the current incident</w:t>
      </w:r>
    </w:p>
    <w:p w14:paraId="34A5BC9B" w14:textId="77777777" w:rsidR="001C1A09" w:rsidRDefault="001C1A09" w:rsidP="00AF61DA">
      <w:pPr>
        <w:pStyle w:val="ListParagraph"/>
        <w:numPr>
          <w:ilvl w:val="0"/>
          <w:numId w:val="18"/>
        </w:numPr>
        <w:spacing w:after="200" w:line="276" w:lineRule="auto"/>
        <w:jc w:val="both"/>
      </w:pPr>
      <w:r>
        <w:t xml:space="preserve">Show columns: Job #, Date, Status, Fault Service, First Callout, Contact </w:t>
      </w:r>
    </w:p>
    <w:p w14:paraId="34A5BC9C" w14:textId="77777777" w:rsidR="001C1A09" w:rsidRPr="00EA53E2" w:rsidRDefault="001C1A09" w:rsidP="00AF61DA">
      <w:pPr>
        <w:pStyle w:val="Heading2"/>
        <w:numPr>
          <w:ilvl w:val="0"/>
          <w:numId w:val="0"/>
        </w:numPr>
        <w:ind w:left="709" w:hanging="709"/>
        <w:jc w:val="both"/>
      </w:pPr>
      <w:bookmarkStart w:id="116" w:name="_Toc383432716"/>
      <w:r>
        <w:lastRenderedPageBreak/>
        <w:t>3.5 Main Incident Page - An Operator can see a list of Related Jobs and link and unlink a Job to this incident</w:t>
      </w:r>
      <w:bookmarkEnd w:id="104"/>
      <w:bookmarkEnd w:id="105"/>
      <w:bookmarkEnd w:id="116"/>
    </w:p>
    <w:p w14:paraId="34A5BC9D" w14:textId="77777777" w:rsidR="001C1A09" w:rsidRDefault="00486E6E" w:rsidP="00AF61DA">
      <w:pPr>
        <w:pStyle w:val="Points"/>
      </w:pPr>
      <w:r>
        <w:t>(Points</w:t>
      </w:r>
      <w:r w:rsidR="001C1A09">
        <w:t>: 2</w:t>
      </w:r>
      <w:r>
        <w:t>)</w:t>
      </w:r>
    </w:p>
    <w:p w14:paraId="34A5BC9E" w14:textId="77777777" w:rsidR="00312B19" w:rsidRDefault="00312B19" w:rsidP="00AF61DA">
      <w:pPr>
        <w:pStyle w:val="Points"/>
      </w:pPr>
    </w:p>
    <w:p w14:paraId="34A5BC9F" w14:textId="77777777" w:rsidR="00312B19" w:rsidRDefault="00312B19" w:rsidP="00312B19">
      <w:pPr>
        <w:pStyle w:val="Caption"/>
        <w:keepNext/>
      </w:pPr>
      <w:bookmarkStart w:id="117" w:name="_Toc383432838"/>
      <w:r>
        <w:t xml:space="preserve">Figure </w:t>
      </w:r>
      <w:fldSimple w:instr=" SEQ Figure \* ARABIC ">
        <w:r w:rsidR="006B20F4">
          <w:rPr>
            <w:noProof/>
          </w:rPr>
          <w:t>17</w:t>
        </w:r>
      </w:fldSimple>
      <w:r>
        <w:t>: what the Related Jobs tab might look like</w:t>
      </w:r>
      <w:bookmarkEnd w:id="117"/>
    </w:p>
    <w:p w14:paraId="34A5BCA0" w14:textId="77777777" w:rsidR="001C1A09" w:rsidRDefault="00312B19" w:rsidP="00312B19">
      <w:r>
        <w:rPr>
          <w:noProof/>
          <w:lang w:val="en-US"/>
        </w:rPr>
        <w:drawing>
          <wp:inline distT="0" distB="0" distL="0" distR="0" wp14:anchorId="34A5BE80" wp14:editId="34A5BE81">
            <wp:extent cx="4217158" cy="1095984"/>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1540" cy="1102321"/>
                    </a:xfrm>
                    <a:prstGeom prst="rect">
                      <a:avLst/>
                    </a:prstGeom>
                  </pic:spPr>
                </pic:pic>
              </a:graphicData>
            </a:graphic>
          </wp:inline>
        </w:drawing>
      </w:r>
    </w:p>
    <w:p w14:paraId="34A5BCA1" w14:textId="77777777" w:rsidR="001C1A09" w:rsidRDefault="001C1A09" w:rsidP="00AF61DA">
      <w:pPr>
        <w:pStyle w:val="Heading2"/>
        <w:numPr>
          <w:ilvl w:val="0"/>
          <w:numId w:val="0"/>
        </w:numPr>
        <w:jc w:val="both"/>
      </w:pPr>
      <w:bookmarkStart w:id="118" w:name="_Toc383432717"/>
      <w:r>
        <w:t>3.6 Main Incident Page - An Operator can see a list of Events related to the incident</w:t>
      </w:r>
      <w:bookmarkEnd w:id="106"/>
      <w:bookmarkEnd w:id="107"/>
      <w:bookmarkEnd w:id="118"/>
    </w:p>
    <w:p w14:paraId="34A5BCA2" w14:textId="77777777" w:rsidR="001C1A09" w:rsidRDefault="00486E6E" w:rsidP="00AF61DA">
      <w:pPr>
        <w:pStyle w:val="Points"/>
      </w:pPr>
      <w:r>
        <w:t>(Points</w:t>
      </w:r>
      <w:r w:rsidR="001C1A09">
        <w:t>: 2</w:t>
      </w:r>
      <w:r>
        <w:t>)</w:t>
      </w:r>
    </w:p>
    <w:p w14:paraId="34A5BCA3" w14:textId="77777777" w:rsidR="001C1A09" w:rsidRDefault="001C1A09" w:rsidP="00AF61DA">
      <w:pPr>
        <w:pStyle w:val="Heading2"/>
        <w:numPr>
          <w:ilvl w:val="0"/>
          <w:numId w:val="0"/>
        </w:numPr>
        <w:ind w:left="709" w:hanging="709"/>
        <w:jc w:val="both"/>
      </w:pPr>
      <w:bookmarkStart w:id="119" w:name="_Toc383432718"/>
      <w:r>
        <w:t>3.7 Main Incident Page - An Operator can cancel Incident</w:t>
      </w:r>
      <w:bookmarkEnd w:id="108"/>
      <w:bookmarkEnd w:id="109"/>
      <w:bookmarkEnd w:id="119"/>
    </w:p>
    <w:p w14:paraId="34A5BCA4" w14:textId="77777777" w:rsidR="001C1A09" w:rsidRDefault="00486E6E" w:rsidP="00AF61DA">
      <w:pPr>
        <w:pStyle w:val="Points"/>
      </w:pPr>
      <w:r>
        <w:t>(Points</w:t>
      </w:r>
      <w:r w:rsidR="001C1A09">
        <w:t>: 1</w:t>
      </w:r>
      <w:r>
        <w:t>)</w:t>
      </w:r>
    </w:p>
    <w:p w14:paraId="34A5BCA5" w14:textId="77777777" w:rsidR="001C1A09" w:rsidRDefault="001C1A09" w:rsidP="00AF61DA">
      <w:pPr>
        <w:pStyle w:val="ListParagraph"/>
        <w:numPr>
          <w:ilvl w:val="0"/>
          <w:numId w:val="20"/>
        </w:numPr>
        <w:spacing w:after="200" w:line="276" w:lineRule="auto"/>
        <w:jc w:val="both"/>
      </w:pPr>
      <w:r>
        <w:t xml:space="preserve">The user is prompted “Are you sure?” </w:t>
      </w:r>
    </w:p>
    <w:p w14:paraId="34A5BCA6" w14:textId="77777777" w:rsidR="001C1A09" w:rsidRDefault="001C1A09" w:rsidP="00AF61DA">
      <w:pPr>
        <w:pStyle w:val="ListParagraph"/>
        <w:numPr>
          <w:ilvl w:val="0"/>
          <w:numId w:val="20"/>
        </w:numPr>
        <w:spacing w:after="200" w:line="276" w:lineRule="auto"/>
        <w:jc w:val="both"/>
      </w:pPr>
      <w:r>
        <w:t>Status is set to Cancelled and an Incident Event is added</w:t>
      </w:r>
    </w:p>
    <w:p w14:paraId="34A5BCA7" w14:textId="77777777" w:rsidR="001C1A09" w:rsidRDefault="001C1A09" w:rsidP="00AF61DA">
      <w:pPr>
        <w:pStyle w:val="Heading2"/>
        <w:numPr>
          <w:ilvl w:val="0"/>
          <w:numId w:val="0"/>
        </w:numPr>
        <w:ind w:left="709" w:hanging="709"/>
        <w:jc w:val="both"/>
      </w:pPr>
      <w:bookmarkStart w:id="120" w:name="_Toc383099449"/>
      <w:bookmarkStart w:id="121" w:name="_Toc383432719"/>
      <w:r>
        <w:t>3.8 Asking Questions page - An Operator can click Missing to a question</w:t>
      </w:r>
      <w:bookmarkEnd w:id="120"/>
      <w:bookmarkEnd w:id="121"/>
    </w:p>
    <w:p w14:paraId="34A5BCA8" w14:textId="77777777" w:rsidR="001C1A09" w:rsidRDefault="00486E6E" w:rsidP="00AF61DA">
      <w:pPr>
        <w:pStyle w:val="Points"/>
      </w:pPr>
      <w:r>
        <w:t>(Points</w:t>
      </w:r>
      <w:r w:rsidR="001C1A09">
        <w:t>: 5</w:t>
      </w:r>
      <w:r>
        <w:t>)</w:t>
      </w:r>
    </w:p>
    <w:p w14:paraId="34A5BCA9" w14:textId="77777777" w:rsidR="001C1A09" w:rsidRDefault="001C1A09" w:rsidP="00AF61DA">
      <w:pPr>
        <w:pStyle w:val="ListParagraph"/>
        <w:numPr>
          <w:ilvl w:val="0"/>
          <w:numId w:val="20"/>
        </w:numPr>
        <w:spacing w:after="200" w:line="276" w:lineRule="auto"/>
        <w:jc w:val="both"/>
      </w:pPr>
      <w:r>
        <w:t>A question may be marked as “Missing”. The question must be a required question. Optional questions don’t have this option</w:t>
      </w:r>
    </w:p>
    <w:p w14:paraId="34A5BCAA" w14:textId="77777777" w:rsidR="001C1A09" w:rsidRDefault="001C1A09" w:rsidP="00AF61DA">
      <w:pPr>
        <w:pStyle w:val="ListParagraph"/>
        <w:numPr>
          <w:ilvl w:val="1"/>
          <w:numId w:val="20"/>
        </w:numPr>
        <w:spacing w:after="200" w:line="276" w:lineRule="auto"/>
        <w:jc w:val="both"/>
      </w:pPr>
      <w:r>
        <w:t>If this is on a question that isn’t a decision question, the system will display the next question</w:t>
      </w:r>
    </w:p>
    <w:p w14:paraId="34A5BCAB" w14:textId="77777777" w:rsidR="001C1A09" w:rsidRDefault="001C1A09" w:rsidP="00AF61DA">
      <w:pPr>
        <w:pStyle w:val="ListParagraph"/>
        <w:numPr>
          <w:ilvl w:val="1"/>
          <w:numId w:val="20"/>
        </w:numPr>
        <w:spacing w:after="200" w:line="276" w:lineRule="auto"/>
        <w:jc w:val="both"/>
      </w:pPr>
      <w:r>
        <w:t>If the question is a decision based question (I.e. the next question will be different dependent on the answer) the next question will be the next common question once the paths converge.</w:t>
      </w:r>
    </w:p>
    <w:p w14:paraId="34A5BCAC" w14:textId="77777777" w:rsidR="001C1A09" w:rsidRDefault="001C1A09" w:rsidP="00AF61DA">
      <w:pPr>
        <w:pStyle w:val="ListParagraph"/>
        <w:numPr>
          <w:ilvl w:val="0"/>
          <w:numId w:val="20"/>
        </w:numPr>
        <w:spacing w:after="200" w:line="276" w:lineRule="auto"/>
        <w:jc w:val="both"/>
      </w:pPr>
      <w:r>
        <w:t xml:space="preserve">If any required questions are marked as Missing, the status of the Incident is put into </w:t>
      </w:r>
      <w:r w:rsidRPr="00855E0C">
        <w:rPr>
          <w:i/>
        </w:rPr>
        <w:t>Pending – Info Required</w:t>
      </w:r>
      <w:r w:rsidRPr="00855E0C">
        <w:t xml:space="preserve"> </w:t>
      </w:r>
    </w:p>
    <w:p w14:paraId="34A5BCAD" w14:textId="77777777" w:rsidR="001C1A09" w:rsidRPr="00855E0C" w:rsidRDefault="001C1A09" w:rsidP="00AF61DA">
      <w:pPr>
        <w:pStyle w:val="ListParagraph"/>
        <w:numPr>
          <w:ilvl w:val="0"/>
          <w:numId w:val="20"/>
        </w:numPr>
        <w:spacing w:after="200" w:line="276" w:lineRule="auto"/>
        <w:jc w:val="both"/>
      </w:pPr>
      <w:r>
        <w:t>This will put the question in another summary list of missing information. The question is the highlighted so it’s easily identifiable.</w:t>
      </w:r>
    </w:p>
    <w:p w14:paraId="34A5BCAE" w14:textId="77777777" w:rsidR="001C1A09" w:rsidRDefault="001C1A09" w:rsidP="00AF61DA">
      <w:pPr>
        <w:pStyle w:val="Heading2"/>
        <w:numPr>
          <w:ilvl w:val="0"/>
          <w:numId w:val="0"/>
        </w:numPr>
        <w:ind w:left="709" w:hanging="709"/>
        <w:jc w:val="both"/>
      </w:pPr>
      <w:bookmarkStart w:id="122" w:name="_Toc383432720"/>
      <w:r>
        <w:t>3.9 FM Job page - An Operator can create an FM Job related to an incident</w:t>
      </w:r>
      <w:bookmarkEnd w:id="122"/>
    </w:p>
    <w:p w14:paraId="34A5BCAF" w14:textId="77777777" w:rsidR="001C1A09" w:rsidRPr="0060356D" w:rsidRDefault="00486E6E" w:rsidP="00AF61DA">
      <w:pPr>
        <w:pStyle w:val="Points"/>
      </w:pPr>
      <w:r>
        <w:t>(Points</w:t>
      </w:r>
      <w:r w:rsidR="001C1A09">
        <w:t>: 8</w:t>
      </w:r>
      <w:r>
        <w:t>)</w:t>
      </w:r>
    </w:p>
    <w:p w14:paraId="34A5BCB0" w14:textId="77777777" w:rsidR="001C1A09" w:rsidRDefault="001C1A09" w:rsidP="00AF61DA">
      <w:pPr>
        <w:pStyle w:val="ListParagraph"/>
        <w:numPr>
          <w:ilvl w:val="0"/>
          <w:numId w:val="20"/>
        </w:numPr>
        <w:spacing w:after="200" w:line="276" w:lineRule="auto"/>
        <w:jc w:val="both"/>
      </w:pPr>
      <w:r>
        <w:t>The Contact Name and Caller Type will be copied from the Main Incident page. The user can modify these details for the jobs created (TBC)</w:t>
      </w:r>
    </w:p>
    <w:p w14:paraId="34A5BCB1" w14:textId="77777777" w:rsidR="001C1A09" w:rsidRDefault="001C1A09" w:rsidP="00AF61DA">
      <w:pPr>
        <w:pStyle w:val="ListParagraph"/>
        <w:numPr>
          <w:ilvl w:val="0"/>
          <w:numId w:val="20"/>
        </w:numPr>
        <w:spacing w:after="200" w:line="276" w:lineRule="auto"/>
        <w:jc w:val="both"/>
      </w:pPr>
      <w:r>
        <w:t>The Store, Fault Service, Discipline and Department default according to the questions and answered gathered in the “Ask Questions” screen. The user can override these details on this screen if they need to (TBC)</w:t>
      </w:r>
    </w:p>
    <w:p w14:paraId="34A5BCB2" w14:textId="77777777" w:rsidR="001C1A09" w:rsidRDefault="001C1A09" w:rsidP="00AF61DA">
      <w:pPr>
        <w:pStyle w:val="ListParagraph"/>
        <w:numPr>
          <w:ilvl w:val="0"/>
          <w:numId w:val="20"/>
        </w:numPr>
        <w:spacing w:after="200" w:line="276" w:lineRule="auto"/>
        <w:jc w:val="both"/>
      </w:pPr>
      <w:r>
        <w:t>The Job Notes will default to what is configured against the question. The user can update the notes if they require.</w:t>
      </w:r>
    </w:p>
    <w:p w14:paraId="34A5BCB3" w14:textId="77777777" w:rsidR="001C1A09" w:rsidRDefault="001C1A09" w:rsidP="00AF61DA">
      <w:pPr>
        <w:pStyle w:val="ListParagraph"/>
        <w:numPr>
          <w:ilvl w:val="0"/>
          <w:numId w:val="20"/>
        </w:numPr>
        <w:spacing w:after="200" w:line="276" w:lineRule="auto"/>
        <w:jc w:val="both"/>
      </w:pPr>
      <w:r>
        <w:lastRenderedPageBreak/>
        <w:t>The Incident Notes are continued on from the incident page. The user can change these notes as they proceed.</w:t>
      </w:r>
    </w:p>
    <w:p w14:paraId="34A5BCB4" w14:textId="77777777" w:rsidR="001C1A09" w:rsidRDefault="001C1A09" w:rsidP="00AF61DA">
      <w:pPr>
        <w:pStyle w:val="ListParagraph"/>
        <w:numPr>
          <w:ilvl w:val="0"/>
          <w:numId w:val="20"/>
        </w:numPr>
        <w:spacing w:after="200" w:line="276" w:lineRule="auto"/>
        <w:jc w:val="both"/>
      </w:pPr>
      <w:r>
        <w:t xml:space="preserve">The user must be able to create multiple jobs if their questions and answers require it. </w:t>
      </w:r>
      <w:proofErr w:type="gramStart"/>
      <w:r>
        <w:t>i.e</w:t>
      </w:r>
      <w:proofErr w:type="gramEnd"/>
      <w:r>
        <w:t xml:space="preserve">. they need to create two jobs, one to send a security guard and another to send a cleaner to the store. </w:t>
      </w:r>
    </w:p>
    <w:p w14:paraId="34A5BCB5" w14:textId="77777777" w:rsidR="001C1A09" w:rsidRDefault="001C1A09" w:rsidP="00AF61DA">
      <w:pPr>
        <w:pStyle w:val="ListParagraph"/>
        <w:numPr>
          <w:ilvl w:val="0"/>
          <w:numId w:val="20"/>
        </w:numPr>
        <w:spacing w:after="200" w:line="276" w:lineRule="auto"/>
        <w:jc w:val="both"/>
      </w:pPr>
      <w:r>
        <w:t>New FM jobs related to an incident are to be highlighted in a new colour in the Call Monitor screen</w:t>
      </w:r>
    </w:p>
    <w:p w14:paraId="34A5BCB6" w14:textId="77777777" w:rsidR="001C1A09" w:rsidRDefault="001C1A09" w:rsidP="00AF61DA">
      <w:pPr>
        <w:pStyle w:val="ListParagraph"/>
        <w:numPr>
          <w:ilvl w:val="0"/>
          <w:numId w:val="20"/>
        </w:numPr>
        <w:spacing w:after="200" w:line="276" w:lineRule="auto"/>
        <w:jc w:val="both"/>
      </w:pPr>
      <w:r>
        <w:t>The operator can see the summary details related to an incident</w:t>
      </w:r>
    </w:p>
    <w:p w14:paraId="34A5BCB7" w14:textId="77777777" w:rsidR="001C1A09" w:rsidRDefault="001C1A09" w:rsidP="00AF61DA">
      <w:pPr>
        <w:pStyle w:val="ListParagraph"/>
        <w:numPr>
          <w:ilvl w:val="0"/>
          <w:numId w:val="20"/>
        </w:numPr>
        <w:spacing w:after="200" w:line="276" w:lineRule="auto"/>
        <w:jc w:val="both"/>
      </w:pPr>
      <w:r>
        <w:t>The operator can see a list of questions and answers related to the incident</w:t>
      </w:r>
    </w:p>
    <w:p w14:paraId="34A5BCB8" w14:textId="77777777" w:rsidR="000C0831" w:rsidRDefault="000C0831" w:rsidP="000C0831">
      <w:pPr>
        <w:pStyle w:val="Caption"/>
        <w:keepNext/>
      </w:pPr>
      <w:bookmarkStart w:id="123" w:name="_Toc383432839"/>
      <w:r>
        <w:t xml:space="preserve">Figure </w:t>
      </w:r>
      <w:fldSimple w:instr=" SEQ Figure \* ARABIC ">
        <w:r w:rsidR="006B20F4">
          <w:rPr>
            <w:noProof/>
          </w:rPr>
          <w:t>18</w:t>
        </w:r>
      </w:fldSimple>
      <w:r>
        <w:t>: what the Create FM Jobs page might look like</w:t>
      </w:r>
      <w:bookmarkEnd w:id="123"/>
    </w:p>
    <w:p w14:paraId="34A5BCB9" w14:textId="77777777" w:rsidR="000C0831" w:rsidRDefault="000C0831" w:rsidP="000C0831">
      <w:pPr>
        <w:spacing w:after="200" w:line="276" w:lineRule="auto"/>
      </w:pPr>
      <w:r>
        <w:rPr>
          <w:noProof/>
          <w:lang w:val="en-US"/>
        </w:rPr>
        <w:drawing>
          <wp:inline distT="0" distB="0" distL="0" distR="0" wp14:anchorId="34A5BE82" wp14:editId="34A5BE83">
            <wp:extent cx="5732145" cy="3634521"/>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3634521"/>
                    </a:xfrm>
                    <a:prstGeom prst="rect">
                      <a:avLst/>
                    </a:prstGeom>
                  </pic:spPr>
                </pic:pic>
              </a:graphicData>
            </a:graphic>
          </wp:inline>
        </w:drawing>
      </w:r>
    </w:p>
    <w:p w14:paraId="34A5BCBA" w14:textId="77777777" w:rsidR="000C0831" w:rsidRDefault="000C0831" w:rsidP="000C0831">
      <w:pPr>
        <w:spacing w:after="200" w:line="276" w:lineRule="auto"/>
      </w:pPr>
    </w:p>
    <w:p w14:paraId="34A5BCBB" w14:textId="77777777" w:rsidR="001C1A09" w:rsidRDefault="001C1A09" w:rsidP="00AF61DA">
      <w:pPr>
        <w:pStyle w:val="Heading2"/>
        <w:numPr>
          <w:ilvl w:val="0"/>
          <w:numId w:val="0"/>
        </w:numPr>
        <w:ind w:left="709" w:hanging="709"/>
        <w:jc w:val="both"/>
      </w:pPr>
      <w:bookmarkStart w:id="124" w:name="_Toc383432721"/>
      <w:r>
        <w:t>3.10 FM Job page - An Operator can see a list of Recent Jobs related to that Store</w:t>
      </w:r>
      <w:bookmarkEnd w:id="124"/>
    </w:p>
    <w:p w14:paraId="34A5BCBC" w14:textId="77777777" w:rsidR="001C1A09" w:rsidRPr="0060356D" w:rsidRDefault="00486E6E" w:rsidP="00AF61DA">
      <w:pPr>
        <w:pStyle w:val="Points"/>
      </w:pPr>
      <w:r>
        <w:t>(Points</w:t>
      </w:r>
      <w:r w:rsidR="001C1A09">
        <w:t>: 2</w:t>
      </w:r>
      <w:r>
        <w:t>)</w:t>
      </w:r>
    </w:p>
    <w:p w14:paraId="34A5BCBD" w14:textId="77777777" w:rsidR="001C1A09" w:rsidRDefault="001C1A09" w:rsidP="00AF61DA">
      <w:pPr>
        <w:pStyle w:val="ListParagraph"/>
        <w:numPr>
          <w:ilvl w:val="0"/>
          <w:numId w:val="20"/>
        </w:numPr>
        <w:spacing w:after="200" w:line="276" w:lineRule="auto"/>
        <w:jc w:val="both"/>
      </w:pPr>
      <w:r>
        <w:t>The last 2 weeks of jobs for that store are shown in the list</w:t>
      </w:r>
    </w:p>
    <w:p w14:paraId="34A5BCBE" w14:textId="77777777" w:rsidR="001C1A09" w:rsidRDefault="001C1A09" w:rsidP="00AF61DA">
      <w:pPr>
        <w:pStyle w:val="ListParagraph"/>
        <w:numPr>
          <w:ilvl w:val="0"/>
          <w:numId w:val="20"/>
        </w:numPr>
        <w:spacing w:after="200" w:line="276" w:lineRule="auto"/>
        <w:jc w:val="both"/>
      </w:pPr>
      <w:r>
        <w:t>Any job matching the Fault Service will be highlighted</w:t>
      </w:r>
    </w:p>
    <w:p w14:paraId="34A5BCBF" w14:textId="77777777" w:rsidR="001C1A09" w:rsidRDefault="001C1A09" w:rsidP="00AF61DA">
      <w:pPr>
        <w:pStyle w:val="ListParagraph"/>
        <w:numPr>
          <w:ilvl w:val="0"/>
          <w:numId w:val="20"/>
        </w:numPr>
        <w:spacing w:after="200" w:line="276" w:lineRule="auto"/>
        <w:jc w:val="both"/>
      </w:pPr>
      <w:r>
        <w:t>If there is an existing job already, the user can link that job to the incident.</w:t>
      </w:r>
    </w:p>
    <w:p w14:paraId="34A5BCC0" w14:textId="77777777" w:rsidR="001C1A09" w:rsidRDefault="001C1A09" w:rsidP="00AF61DA">
      <w:pPr>
        <w:pStyle w:val="ListParagraph"/>
        <w:numPr>
          <w:ilvl w:val="0"/>
          <w:numId w:val="20"/>
        </w:numPr>
        <w:spacing w:after="200" w:line="276" w:lineRule="auto"/>
        <w:jc w:val="both"/>
      </w:pPr>
      <w:r>
        <w:t>Only if a job is linked or a new job is created can the user proceed to the next stage.</w:t>
      </w:r>
    </w:p>
    <w:p w14:paraId="34A5BCC1" w14:textId="77777777" w:rsidR="001C1A09" w:rsidRDefault="001C1A09" w:rsidP="00AF61DA"/>
    <w:p w14:paraId="34A5BCC2" w14:textId="77777777" w:rsidR="001C1A09" w:rsidRDefault="001C1A09" w:rsidP="00AF61DA">
      <w:pPr>
        <w:pStyle w:val="Heading1"/>
        <w:jc w:val="both"/>
      </w:pPr>
      <w:bookmarkStart w:id="125" w:name="_Toc383432722"/>
      <w:r>
        <w:lastRenderedPageBreak/>
        <w:t>Stage 4</w:t>
      </w:r>
      <w:r w:rsidR="000C73C9" w:rsidRPr="000C73C9">
        <w:rPr>
          <w:color w:val="FFFFFF" w:themeColor="background1"/>
        </w:rPr>
        <w:t>:</w:t>
      </w:r>
      <w:r w:rsidR="000C73C9">
        <w:t xml:space="preserve"> </w:t>
      </w:r>
      <w:r w:rsidR="000C73C9" w:rsidRPr="000C73C9">
        <w:rPr>
          <w:color w:val="FFFFFF" w:themeColor="background1"/>
          <w:sz w:val="14"/>
          <w:szCs w:val="22"/>
        </w:rPr>
        <w:t>Create the CID Contacts, notification groups and create the rules to trigger notifications</w:t>
      </w:r>
      <w:bookmarkEnd w:id="125"/>
    </w:p>
    <w:p w14:paraId="34A5BCC3" w14:textId="77777777" w:rsidR="007375CF" w:rsidRPr="00445A28" w:rsidRDefault="007375CF" w:rsidP="00AF61DA">
      <w:pPr>
        <w:rPr>
          <w:b/>
          <w:color w:val="C00000"/>
          <w:sz w:val="22"/>
          <w:szCs w:val="22"/>
        </w:rPr>
      </w:pPr>
      <w:proofErr w:type="gramStart"/>
      <w:r w:rsidRPr="00445A28">
        <w:rPr>
          <w:b/>
          <w:color w:val="C00000"/>
          <w:sz w:val="22"/>
          <w:szCs w:val="22"/>
        </w:rPr>
        <w:t>Objective :</w:t>
      </w:r>
      <w:proofErr w:type="gramEnd"/>
      <w:r w:rsidRPr="00445A28">
        <w:rPr>
          <w:b/>
          <w:color w:val="C00000"/>
          <w:sz w:val="22"/>
          <w:szCs w:val="22"/>
        </w:rPr>
        <w:t xml:space="preserve"> </w:t>
      </w:r>
      <w:r w:rsidRPr="007375CF">
        <w:rPr>
          <w:sz w:val="22"/>
          <w:szCs w:val="22"/>
        </w:rPr>
        <w:t>Create the CID Contacts, notification groups and create the rules to trigger notifications</w:t>
      </w:r>
    </w:p>
    <w:p w14:paraId="34A5BCC4" w14:textId="77777777" w:rsidR="007375CF" w:rsidRPr="00445A28" w:rsidRDefault="007375CF" w:rsidP="00AF61DA">
      <w:pPr>
        <w:rPr>
          <w:b/>
          <w:color w:val="C00000"/>
          <w:sz w:val="22"/>
          <w:szCs w:val="22"/>
        </w:rPr>
      </w:pPr>
      <w:r w:rsidRPr="00445A28">
        <w:rPr>
          <w:b/>
          <w:color w:val="C00000"/>
          <w:sz w:val="22"/>
          <w:szCs w:val="22"/>
        </w:rPr>
        <w:t xml:space="preserve">Total Point: </w:t>
      </w:r>
      <w:r>
        <w:rPr>
          <w:sz w:val="22"/>
          <w:szCs w:val="22"/>
        </w:rPr>
        <w:t>48</w:t>
      </w:r>
    </w:p>
    <w:p w14:paraId="34A5BCC5" w14:textId="77777777" w:rsidR="007375CF" w:rsidRPr="00445A28" w:rsidRDefault="007375CF" w:rsidP="00AF61DA">
      <w:pPr>
        <w:rPr>
          <w:b/>
          <w:color w:val="C00000"/>
          <w:sz w:val="22"/>
          <w:szCs w:val="22"/>
        </w:rPr>
      </w:pPr>
      <w:r w:rsidRPr="00445A28">
        <w:rPr>
          <w:b/>
          <w:color w:val="C00000"/>
          <w:sz w:val="22"/>
          <w:szCs w:val="22"/>
        </w:rPr>
        <w:t xml:space="preserve">Total Hours: </w:t>
      </w:r>
      <w:r>
        <w:rPr>
          <w:sz w:val="22"/>
          <w:szCs w:val="22"/>
        </w:rPr>
        <w:t>186</w:t>
      </w:r>
    </w:p>
    <w:p w14:paraId="34A5BCC6" w14:textId="77777777" w:rsidR="007375CF" w:rsidRPr="005012A2" w:rsidRDefault="007375CF" w:rsidP="00AF61DA">
      <w:pPr>
        <w:rPr>
          <w:b/>
          <w:color w:val="C00000"/>
          <w:sz w:val="22"/>
          <w:szCs w:val="22"/>
        </w:rPr>
      </w:pPr>
      <w:r w:rsidRPr="00445A28">
        <w:rPr>
          <w:b/>
          <w:color w:val="C00000"/>
          <w:sz w:val="22"/>
          <w:szCs w:val="22"/>
        </w:rPr>
        <w:t xml:space="preserve">Weeks: </w:t>
      </w:r>
      <w:r>
        <w:rPr>
          <w:sz w:val="22"/>
          <w:szCs w:val="22"/>
        </w:rPr>
        <w:t>3</w:t>
      </w:r>
    </w:p>
    <w:p w14:paraId="34A5BCC7" w14:textId="77777777" w:rsidR="001C1A09" w:rsidRPr="009B540D" w:rsidRDefault="001C1A09" w:rsidP="00AF61DA"/>
    <w:p w14:paraId="34A5BCC8" w14:textId="77777777" w:rsidR="001C1A09" w:rsidRPr="00085B6E" w:rsidRDefault="001C1A09" w:rsidP="00AF61DA">
      <w:pPr>
        <w:pStyle w:val="Heading2"/>
        <w:numPr>
          <w:ilvl w:val="0"/>
          <w:numId w:val="0"/>
        </w:numPr>
        <w:ind w:left="709" w:hanging="709"/>
        <w:jc w:val="both"/>
      </w:pPr>
      <w:bookmarkStart w:id="126" w:name="_Toc383432723"/>
      <w:bookmarkStart w:id="127" w:name="_Toc383099483"/>
      <w:bookmarkStart w:id="128" w:name="_Toc382916648"/>
      <w:bookmarkStart w:id="129" w:name="_Toc383099465"/>
      <w:r>
        <w:t>4.1 Configuration - A CID Administrator can create a CID contact</w:t>
      </w:r>
      <w:bookmarkEnd w:id="126"/>
    </w:p>
    <w:p w14:paraId="34A5BCC9" w14:textId="77777777" w:rsidR="001C1A09" w:rsidRPr="0045747E" w:rsidRDefault="00486E6E" w:rsidP="00AF61DA">
      <w:pPr>
        <w:pStyle w:val="Points"/>
      </w:pPr>
      <w:r>
        <w:t>(Points</w:t>
      </w:r>
      <w:r w:rsidR="001C1A09">
        <w:t>: 5</w:t>
      </w:r>
      <w:r w:rsidR="000B6CD3">
        <w:t>)</w:t>
      </w:r>
    </w:p>
    <w:p w14:paraId="34A5BCCA" w14:textId="77777777" w:rsidR="001C1A09" w:rsidRDefault="001C1A09" w:rsidP="00AF61DA">
      <w:pPr>
        <w:pStyle w:val="ListParagraph"/>
        <w:numPr>
          <w:ilvl w:val="0"/>
          <w:numId w:val="19"/>
        </w:numPr>
        <w:spacing w:after="200" w:line="276" w:lineRule="auto"/>
        <w:jc w:val="both"/>
      </w:pPr>
      <w:r>
        <w:t>Includes a CID Contact Search function</w:t>
      </w:r>
    </w:p>
    <w:p w14:paraId="34A5BCCB" w14:textId="77777777" w:rsidR="001C1A09" w:rsidRDefault="001C1A09" w:rsidP="00AF61DA">
      <w:pPr>
        <w:pStyle w:val="ListParagraph"/>
        <w:numPr>
          <w:ilvl w:val="0"/>
          <w:numId w:val="19"/>
        </w:numPr>
        <w:spacing w:after="200" w:line="276" w:lineRule="auto"/>
        <w:jc w:val="both"/>
      </w:pPr>
      <w:r>
        <w:t>A contact has the following properties:</w:t>
      </w:r>
    </w:p>
    <w:p w14:paraId="34A5BCCC" w14:textId="77777777" w:rsidR="001C1A09" w:rsidRDefault="001C1A09" w:rsidP="00AF61DA">
      <w:pPr>
        <w:pStyle w:val="ListParagraph"/>
        <w:numPr>
          <w:ilvl w:val="1"/>
          <w:numId w:val="19"/>
        </w:numPr>
        <w:spacing w:after="200" w:line="276" w:lineRule="auto"/>
        <w:jc w:val="both"/>
      </w:pPr>
      <w:r>
        <w:t>Name</w:t>
      </w:r>
    </w:p>
    <w:p w14:paraId="34A5BCCD" w14:textId="77777777" w:rsidR="001C1A09" w:rsidRDefault="001C1A09" w:rsidP="00AF61DA">
      <w:pPr>
        <w:pStyle w:val="ListParagraph"/>
        <w:numPr>
          <w:ilvl w:val="1"/>
          <w:numId w:val="19"/>
        </w:numPr>
        <w:spacing w:after="200" w:line="276" w:lineRule="auto"/>
        <w:jc w:val="both"/>
      </w:pPr>
      <w:r>
        <w:t xml:space="preserve">Position, </w:t>
      </w:r>
      <w:r w:rsidR="00BF7779">
        <w:t>Store Type (can have many)</w:t>
      </w:r>
    </w:p>
    <w:p w14:paraId="34A5BCCE" w14:textId="77777777" w:rsidR="00BF7779" w:rsidRDefault="00BF7779" w:rsidP="00AF61DA">
      <w:pPr>
        <w:pStyle w:val="ListParagraph"/>
        <w:numPr>
          <w:ilvl w:val="1"/>
          <w:numId w:val="19"/>
        </w:numPr>
        <w:spacing w:after="200" w:line="276" w:lineRule="auto"/>
        <w:jc w:val="both"/>
      </w:pPr>
      <w:r>
        <w:t xml:space="preserve">Store Type will prevent people from being added to the wrong </w:t>
      </w:r>
      <w:proofErr w:type="spellStart"/>
      <w:r>
        <w:t>Notfications</w:t>
      </w:r>
      <w:proofErr w:type="spellEnd"/>
      <w:r>
        <w:t xml:space="preserve"> Group</w:t>
      </w:r>
    </w:p>
    <w:p w14:paraId="34A5BCCF" w14:textId="77777777" w:rsidR="001C1A09" w:rsidRDefault="001C1A09" w:rsidP="00AF61DA">
      <w:pPr>
        <w:pStyle w:val="ListParagraph"/>
        <w:numPr>
          <w:ilvl w:val="1"/>
          <w:numId w:val="19"/>
        </w:numPr>
        <w:spacing w:after="200" w:line="276" w:lineRule="auto"/>
        <w:jc w:val="both"/>
      </w:pPr>
      <w:r>
        <w:t>A collection of contact details e.g. mobile number, email address</w:t>
      </w:r>
    </w:p>
    <w:p w14:paraId="34A5BCD0" w14:textId="77777777" w:rsidR="001C1A09" w:rsidRDefault="001C1A09" w:rsidP="00AF61DA">
      <w:pPr>
        <w:pStyle w:val="ListParagraph"/>
        <w:numPr>
          <w:ilvl w:val="1"/>
          <w:numId w:val="19"/>
        </w:numPr>
        <w:spacing w:after="200" w:line="276" w:lineRule="auto"/>
        <w:jc w:val="both"/>
      </w:pPr>
      <w:r>
        <w:t>The order of the contact details can be changed. This is the preference used when displaying notifications and the MIET page.</w:t>
      </w:r>
    </w:p>
    <w:p w14:paraId="34A5BCD1" w14:textId="77777777" w:rsidR="001C1A09" w:rsidRDefault="001C1A09" w:rsidP="00AF61DA">
      <w:pPr>
        <w:pStyle w:val="ListParagraph"/>
        <w:numPr>
          <w:ilvl w:val="0"/>
          <w:numId w:val="19"/>
        </w:numPr>
        <w:spacing w:after="200" w:line="276" w:lineRule="auto"/>
        <w:jc w:val="both"/>
      </w:pPr>
      <w:r>
        <w:t>Contacts can be updated and deleted.</w:t>
      </w:r>
    </w:p>
    <w:p w14:paraId="34A5BCD2" w14:textId="77777777" w:rsidR="001C1A09" w:rsidRDefault="001C1A09" w:rsidP="00AF61DA">
      <w:pPr>
        <w:pStyle w:val="ListParagraph"/>
        <w:numPr>
          <w:ilvl w:val="0"/>
          <w:numId w:val="19"/>
        </w:numPr>
        <w:spacing w:after="200" w:line="276" w:lineRule="auto"/>
        <w:jc w:val="both"/>
      </w:pPr>
      <w:r>
        <w:t xml:space="preserve">A contact can have a collection of </w:t>
      </w:r>
      <w:r w:rsidRPr="001D0D2D">
        <w:rPr>
          <w:i/>
        </w:rPr>
        <w:t>Call Forwarding</w:t>
      </w:r>
      <w:r>
        <w:t xml:space="preserve"> settings that will be used in the notification piece when a contact is unavailable. E.g. John Smith goes on leave for 2 months and all notifications are to be sent to Barry Green. </w:t>
      </w:r>
    </w:p>
    <w:p w14:paraId="34A5BCD3" w14:textId="77777777" w:rsidR="00D02D43" w:rsidRDefault="00D02D43" w:rsidP="00AF61DA">
      <w:pPr>
        <w:pStyle w:val="ListParagraph"/>
        <w:numPr>
          <w:ilvl w:val="0"/>
          <w:numId w:val="19"/>
        </w:numPr>
        <w:spacing w:after="200" w:line="276" w:lineRule="auto"/>
        <w:jc w:val="both"/>
      </w:pPr>
      <w:r>
        <w:t>If a person has an active Call Forwarding setting:</w:t>
      </w:r>
    </w:p>
    <w:p w14:paraId="34A5BCD4" w14:textId="77777777" w:rsidR="00D02D43" w:rsidRDefault="00D02D43" w:rsidP="00D02D43">
      <w:pPr>
        <w:pStyle w:val="ListParagraph"/>
        <w:numPr>
          <w:ilvl w:val="1"/>
          <w:numId w:val="19"/>
        </w:numPr>
        <w:spacing w:after="200" w:line="276" w:lineRule="auto"/>
        <w:jc w:val="both"/>
      </w:pPr>
      <w:r>
        <w:t>Do not send original CID Contact a copy of the email</w:t>
      </w:r>
    </w:p>
    <w:p w14:paraId="34A5BCD5" w14:textId="77777777" w:rsidR="001C1A09" w:rsidRDefault="00D02D43" w:rsidP="00D02D43">
      <w:pPr>
        <w:pStyle w:val="ListParagraph"/>
        <w:numPr>
          <w:ilvl w:val="1"/>
          <w:numId w:val="19"/>
        </w:numPr>
        <w:spacing w:after="200" w:line="276" w:lineRule="auto"/>
        <w:jc w:val="both"/>
      </w:pPr>
      <w:r>
        <w:t>Replacement can opt to receive only emails, or as</w:t>
      </w:r>
      <w:r w:rsidR="00746113">
        <w:t xml:space="preserve"> the notification is configured</w:t>
      </w:r>
    </w:p>
    <w:p w14:paraId="34A5BCD6" w14:textId="77777777" w:rsidR="00746113" w:rsidRDefault="00746113" w:rsidP="00746113">
      <w:pPr>
        <w:pStyle w:val="ListParagraph"/>
        <w:numPr>
          <w:ilvl w:val="0"/>
          <w:numId w:val="19"/>
        </w:numPr>
        <w:spacing w:after="200" w:line="276" w:lineRule="auto"/>
        <w:jc w:val="both"/>
      </w:pPr>
      <w:r>
        <w:t>Only send me notifications for the following Zones</w:t>
      </w:r>
    </w:p>
    <w:p w14:paraId="34A5BCD7" w14:textId="77777777" w:rsidR="00746113" w:rsidRDefault="00746113" w:rsidP="00746113">
      <w:pPr>
        <w:pStyle w:val="ListParagraph"/>
        <w:numPr>
          <w:ilvl w:val="0"/>
          <w:numId w:val="19"/>
        </w:numPr>
        <w:spacing w:after="200" w:line="276" w:lineRule="auto"/>
        <w:jc w:val="both"/>
      </w:pPr>
      <w:r>
        <w:t>Only send me notifications for the following States</w:t>
      </w:r>
    </w:p>
    <w:p w14:paraId="34A5BCD8" w14:textId="77777777" w:rsidR="00C33089" w:rsidRDefault="00C33089" w:rsidP="00AF61DA">
      <w:pPr>
        <w:ind w:left="-284"/>
      </w:pPr>
    </w:p>
    <w:p w14:paraId="34A5BCD9" w14:textId="77777777" w:rsidR="00C33089" w:rsidRDefault="00C33089" w:rsidP="00C33089">
      <w:pPr>
        <w:pStyle w:val="Caption"/>
        <w:keepNext/>
      </w:pPr>
      <w:bookmarkStart w:id="130" w:name="_Toc383432840"/>
      <w:r>
        <w:t xml:space="preserve">Figure </w:t>
      </w:r>
      <w:fldSimple w:instr=" SEQ Figure \* ARABIC ">
        <w:r w:rsidR="006B20F4">
          <w:rPr>
            <w:noProof/>
          </w:rPr>
          <w:t>19</w:t>
        </w:r>
      </w:fldSimple>
      <w:r>
        <w:t>: what the CID Contacts page might look like</w:t>
      </w:r>
      <w:bookmarkEnd w:id="130"/>
    </w:p>
    <w:p w14:paraId="34A5BCDA" w14:textId="77777777" w:rsidR="001C1A09" w:rsidRDefault="00C33089" w:rsidP="00AF61DA">
      <w:pPr>
        <w:ind w:left="-284"/>
        <w:rPr>
          <w:noProof/>
          <w:lang w:eastAsia="en-AU"/>
        </w:rPr>
      </w:pPr>
      <w:r>
        <w:rPr>
          <w:noProof/>
          <w:lang w:val="en-US"/>
        </w:rPr>
        <w:drawing>
          <wp:anchor distT="0" distB="0" distL="114300" distR="114300" simplePos="0" relativeHeight="251651072" behindDoc="0" locked="0" layoutInCell="1" allowOverlap="1" wp14:anchorId="34A5BE84" wp14:editId="34A5BE85">
            <wp:simplePos x="0" y="0"/>
            <wp:positionH relativeFrom="page">
              <wp:posOffset>4131774</wp:posOffset>
            </wp:positionH>
            <wp:positionV relativeFrom="paragraph">
              <wp:posOffset>50629</wp:posOffset>
            </wp:positionV>
            <wp:extent cx="3165894" cy="1690210"/>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65894" cy="1690210"/>
                    </a:xfrm>
                    <a:prstGeom prst="rect">
                      <a:avLst/>
                    </a:prstGeom>
                  </pic:spPr>
                </pic:pic>
              </a:graphicData>
            </a:graphic>
            <wp14:sizeRelH relativeFrom="page">
              <wp14:pctWidth>0</wp14:pctWidth>
            </wp14:sizeRelH>
            <wp14:sizeRelV relativeFrom="page">
              <wp14:pctHeight>0</wp14:pctHeight>
            </wp14:sizeRelV>
          </wp:anchor>
        </w:drawing>
      </w:r>
      <w:r w:rsidR="001C1A09">
        <w:rPr>
          <w:noProof/>
          <w:lang w:val="en-US"/>
        </w:rPr>
        <w:drawing>
          <wp:inline distT="0" distB="0" distL="0" distR="0" wp14:anchorId="34A5BE86" wp14:editId="34A5BE87">
            <wp:extent cx="3752603" cy="1978167"/>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6715" cy="1985606"/>
                    </a:xfrm>
                    <a:prstGeom prst="rect">
                      <a:avLst/>
                    </a:prstGeom>
                  </pic:spPr>
                </pic:pic>
              </a:graphicData>
            </a:graphic>
          </wp:inline>
        </w:drawing>
      </w:r>
      <w:r w:rsidR="001C1A09" w:rsidRPr="00995A7B">
        <w:rPr>
          <w:noProof/>
          <w:lang w:eastAsia="en-AU"/>
        </w:rPr>
        <w:t xml:space="preserve"> </w:t>
      </w:r>
    </w:p>
    <w:p w14:paraId="34A5BCDB" w14:textId="77777777" w:rsidR="00C33089" w:rsidRDefault="00C33089" w:rsidP="00AF61DA"/>
    <w:p w14:paraId="34A5BCDC" w14:textId="77777777" w:rsidR="00C33089" w:rsidRDefault="00C33089" w:rsidP="00C33089">
      <w:pPr>
        <w:pStyle w:val="Caption"/>
        <w:keepNext/>
      </w:pPr>
      <w:bookmarkStart w:id="131" w:name="_Toc383432841"/>
      <w:r>
        <w:lastRenderedPageBreak/>
        <w:t xml:space="preserve">Figure </w:t>
      </w:r>
      <w:fldSimple w:instr=" SEQ Figure \* ARABIC ">
        <w:r w:rsidR="006B20F4">
          <w:rPr>
            <w:noProof/>
          </w:rPr>
          <w:t>20</w:t>
        </w:r>
      </w:fldSimple>
      <w:r>
        <w:t>: how contacts are configured in the UK CID</w:t>
      </w:r>
      <w:bookmarkEnd w:id="131"/>
    </w:p>
    <w:p w14:paraId="34A5BCDD" w14:textId="77777777" w:rsidR="001C1A09" w:rsidRDefault="001C1A09" w:rsidP="00AF61DA">
      <w:r>
        <w:rPr>
          <w:noProof/>
          <w:lang w:val="en-US"/>
        </w:rPr>
        <w:drawing>
          <wp:inline distT="0" distB="0" distL="0" distR="0" wp14:anchorId="34A5BE88" wp14:editId="34A5BE89">
            <wp:extent cx="5231662" cy="3669476"/>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4852" cy="3678727"/>
                    </a:xfrm>
                    <a:prstGeom prst="rect">
                      <a:avLst/>
                    </a:prstGeom>
                  </pic:spPr>
                </pic:pic>
              </a:graphicData>
            </a:graphic>
          </wp:inline>
        </w:drawing>
      </w:r>
    </w:p>
    <w:p w14:paraId="34A5BCDE" w14:textId="77777777" w:rsidR="001C1A09" w:rsidRDefault="001C1A09" w:rsidP="00AF61DA"/>
    <w:p w14:paraId="34A5BCDF" w14:textId="77777777" w:rsidR="001C1A09" w:rsidRDefault="00C33089" w:rsidP="00AF61DA">
      <w:r>
        <w:rPr>
          <w:noProof/>
          <w:lang w:val="en-US"/>
        </w:rPr>
        <mc:AlternateContent>
          <mc:Choice Requires="wps">
            <w:drawing>
              <wp:anchor distT="0" distB="0" distL="114300" distR="114300" simplePos="0" relativeHeight="251689984" behindDoc="0" locked="0" layoutInCell="1" allowOverlap="1" wp14:anchorId="34A5BE8A" wp14:editId="34A5BE8B">
                <wp:simplePos x="0" y="0"/>
                <wp:positionH relativeFrom="column">
                  <wp:posOffset>40943</wp:posOffset>
                </wp:positionH>
                <wp:positionV relativeFrom="paragraph">
                  <wp:posOffset>235385</wp:posOffset>
                </wp:positionV>
                <wp:extent cx="4143375" cy="184245"/>
                <wp:effectExtent l="0" t="0" r="9525" b="6350"/>
                <wp:wrapNone/>
                <wp:docPr id="195" name="Text Box 195"/>
                <wp:cNvGraphicFramePr/>
                <a:graphic xmlns:a="http://schemas.openxmlformats.org/drawingml/2006/main">
                  <a:graphicData uri="http://schemas.microsoft.com/office/word/2010/wordprocessingShape">
                    <wps:wsp>
                      <wps:cNvSpPr txBox="1"/>
                      <wps:spPr>
                        <a:xfrm>
                          <a:off x="0" y="0"/>
                          <a:ext cx="4143375" cy="184245"/>
                        </a:xfrm>
                        <a:prstGeom prst="rect">
                          <a:avLst/>
                        </a:prstGeom>
                        <a:solidFill>
                          <a:prstClr val="white"/>
                        </a:solidFill>
                        <a:ln>
                          <a:noFill/>
                        </a:ln>
                        <a:effectLst/>
                      </wps:spPr>
                      <wps:txbx>
                        <w:txbxContent>
                          <w:p w14:paraId="34A5BEC0" w14:textId="77777777" w:rsidR="00AD37F6" w:rsidRPr="00A012C5" w:rsidRDefault="00AD37F6" w:rsidP="00C33089">
                            <w:pPr>
                              <w:pStyle w:val="Caption"/>
                              <w:rPr>
                                <w:noProof/>
                                <w:sz w:val="20"/>
                                <w:szCs w:val="20"/>
                              </w:rPr>
                            </w:pPr>
                            <w:bookmarkStart w:id="132" w:name="_Toc383432842"/>
                            <w:r>
                              <w:t xml:space="preserve">Figure </w:t>
                            </w:r>
                            <w:fldSimple w:instr=" SEQ Figure \* ARABIC ">
                              <w:r>
                                <w:rPr>
                                  <w:noProof/>
                                </w:rPr>
                                <w:t>21</w:t>
                              </w:r>
                            </w:fldSimple>
                            <w:r>
                              <w:t>: further screen on how to add contact preferences in the UK CID</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5BE8A" id="Text Box 195" o:spid="_x0000_s1052" type="#_x0000_t202" style="position:absolute;left:0;text-align:left;margin-left:3.2pt;margin-top:18.55pt;width:326.25pt;height:14.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" stroked="f">
                <v:textbox inset="0,0,0,0">
                  <w:txbxContent>
                    <w:p w14:paraId="34A5BEC0" w14:textId="77777777" w:rsidR="00AD37F6" w:rsidRPr="00A012C5" w:rsidRDefault="00AD37F6" w:rsidP="00C33089">
                      <w:pPr>
                        <w:pStyle w:val="Caption"/>
                        <w:rPr>
                          <w:noProof/>
                          <w:sz w:val="20"/>
                          <w:szCs w:val="20"/>
                        </w:rPr>
                      </w:pPr>
                      <w:bookmarkStart w:id="133" w:name="_Toc383432842"/>
                      <w:r>
                        <w:t xml:space="preserve">Figure </w:t>
                      </w:r>
                      <w:fldSimple w:instr=" SEQ Figure \* ARABIC ">
                        <w:r>
                          <w:rPr>
                            <w:noProof/>
                          </w:rPr>
                          <w:t>21</w:t>
                        </w:r>
                      </w:fldSimple>
                      <w:r>
                        <w:t>: further screen on how to add contact preferences in the UK CID</w:t>
                      </w:r>
                      <w:bookmarkEnd w:id="133"/>
                    </w:p>
                  </w:txbxContent>
                </v:textbox>
              </v:shape>
            </w:pict>
          </mc:Fallback>
        </mc:AlternateContent>
      </w:r>
      <w:r w:rsidR="000B6CD3">
        <w:rPr>
          <w:noProof/>
          <w:lang w:val="en-US"/>
        </w:rPr>
        <w:drawing>
          <wp:anchor distT="0" distB="0" distL="114300" distR="114300" simplePos="0" relativeHeight="251650048" behindDoc="0" locked="0" layoutInCell="1" allowOverlap="1" wp14:anchorId="34A5BE8C" wp14:editId="34A5BE8D">
            <wp:simplePos x="0" y="0"/>
            <wp:positionH relativeFrom="column">
              <wp:posOffset>38826</wp:posOffset>
            </wp:positionH>
            <wp:positionV relativeFrom="paragraph">
              <wp:posOffset>423009</wp:posOffset>
            </wp:positionV>
            <wp:extent cx="4143375" cy="1963787"/>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43375" cy="1963787"/>
                    </a:xfrm>
                    <a:prstGeom prst="rect">
                      <a:avLst/>
                    </a:prstGeom>
                  </pic:spPr>
                </pic:pic>
              </a:graphicData>
            </a:graphic>
            <wp14:sizeRelH relativeFrom="page">
              <wp14:pctWidth>0</wp14:pctWidth>
            </wp14:sizeRelH>
            <wp14:sizeRelV relativeFrom="page">
              <wp14:pctHeight>0</wp14:pctHeight>
            </wp14:sizeRelV>
          </wp:anchor>
        </w:drawing>
      </w:r>
      <w:r w:rsidR="001C1A09">
        <w:br w:type="page"/>
      </w:r>
    </w:p>
    <w:p w14:paraId="34A5BCE0" w14:textId="77777777" w:rsidR="001C1A09" w:rsidRDefault="001C1A09" w:rsidP="00AF61DA">
      <w:pPr>
        <w:pStyle w:val="Heading2"/>
        <w:numPr>
          <w:ilvl w:val="0"/>
          <w:numId w:val="0"/>
        </w:numPr>
        <w:ind w:left="709" w:hanging="709"/>
        <w:jc w:val="both"/>
      </w:pPr>
      <w:bookmarkStart w:id="134" w:name="_Toc383432724"/>
      <w:r>
        <w:lastRenderedPageBreak/>
        <w:t>4.2 Configuration - A CID Administrator can create a Distribution Group</w:t>
      </w:r>
      <w:bookmarkEnd w:id="127"/>
      <w:bookmarkEnd w:id="134"/>
    </w:p>
    <w:p w14:paraId="34A5BCE1" w14:textId="77777777" w:rsidR="001C1A09" w:rsidRPr="0045747E" w:rsidRDefault="00486E6E" w:rsidP="00AF61DA">
      <w:pPr>
        <w:pStyle w:val="Points"/>
      </w:pPr>
      <w:r>
        <w:t>(Points</w:t>
      </w:r>
      <w:r w:rsidR="001C1A09">
        <w:t>: 3</w:t>
      </w:r>
      <w:r w:rsidR="000B6CD3">
        <w:t>)</w:t>
      </w:r>
    </w:p>
    <w:p w14:paraId="34A5BCE2" w14:textId="77777777" w:rsidR="001C1A09" w:rsidRDefault="001C1A09" w:rsidP="00AF61DA">
      <w:pPr>
        <w:pStyle w:val="ListParagraph"/>
        <w:numPr>
          <w:ilvl w:val="0"/>
          <w:numId w:val="19"/>
        </w:numPr>
        <w:spacing w:after="200" w:line="276" w:lineRule="auto"/>
        <w:jc w:val="both"/>
      </w:pPr>
      <w:r>
        <w:t>A distribution group has a name and a collection of CID contacts associated to it</w:t>
      </w:r>
    </w:p>
    <w:p w14:paraId="34A5BCE3" w14:textId="77777777" w:rsidR="001C1A09" w:rsidRDefault="001C1A09" w:rsidP="00AF61DA">
      <w:pPr>
        <w:pStyle w:val="Heading2"/>
        <w:numPr>
          <w:ilvl w:val="0"/>
          <w:numId w:val="0"/>
        </w:numPr>
        <w:ind w:left="709" w:hanging="709"/>
        <w:jc w:val="both"/>
      </w:pPr>
      <w:bookmarkStart w:id="135" w:name="_Toc383432725"/>
      <w:bookmarkStart w:id="136" w:name="_Toc383099484"/>
      <w:bookmarkStart w:id="137" w:name="_Toc382916647"/>
      <w:bookmarkStart w:id="138" w:name="_Toc383099464"/>
      <w:bookmarkStart w:id="139" w:name="_Toc383099482"/>
      <w:r>
        <w:t>4.3 Configuration - A CID Administrator can create a Notification Group</w:t>
      </w:r>
      <w:bookmarkEnd w:id="135"/>
    </w:p>
    <w:p w14:paraId="34A5BCE4" w14:textId="77777777" w:rsidR="001C1A09" w:rsidRPr="0045747E" w:rsidRDefault="00486E6E" w:rsidP="00AF61DA">
      <w:pPr>
        <w:pStyle w:val="Points"/>
      </w:pPr>
      <w:r>
        <w:t>(Points</w:t>
      </w:r>
      <w:r w:rsidR="001C1A09">
        <w:t>: 5</w:t>
      </w:r>
      <w:r w:rsidR="000B6CD3">
        <w:t>)</w:t>
      </w:r>
    </w:p>
    <w:p w14:paraId="34A5BCE5" w14:textId="77777777" w:rsidR="001C1A09" w:rsidRDefault="001C1A09" w:rsidP="00AF61DA">
      <w:pPr>
        <w:pStyle w:val="ListParagraph"/>
        <w:numPr>
          <w:ilvl w:val="0"/>
          <w:numId w:val="19"/>
        </w:numPr>
        <w:spacing w:after="200" w:line="276" w:lineRule="auto"/>
        <w:jc w:val="both"/>
      </w:pPr>
      <w:r>
        <w:t>A notification group is associated to a Store Type and Owner Group</w:t>
      </w:r>
    </w:p>
    <w:p w14:paraId="34A5BCE6" w14:textId="77777777" w:rsidR="001C1A09" w:rsidRDefault="001C1A09" w:rsidP="00AF61DA">
      <w:pPr>
        <w:pStyle w:val="ListParagraph"/>
        <w:numPr>
          <w:ilvl w:val="0"/>
          <w:numId w:val="19"/>
        </w:numPr>
        <w:spacing w:after="200" w:line="276" w:lineRule="auto"/>
        <w:jc w:val="both"/>
      </w:pPr>
      <w:r>
        <w:t>An owner group is either “Disruption of Trade”, “Total Loss” or “Safety… ” (TBC)</w:t>
      </w:r>
    </w:p>
    <w:p w14:paraId="34A5BCE7" w14:textId="77777777" w:rsidR="001C1A09" w:rsidRDefault="001C1A09" w:rsidP="00AF61DA">
      <w:pPr>
        <w:pStyle w:val="ListParagraph"/>
        <w:numPr>
          <w:ilvl w:val="0"/>
          <w:numId w:val="19"/>
        </w:numPr>
        <w:spacing w:after="200" w:line="276" w:lineRule="auto"/>
        <w:jc w:val="both"/>
      </w:pPr>
      <w:r>
        <w:t>A group may have one or many rules that will trigger a notification to the group</w:t>
      </w:r>
    </w:p>
    <w:p w14:paraId="34A5BCE8" w14:textId="77777777" w:rsidR="001C1A09" w:rsidRDefault="00C33089" w:rsidP="00AF61DA">
      <w:pPr>
        <w:pStyle w:val="ListParagraph"/>
        <w:numPr>
          <w:ilvl w:val="0"/>
          <w:numId w:val="19"/>
        </w:numPr>
        <w:spacing w:after="200" w:line="276" w:lineRule="auto"/>
        <w:jc w:val="both"/>
      </w:pPr>
      <w:r>
        <w:rPr>
          <w:noProof/>
          <w:lang w:val="en-US"/>
        </w:rPr>
        <mc:AlternateContent>
          <mc:Choice Requires="wpg">
            <w:drawing>
              <wp:anchor distT="0" distB="0" distL="114300" distR="114300" simplePos="0" relativeHeight="251693056" behindDoc="0" locked="0" layoutInCell="1" allowOverlap="1" wp14:anchorId="34A5BE8E" wp14:editId="34A5BE8F">
                <wp:simplePos x="0" y="0"/>
                <wp:positionH relativeFrom="column">
                  <wp:posOffset>0</wp:posOffset>
                </wp:positionH>
                <wp:positionV relativeFrom="paragraph">
                  <wp:posOffset>887275</wp:posOffset>
                </wp:positionV>
                <wp:extent cx="5896610" cy="4864508"/>
                <wp:effectExtent l="0" t="0" r="8890" b="0"/>
                <wp:wrapSquare wrapText="bothSides"/>
                <wp:docPr id="197" name="Group 197"/>
                <wp:cNvGraphicFramePr/>
                <a:graphic xmlns:a="http://schemas.openxmlformats.org/drawingml/2006/main">
                  <a:graphicData uri="http://schemas.microsoft.com/office/word/2010/wordprocessingGroup">
                    <wpg:wgp>
                      <wpg:cNvGrpSpPr/>
                      <wpg:grpSpPr>
                        <a:xfrm>
                          <a:off x="0" y="0"/>
                          <a:ext cx="5896610" cy="4864508"/>
                          <a:chOff x="0" y="0"/>
                          <a:chExt cx="5896610" cy="4864508"/>
                        </a:xfrm>
                      </wpg:grpSpPr>
                      <pic:pic xmlns:pic="http://schemas.openxmlformats.org/drawingml/2006/picture">
                        <pic:nvPicPr>
                          <pic:cNvPr id="33" name="Picture 3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197893"/>
                            <a:ext cx="5896610" cy="4666615"/>
                          </a:xfrm>
                          <a:prstGeom prst="rect">
                            <a:avLst/>
                          </a:prstGeom>
                        </pic:spPr>
                      </pic:pic>
                      <wps:wsp>
                        <wps:cNvPr id="196" name="Text Box 196"/>
                        <wps:cNvSpPr txBox="1"/>
                        <wps:spPr>
                          <a:xfrm>
                            <a:off x="0" y="0"/>
                            <a:ext cx="5896610" cy="184150"/>
                          </a:xfrm>
                          <a:prstGeom prst="rect">
                            <a:avLst/>
                          </a:prstGeom>
                          <a:solidFill>
                            <a:prstClr val="white"/>
                          </a:solidFill>
                          <a:ln>
                            <a:noFill/>
                          </a:ln>
                          <a:effectLst/>
                        </wps:spPr>
                        <wps:txbx>
                          <w:txbxContent>
                            <w:p w14:paraId="34A5BEC1" w14:textId="77777777" w:rsidR="00AD37F6" w:rsidRPr="00524129" w:rsidRDefault="00AD37F6" w:rsidP="00C33089">
                              <w:pPr>
                                <w:pStyle w:val="Caption"/>
                                <w:rPr>
                                  <w:rFonts w:eastAsiaTheme="minorHAnsi"/>
                                  <w:noProof/>
                                </w:rPr>
                              </w:pPr>
                              <w:bookmarkStart w:id="140" w:name="_Toc383432843"/>
                              <w:r>
                                <w:t xml:space="preserve">Figure </w:t>
                              </w:r>
                              <w:fldSimple w:instr=" SEQ Figure \* ARABIC ">
                                <w:r>
                                  <w:rPr>
                                    <w:noProof/>
                                  </w:rPr>
                                  <w:t>22</w:t>
                                </w:r>
                              </w:fldSimple>
                              <w:r>
                                <w:t xml:space="preserve">: what the Notifications Group </w:t>
                              </w:r>
                              <w:proofErr w:type="spellStart"/>
                              <w:r>
                                <w:t>config</w:t>
                              </w:r>
                              <w:proofErr w:type="spellEnd"/>
                              <w:r>
                                <w:t xml:space="preserve"> page might look like</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A5BE8E" id="Group 197" o:spid="_x0000_s1053" style="position:absolute;left:0;text-align:left;margin-left:0;margin-top:69.85pt;width:464.3pt;height:383.05pt;z-index:251693056;mso-position-horizontal-relative:text;mso-position-vertical-relative:text" coordsize="58966,48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">
                <v:shape id="Picture 33" o:spid="_x0000_s1054" type="#_x0000_t75" style="position:absolute;top:1978;width:58966;height:46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O0R7EAAAA2wAAAA8AAABkcnMvZG93bnJldi54bWxEj8FqwzAQRO+F/IPYQm613LoNxo0SSsAk&#10;9FLi5AMWa2uZWCvHkhMnX18VCj0OM/OGWa4n24kLDb51rOA5SUEQ10633Cg4HsqnHIQPyBo7x6Tg&#10;Rh7Wq9nDEgvtrrynSxUaESHsC1RgQugLKX1tyKJPXE8cvW83WAxRDo3UA14j3HbyJU0X0mLLccFg&#10;TxtD9akarYLynuWvm/04bt92firp67M62bNS88fp4x1EoCn8h//aO60gy+D3S/wBcv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hO0R7EAAAA2wAAAA8AAAAAAAAAAAAAAAAA&#10;nwIAAGRycy9kb3ducmV2LnhtbFBLBQYAAAAABAAEAPcAAACQAwAAAAA=&#10;">
                  <v:imagedata r:id="rId45" o:title=""/>
                  <v:path arrowok="t"/>
                </v:shape>
                <v:shape id="Text Box 196" o:spid="_x0000_s1055" type="#_x0000_t202" style="position:absolute;width:58966;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eY8MA&#10;AADcAAAADwAAAGRycy9kb3ducmV2LnhtbERPTWvCQBC9F/wPywheSt3UQ2hTV9Gkgof2oA05D9lp&#10;EpqdDburif/eLRR6m8f7nPV2Mr24kvOdZQXPywQEcW11x42C8uvw9ALCB2SNvWVScCMP283sYY2Z&#10;tiOf6HoOjYgh7DNU0IYwZFL6uiWDfmkH4sh9W2cwROgaqR2OMdz0cpUkqTTYcWxocaC8pfrnfDEK&#10;0sJdxhPnj0X5/oGfQ7Oq9rdKqcV82r2BCDSFf/Gf+6jj/NcUfp+JF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geY8MAAADcAAAADwAAAAAAAAAAAAAAAACYAgAAZHJzL2Rv&#10;d25yZXYueG1sUEsFBgAAAAAEAAQA9QAAAIgDAAAAAA==&#10;" stroked="f">
                  <v:textbox inset="0,0,0,0">
                    <w:txbxContent>
                      <w:p w14:paraId="34A5BEC1" w14:textId="77777777" w:rsidR="00AD37F6" w:rsidRPr="00524129" w:rsidRDefault="00AD37F6" w:rsidP="00C33089">
                        <w:pPr>
                          <w:pStyle w:val="Caption"/>
                          <w:rPr>
                            <w:rFonts w:eastAsiaTheme="minorHAnsi"/>
                            <w:noProof/>
                          </w:rPr>
                        </w:pPr>
                        <w:bookmarkStart w:id="141" w:name="_Toc383432843"/>
                        <w:r>
                          <w:t xml:space="preserve">Figure </w:t>
                        </w:r>
                        <w:fldSimple w:instr=" SEQ Figure \* ARABIC ">
                          <w:r>
                            <w:rPr>
                              <w:noProof/>
                            </w:rPr>
                            <w:t>22</w:t>
                          </w:r>
                        </w:fldSimple>
                        <w:r>
                          <w:t xml:space="preserve">: what the Notifications Group </w:t>
                        </w:r>
                        <w:proofErr w:type="spellStart"/>
                        <w:r>
                          <w:t>config</w:t>
                        </w:r>
                        <w:proofErr w:type="spellEnd"/>
                        <w:r>
                          <w:t xml:space="preserve"> page might look like</w:t>
                        </w:r>
                        <w:bookmarkEnd w:id="141"/>
                      </w:p>
                    </w:txbxContent>
                  </v:textbox>
                </v:shape>
                <w10:wrap type="square"/>
              </v:group>
            </w:pict>
          </mc:Fallback>
        </mc:AlternateContent>
      </w:r>
      <w:r w:rsidR="00746113">
        <w:t xml:space="preserve">A CID Contact, </w:t>
      </w:r>
      <w:r w:rsidR="001C1A09">
        <w:t xml:space="preserve">Distribution Group </w:t>
      </w:r>
      <w:r w:rsidR="00746113">
        <w:t xml:space="preserve">or Position </w:t>
      </w:r>
      <w:r w:rsidR="001C1A09">
        <w:t>may be added to the Notification Group. When adding this, the user is able to subscribe the contact to all triggers or just a select few. This will be done in a matrix. Also, when these are added, the user can nominate how they will receive the notification. E.g. email, SMS, phone call, yammer.</w:t>
      </w:r>
    </w:p>
    <w:p w14:paraId="34A5BCE9" w14:textId="77777777" w:rsidR="00C33089" w:rsidRDefault="00C33089" w:rsidP="00C33089">
      <w:pPr>
        <w:pStyle w:val="ListParagraph"/>
        <w:spacing w:after="200" w:line="276" w:lineRule="auto"/>
        <w:jc w:val="both"/>
      </w:pPr>
    </w:p>
    <w:p w14:paraId="34A5BCEA" w14:textId="77777777" w:rsidR="001C1A09" w:rsidRDefault="001C1A09" w:rsidP="00AF61DA">
      <w:r>
        <w:br w:type="page"/>
      </w:r>
    </w:p>
    <w:p w14:paraId="34A5BCEB" w14:textId="77777777" w:rsidR="001C1A09" w:rsidRDefault="001C1A09" w:rsidP="00AF61DA">
      <w:pPr>
        <w:pStyle w:val="Heading2"/>
        <w:numPr>
          <w:ilvl w:val="0"/>
          <w:numId w:val="0"/>
        </w:numPr>
        <w:ind w:left="709" w:hanging="709"/>
        <w:jc w:val="both"/>
      </w:pPr>
      <w:bookmarkStart w:id="142" w:name="_Toc383099485"/>
      <w:bookmarkStart w:id="143" w:name="_Toc383432726"/>
      <w:bookmarkEnd w:id="136"/>
      <w:bookmarkEnd w:id="137"/>
      <w:bookmarkEnd w:id="138"/>
      <w:bookmarkEnd w:id="139"/>
      <w:r>
        <w:lastRenderedPageBreak/>
        <w:t>4.4 Configuration - A CID Administrator can configure a Notification Template</w:t>
      </w:r>
      <w:bookmarkEnd w:id="142"/>
      <w:bookmarkEnd w:id="143"/>
    </w:p>
    <w:p w14:paraId="34A5BCEC" w14:textId="77777777" w:rsidR="001C1A09" w:rsidRPr="0045747E" w:rsidRDefault="00486E6E" w:rsidP="00AF61DA">
      <w:pPr>
        <w:pStyle w:val="Points"/>
      </w:pPr>
      <w:r>
        <w:t>(Points</w:t>
      </w:r>
      <w:r w:rsidR="001C1A09">
        <w:t>: 8</w:t>
      </w:r>
      <w:r w:rsidR="000B6CD3">
        <w:t>)</w:t>
      </w:r>
    </w:p>
    <w:p w14:paraId="34A5BCED" w14:textId="77777777" w:rsidR="001C1A09" w:rsidRDefault="00F0200A" w:rsidP="00AF61DA">
      <w:pPr>
        <w:pStyle w:val="ListParagraph"/>
        <w:numPr>
          <w:ilvl w:val="0"/>
          <w:numId w:val="19"/>
        </w:numPr>
        <w:spacing w:after="200" w:line="276" w:lineRule="auto"/>
        <w:jc w:val="both"/>
      </w:pPr>
      <w:r>
        <w:t xml:space="preserve">UPDATE: </w:t>
      </w:r>
      <w:r w:rsidR="00C03F0D">
        <w:t xml:space="preserve">There can be only one active </w:t>
      </w:r>
      <w:r>
        <w:t xml:space="preserve">initial </w:t>
      </w:r>
      <w:r w:rsidR="00C03F0D">
        <w:t xml:space="preserve">notification </w:t>
      </w:r>
      <w:r w:rsidR="001C1A09">
        <w:t>template</w:t>
      </w:r>
      <w:r>
        <w:t xml:space="preserve"> for email and SMS</w:t>
      </w:r>
      <w:r w:rsidR="001C1A09">
        <w:t xml:space="preserve">. </w:t>
      </w:r>
    </w:p>
    <w:p w14:paraId="34A5BCEE" w14:textId="77777777" w:rsidR="001C1A09" w:rsidRDefault="001C1A09" w:rsidP="00AF61DA">
      <w:pPr>
        <w:pStyle w:val="ListParagraph"/>
        <w:numPr>
          <w:ilvl w:val="0"/>
          <w:numId w:val="19"/>
        </w:numPr>
        <w:spacing w:after="200" w:line="276" w:lineRule="auto"/>
        <w:jc w:val="both"/>
      </w:pPr>
      <w:r>
        <w:t>A template can be for the initial notification email, follow ups or SMS’s</w:t>
      </w:r>
    </w:p>
    <w:p w14:paraId="34A5BCEF" w14:textId="77777777" w:rsidR="001C1A09" w:rsidRDefault="001C1A09" w:rsidP="00AF61DA">
      <w:pPr>
        <w:pStyle w:val="ListParagraph"/>
        <w:numPr>
          <w:ilvl w:val="0"/>
          <w:numId w:val="19"/>
        </w:numPr>
        <w:spacing w:after="200" w:line="276" w:lineRule="auto"/>
        <w:jc w:val="both"/>
      </w:pPr>
      <w:r>
        <w:t>The user can specify rules for when certain information is included on the message</w:t>
      </w:r>
    </w:p>
    <w:p w14:paraId="34A5BCF0" w14:textId="77777777" w:rsidR="001C1A09" w:rsidRDefault="001C1A09" w:rsidP="00AF61DA">
      <w:pPr>
        <w:pStyle w:val="ListParagraph"/>
        <w:numPr>
          <w:ilvl w:val="0"/>
          <w:numId w:val="19"/>
        </w:numPr>
        <w:spacing w:after="200" w:line="276" w:lineRule="auto"/>
        <w:jc w:val="both"/>
      </w:pPr>
      <w:r>
        <w:t xml:space="preserve">Using hashtags, the user can add information collected when asking the questions and answers. </w:t>
      </w:r>
    </w:p>
    <w:p w14:paraId="34A5BCF1" w14:textId="77777777" w:rsidR="00C33089" w:rsidRDefault="00C33089" w:rsidP="00C33089">
      <w:pPr>
        <w:pStyle w:val="Caption"/>
        <w:keepNext/>
      </w:pPr>
      <w:bookmarkStart w:id="144" w:name="_Toc383432844"/>
      <w:r>
        <w:t xml:space="preserve">Figure </w:t>
      </w:r>
      <w:fldSimple w:instr=" SEQ Figure \* ARABIC ">
        <w:r w:rsidR="006B20F4">
          <w:rPr>
            <w:noProof/>
          </w:rPr>
          <w:t>23</w:t>
        </w:r>
      </w:fldSimple>
      <w:r>
        <w:t xml:space="preserve">: what the Notifications Template </w:t>
      </w:r>
      <w:proofErr w:type="spellStart"/>
      <w:r>
        <w:t>config</w:t>
      </w:r>
      <w:proofErr w:type="spellEnd"/>
      <w:r>
        <w:t xml:space="preserve"> page might look like</w:t>
      </w:r>
      <w:bookmarkEnd w:id="144"/>
    </w:p>
    <w:p w14:paraId="34A5BCF2" w14:textId="77777777" w:rsidR="001C1A09" w:rsidRPr="00FA3864" w:rsidRDefault="001C1A09" w:rsidP="00AF61DA">
      <w:r>
        <w:rPr>
          <w:noProof/>
          <w:lang w:val="en-US"/>
        </w:rPr>
        <w:drawing>
          <wp:inline distT="0" distB="0" distL="0" distR="0" wp14:anchorId="34A5BE90" wp14:editId="34A5BE91">
            <wp:extent cx="5893744" cy="37012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0439" cy="3705476"/>
                    </a:xfrm>
                    <a:prstGeom prst="rect">
                      <a:avLst/>
                    </a:prstGeom>
                  </pic:spPr>
                </pic:pic>
              </a:graphicData>
            </a:graphic>
          </wp:inline>
        </w:drawing>
      </w:r>
    </w:p>
    <w:p w14:paraId="34A5BCF3" w14:textId="77777777" w:rsidR="001C1A09" w:rsidRDefault="001C1A09" w:rsidP="00AF61DA">
      <w:pPr>
        <w:pStyle w:val="Heading2"/>
        <w:numPr>
          <w:ilvl w:val="0"/>
          <w:numId w:val="0"/>
        </w:numPr>
        <w:ind w:left="709" w:hanging="709"/>
        <w:jc w:val="both"/>
      </w:pPr>
      <w:bookmarkStart w:id="145" w:name="_Toc383099486"/>
      <w:bookmarkStart w:id="146" w:name="_Toc383432727"/>
      <w:r>
        <w:t>4.5 Configuration - A CID Administrator can use the process flow screen to set up the Notification Group rules</w:t>
      </w:r>
      <w:bookmarkEnd w:id="145"/>
      <w:bookmarkEnd w:id="146"/>
    </w:p>
    <w:p w14:paraId="34A5BCF4" w14:textId="77777777" w:rsidR="001C1A09" w:rsidRPr="0045747E" w:rsidRDefault="00486E6E" w:rsidP="00AF61DA">
      <w:pPr>
        <w:pStyle w:val="Points"/>
      </w:pPr>
      <w:r>
        <w:t>(Points</w:t>
      </w:r>
      <w:r w:rsidR="001C1A09">
        <w:t>: 13</w:t>
      </w:r>
      <w:r w:rsidR="000B6CD3">
        <w:t>)</w:t>
      </w:r>
    </w:p>
    <w:p w14:paraId="34A5BCF5" w14:textId="77777777" w:rsidR="001C1A09" w:rsidRDefault="001C1A09" w:rsidP="00AF61DA">
      <w:pPr>
        <w:pStyle w:val="ListParagraph"/>
        <w:numPr>
          <w:ilvl w:val="0"/>
          <w:numId w:val="19"/>
        </w:numPr>
        <w:spacing w:after="200" w:line="276" w:lineRule="auto"/>
        <w:jc w:val="both"/>
      </w:pPr>
      <w:r>
        <w:t>A rule can be triggered without specifying an Incident Type. The user will have to select the “All Incidents” option</w:t>
      </w:r>
    </w:p>
    <w:p w14:paraId="34A5BCF6" w14:textId="77777777" w:rsidR="001C1A09" w:rsidRDefault="001C1A09" w:rsidP="00AF61DA">
      <w:pPr>
        <w:pStyle w:val="ListParagraph"/>
        <w:numPr>
          <w:ilvl w:val="0"/>
          <w:numId w:val="19"/>
        </w:numPr>
        <w:spacing w:after="200" w:line="276" w:lineRule="auto"/>
        <w:jc w:val="both"/>
      </w:pPr>
      <w:r>
        <w:t>Below the process flow of questions, a list of core questions will be shown to allow the user include the answers in the rule.</w:t>
      </w:r>
    </w:p>
    <w:p w14:paraId="34A5BCF7" w14:textId="77777777" w:rsidR="001C1A09" w:rsidRPr="001D0D2D" w:rsidRDefault="001C1A09" w:rsidP="00AF61DA"/>
    <w:p w14:paraId="34A5BCF8" w14:textId="77777777" w:rsidR="00C33089" w:rsidRDefault="00C33089" w:rsidP="00C33089">
      <w:pPr>
        <w:pStyle w:val="Caption"/>
        <w:keepNext/>
      </w:pPr>
      <w:bookmarkStart w:id="147" w:name="_Toc383432845"/>
      <w:r>
        <w:lastRenderedPageBreak/>
        <w:t xml:space="preserve">Figure </w:t>
      </w:r>
      <w:fldSimple w:instr=" SEQ Figure \* ARABIC ">
        <w:r w:rsidR="006B20F4">
          <w:rPr>
            <w:noProof/>
          </w:rPr>
          <w:t>24</w:t>
        </w:r>
      </w:fldSimple>
      <w:r>
        <w:t>: this shows how to configure a notification</w:t>
      </w:r>
      <w:bookmarkEnd w:id="147"/>
    </w:p>
    <w:p w14:paraId="34A5BCF9" w14:textId="77777777" w:rsidR="001C1A09" w:rsidRDefault="001C1A09" w:rsidP="00AF61DA">
      <w:r>
        <w:rPr>
          <w:noProof/>
          <w:lang w:val="en-US"/>
        </w:rPr>
        <w:drawing>
          <wp:inline distT="0" distB="0" distL="0" distR="0" wp14:anchorId="34A5BE92" wp14:editId="34A5BE93">
            <wp:extent cx="6069131" cy="330134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91532" cy="3313525"/>
                    </a:xfrm>
                    <a:prstGeom prst="rect">
                      <a:avLst/>
                    </a:prstGeom>
                  </pic:spPr>
                </pic:pic>
              </a:graphicData>
            </a:graphic>
          </wp:inline>
        </w:drawing>
      </w:r>
    </w:p>
    <w:p w14:paraId="34A5BCFA" w14:textId="77777777" w:rsidR="001C1A09" w:rsidRDefault="00C33089" w:rsidP="00AF61DA">
      <w:r>
        <w:rPr>
          <w:noProof/>
          <w:lang w:val="en-US"/>
        </w:rPr>
        <mc:AlternateContent>
          <mc:Choice Requires="wps">
            <w:drawing>
              <wp:anchor distT="0" distB="0" distL="114300" distR="114300" simplePos="0" relativeHeight="251695104" behindDoc="0" locked="0" layoutInCell="1" allowOverlap="1" wp14:anchorId="34A5BE94" wp14:editId="34A5BE95">
                <wp:simplePos x="0" y="0"/>
                <wp:positionH relativeFrom="column">
                  <wp:posOffset>13335</wp:posOffset>
                </wp:positionH>
                <wp:positionV relativeFrom="paragraph">
                  <wp:posOffset>492125</wp:posOffset>
                </wp:positionV>
                <wp:extent cx="5961380" cy="149860"/>
                <wp:effectExtent l="0" t="0" r="1270" b="2540"/>
                <wp:wrapSquare wrapText="bothSides"/>
                <wp:docPr id="198" name="Text Box 198"/>
                <wp:cNvGraphicFramePr/>
                <a:graphic xmlns:a="http://schemas.openxmlformats.org/drawingml/2006/main">
                  <a:graphicData uri="http://schemas.microsoft.com/office/word/2010/wordprocessingShape">
                    <wps:wsp>
                      <wps:cNvSpPr txBox="1"/>
                      <wps:spPr>
                        <a:xfrm>
                          <a:off x="0" y="0"/>
                          <a:ext cx="5961380" cy="149860"/>
                        </a:xfrm>
                        <a:prstGeom prst="rect">
                          <a:avLst/>
                        </a:prstGeom>
                        <a:solidFill>
                          <a:prstClr val="white"/>
                        </a:solidFill>
                        <a:ln>
                          <a:noFill/>
                        </a:ln>
                        <a:effectLst/>
                      </wps:spPr>
                      <wps:txbx>
                        <w:txbxContent>
                          <w:p w14:paraId="34A5BEC2" w14:textId="77777777" w:rsidR="00AD37F6" w:rsidRPr="00AC56A9" w:rsidRDefault="00AD37F6" w:rsidP="00C33089">
                            <w:pPr>
                              <w:pStyle w:val="Caption"/>
                              <w:rPr>
                                <w:noProof/>
                                <w:sz w:val="20"/>
                                <w:szCs w:val="20"/>
                              </w:rPr>
                            </w:pPr>
                            <w:bookmarkStart w:id="148" w:name="_Toc383432846"/>
                            <w:r>
                              <w:t xml:space="preserve">Figure </w:t>
                            </w:r>
                            <w:fldSimple w:instr=" SEQ Figure \* ARABIC ">
                              <w:r>
                                <w:rPr>
                                  <w:noProof/>
                                </w:rPr>
                                <w:t>25</w:t>
                              </w:r>
                            </w:fldSimple>
                            <w:r>
                              <w:t>: further info on how to configure notifications</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5BE94" id="Text Box 198" o:spid="_x0000_s1056" type="#_x0000_t202" style="position:absolute;left:0;text-align:left;margin-left:1.05pt;margin-top:38.75pt;width:469.4pt;height:11.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" stroked="f">
                <v:textbox inset="0,0,0,0">
                  <w:txbxContent>
                    <w:p w14:paraId="34A5BEC2" w14:textId="77777777" w:rsidR="00AD37F6" w:rsidRPr="00AC56A9" w:rsidRDefault="00AD37F6" w:rsidP="00C33089">
                      <w:pPr>
                        <w:pStyle w:val="Caption"/>
                        <w:rPr>
                          <w:noProof/>
                          <w:sz w:val="20"/>
                          <w:szCs w:val="20"/>
                        </w:rPr>
                      </w:pPr>
                      <w:bookmarkStart w:id="149" w:name="_Toc383432846"/>
                      <w:r>
                        <w:t xml:space="preserve">Figure </w:t>
                      </w:r>
                      <w:fldSimple w:instr=" SEQ Figure \* ARABIC ">
                        <w:r>
                          <w:rPr>
                            <w:noProof/>
                          </w:rPr>
                          <w:t>25</w:t>
                        </w:r>
                      </w:fldSimple>
                      <w:r>
                        <w:t>: further info on how to configure notifications</w:t>
                      </w:r>
                      <w:bookmarkEnd w:id="149"/>
                    </w:p>
                  </w:txbxContent>
                </v:textbox>
                <w10:wrap type="square"/>
              </v:shape>
            </w:pict>
          </mc:Fallback>
        </mc:AlternateContent>
      </w:r>
      <w:r w:rsidR="000C73C9">
        <w:rPr>
          <w:noProof/>
          <w:lang w:val="en-US"/>
        </w:rPr>
        <w:drawing>
          <wp:anchor distT="0" distB="0" distL="114300" distR="114300" simplePos="0" relativeHeight="251652096" behindDoc="0" locked="0" layoutInCell="1" allowOverlap="1" wp14:anchorId="34A5BE96" wp14:editId="34A5BE97">
            <wp:simplePos x="0" y="0"/>
            <wp:positionH relativeFrom="margin">
              <wp:posOffset>11430</wp:posOffset>
            </wp:positionH>
            <wp:positionV relativeFrom="paragraph">
              <wp:posOffset>643255</wp:posOffset>
            </wp:positionV>
            <wp:extent cx="5961380" cy="3442335"/>
            <wp:effectExtent l="0" t="0" r="1270" b="571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61380" cy="3442335"/>
                    </a:xfrm>
                    <a:prstGeom prst="rect">
                      <a:avLst/>
                    </a:prstGeom>
                  </pic:spPr>
                </pic:pic>
              </a:graphicData>
            </a:graphic>
            <wp14:sizeRelH relativeFrom="page">
              <wp14:pctWidth>0</wp14:pctWidth>
            </wp14:sizeRelH>
            <wp14:sizeRelV relativeFrom="page">
              <wp14:pctHeight>0</wp14:pctHeight>
            </wp14:sizeRelV>
          </wp:anchor>
        </w:drawing>
      </w:r>
      <w:r w:rsidR="001C1A09">
        <w:br w:type="page"/>
      </w:r>
    </w:p>
    <w:p w14:paraId="34A5BCFB" w14:textId="77777777" w:rsidR="00C33089" w:rsidRDefault="00C33089" w:rsidP="00AF61DA"/>
    <w:p w14:paraId="34A5BCFC" w14:textId="77777777" w:rsidR="00C33089" w:rsidRDefault="00C33089" w:rsidP="00C33089">
      <w:pPr>
        <w:pStyle w:val="Caption"/>
        <w:keepNext/>
      </w:pPr>
      <w:bookmarkStart w:id="150" w:name="_Toc383432847"/>
      <w:r>
        <w:t xml:space="preserve">Figure </w:t>
      </w:r>
      <w:fldSimple w:instr=" SEQ Figure \* ARABIC ">
        <w:r w:rsidR="006B20F4">
          <w:rPr>
            <w:noProof/>
          </w:rPr>
          <w:t>26</w:t>
        </w:r>
      </w:fldSimple>
      <w:r>
        <w:t>: configuring a Fire Notification which includes CORE questions</w:t>
      </w:r>
      <w:bookmarkEnd w:id="150"/>
    </w:p>
    <w:p w14:paraId="34A5BCFD" w14:textId="77777777" w:rsidR="001C1A09" w:rsidRPr="00C70016" w:rsidRDefault="001C1A09" w:rsidP="00AF61DA">
      <w:r>
        <w:rPr>
          <w:noProof/>
          <w:lang w:val="en-US"/>
        </w:rPr>
        <w:drawing>
          <wp:inline distT="0" distB="0" distL="0" distR="0" wp14:anchorId="34A5BE98" wp14:editId="34A5BE99">
            <wp:extent cx="5902036" cy="3211020"/>
            <wp:effectExtent l="0" t="0" r="381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7815" cy="3225045"/>
                    </a:xfrm>
                    <a:prstGeom prst="rect">
                      <a:avLst/>
                    </a:prstGeom>
                  </pic:spPr>
                </pic:pic>
              </a:graphicData>
            </a:graphic>
          </wp:inline>
        </w:drawing>
      </w:r>
    </w:p>
    <w:p w14:paraId="34A5BCFE" w14:textId="77777777" w:rsidR="001C1A09" w:rsidRPr="009918AD" w:rsidRDefault="001C1A09" w:rsidP="00AF61DA">
      <w:pPr>
        <w:pStyle w:val="Heading2"/>
        <w:numPr>
          <w:ilvl w:val="0"/>
          <w:numId w:val="0"/>
        </w:numPr>
        <w:ind w:left="709" w:hanging="709"/>
        <w:jc w:val="both"/>
        <w:rPr>
          <w:szCs w:val="32"/>
        </w:rPr>
      </w:pPr>
      <w:bookmarkStart w:id="151" w:name="_Toc383432728"/>
      <w:r>
        <w:t>4.6 Send Notifications page - An Operator can see a list of people configured for phone call and their contract numbers, allowing the user to contact them about the incident</w:t>
      </w:r>
      <w:bookmarkEnd w:id="151"/>
    </w:p>
    <w:p w14:paraId="34A5BCFF" w14:textId="77777777" w:rsidR="001C1A09" w:rsidRPr="0060356D" w:rsidRDefault="00486E6E" w:rsidP="00AF61DA">
      <w:pPr>
        <w:pStyle w:val="Points"/>
      </w:pPr>
      <w:r>
        <w:t>(Points</w:t>
      </w:r>
      <w:r w:rsidR="001C1A09">
        <w:t>: 5</w:t>
      </w:r>
      <w:r w:rsidR="000B6CD3">
        <w:t>)</w:t>
      </w:r>
    </w:p>
    <w:p w14:paraId="34A5BD00" w14:textId="77777777" w:rsidR="001C1A09" w:rsidRDefault="001C1A09" w:rsidP="00AF61DA">
      <w:pPr>
        <w:pStyle w:val="ListParagraph"/>
        <w:numPr>
          <w:ilvl w:val="0"/>
          <w:numId w:val="20"/>
        </w:numPr>
        <w:spacing w:after="200" w:line="276" w:lineRule="auto"/>
        <w:jc w:val="both"/>
      </w:pPr>
      <w:r>
        <w:t xml:space="preserve">All contact numbers are shown on the screen with the ability to record the result for each phone number. </w:t>
      </w:r>
      <w:proofErr w:type="spellStart"/>
      <w:r>
        <w:t>eg</w:t>
      </w:r>
      <w:proofErr w:type="spellEnd"/>
      <w:r>
        <w:t>: Contacted, Rang Out, Engaged, Not Reachable</w:t>
      </w:r>
    </w:p>
    <w:p w14:paraId="34A5BD01" w14:textId="77777777" w:rsidR="001C1A09" w:rsidRDefault="001C1A09" w:rsidP="00AF61DA">
      <w:pPr>
        <w:pStyle w:val="ListParagraph"/>
        <w:numPr>
          <w:ilvl w:val="0"/>
          <w:numId w:val="20"/>
        </w:numPr>
        <w:spacing w:after="200" w:line="276" w:lineRule="auto"/>
        <w:jc w:val="both"/>
      </w:pPr>
      <w:r>
        <w:t xml:space="preserve">The user can also record whether they left a message for the person. </w:t>
      </w:r>
    </w:p>
    <w:p w14:paraId="34A5BD02" w14:textId="77777777" w:rsidR="001C1A09" w:rsidRDefault="001C1A09" w:rsidP="00AF61DA">
      <w:pPr>
        <w:pStyle w:val="ListParagraph"/>
        <w:numPr>
          <w:ilvl w:val="0"/>
          <w:numId w:val="20"/>
        </w:numPr>
        <w:spacing w:after="200" w:line="276" w:lineRule="auto"/>
        <w:jc w:val="both"/>
      </w:pPr>
      <w:r>
        <w:t xml:space="preserve">The user can record notes related to that contact. E.g. “I spoke with John’s wife who will pass on the message”. </w:t>
      </w:r>
    </w:p>
    <w:p w14:paraId="34A5BD03" w14:textId="77777777" w:rsidR="003A4A84" w:rsidRDefault="003A4A84" w:rsidP="003A4A84">
      <w:pPr>
        <w:pStyle w:val="ListParagraph"/>
        <w:numPr>
          <w:ilvl w:val="0"/>
          <w:numId w:val="20"/>
        </w:numPr>
        <w:spacing w:after="200" w:line="276" w:lineRule="auto"/>
        <w:jc w:val="both"/>
      </w:pPr>
      <w:r>
        <w:t>The user can add and remove recipients from the list. This should be audited.</w:t>
      </w:r>
    </w:p>
    <w:p w14:paraId="34A5BD04" w14:textId="77777777" w:rsidR="001C1A09" w:rsidRDefault="001C1A09" w:rsidP="00AF61DA">
      <w:pPr>
        <w:pStyle w:val="ListParagraph"/>
        <w:numPr>
          <w:ilvl w:val="0"/>
          <w:numId w:val="20"/>
        </w:numPr>
        <w:spacing w:after="200" w:line="276" w:lineRule="auto"/>
        <w:jc w:val="both"/>
      </w:pPr>
      <w:r>
        <w:t>Email details and other numbers should be excluded</w:t>
      </w:r>
    </w:p>
    <w:p w14:paraId="34A5BD05" w14:textId="77777777" w:rsidR="001C1A09" w:rsidRDefault="001C1A09" w:rsidP="00AF61DA">
      <w:pPr>
        <w:pStyle w:val="ListParagraph"/>
        <w:numPr>
          <w:ilvl w:val="0"/>
          <w:numId w:val="20"/>
        </w:numPr>
        <w:spacing w:after="200" w:line="276" w:lineRule="auto"/>
        <w:jc w:val="both"/>
      </w:pPr>
      <w:r>
        <w:t>The incident notes are continued on from the incident page. The user can change these notes as they proceed.</w:t>
      </w:r>
    </w:p>
    <w:p w14:paraId="34A5BD06" w14:textId="77777777" w:rsidR="001C1A09" w:rsidRDefault="001C1A09" w:rsidP="00AF61DA">
      <w:pPr>
        <w:pStyle w:val="ListParagraph"/>
        <w:numPr>
          <w:ilvl w:val="0"/>
          <w:numId w:val="20"/>
        </w:numPr>
        <w:spacing w:after="200" w:line="276" w:lineRule="auto"/>
        <w:jc w:val="both"/>
      </w:pPr>
      <w:r>
        <w:t>The system should log each attempt</w:t>
      </w:r>
    </w:p>
    <w:p w14:paraId="34A5BD07" w14:textId="77777777" w:rsidR="001C1A09" w:rsidRDefault="001C1A09" w:rsidP="00AF61DA">
      <w:pPr>
        <w:pStyle w:val="ListParagraph"/>
        <w:numPr>
          <w:ilvl w:val="0"/>
          <w:numId w:val="20"/>
        </w:numPr>
        <w:spacing w:after="200" w:line="276" w:lineRule="auto"/>
        <w:jc w:val="both"/>
      </w:pPr>
      <w:r>
        <w:t>The system should show the summary details related to the incident (same as the other screens)</w:t>
      </w:r>
    </w:p>
    <w:p w14:paraId="34A5BD08" w14:textId="77777777" w:rsidR="001C1A09" w:rsidRDefault="001C1A09" w:rsidP="00AF61DA">
      <w:pPr>
        <w:pStyle w:val="ListParagraph"/>
        <w:numPr>
          <w:ilvl w:val="0"/>
          <w:numId w:val="20"/>
        </w:numPr>
        <w:spacing w:after="200" w:line="276" w:lineRule="auto"/>
        <w:jc w:val="both"/>
      </w:pPr>
      <w:r>
        <w:t>The user can see a list of questions and answers related to the incident (same as the other screens)</w:t>
      </w:r>
    </w:p>
    <w:p w14:paraId="34A5BD09" w14:textId="77777777" w:rsidR="00C33089" w:rsidRDefault="00C33089" w:rsidP="00C33089">
      <w:pPr>
        <w:pStyle w:val="Caption"/>
        <w:keepNext/>
      </w:pPr>
      <w:bookmarkStart w:id="152" w:name="_Toc383432848"/>
      <w:r>
        <w:lastRenderedPageBreak/>
        <w:t xml:space="preserve">Figure </w:t>
      </w:r>
      <w:fldSimple w:instr=" SEQ Figure \* ARABIC ">
        <w:r w:rsidR="006B20F4">
          <w:rPr>
            <w:noProof/>
          </w:rPr>
          <w:t>27</w:t>
        </w:r>
      </w:fldSimple>
      <w:r>
        <w:t>: what the Preview and Send Notifications page might look like</w:t>
      </w:r>
      <w:bookmarkEnd w:id="152"/>
    </w:p>
    <w:p w14:paraId="34A5BD0A" w14:textId="77777777" w:rsidR="000B6CD3" w:rsidRDefault="000B6CD3" w:rsidP="00AF61DA">
      <w:pPr>
        <w:spacing w:after="200" w:line="276" w:lineRule="auto"/>
      </w:pPr>
      <w:r>
        <w:rPr>
          <w:noProof/>
          <w:lang w:val="en-US"/>
        </w:rPr>
        <w:drawing>
          <wp:inline distT="0" distB="0" distL="0" distR="0" wp14:anchorId="34A5BE9A" wp14:editId="34A5BE9B">
            <wp:extent cx="5732145" cy="570397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5703971"/>
                    </a:xfrm>
                    <a:prstGeom prst="rect">
                      <a:avLst/>
                    </a:prstGeom>
                  </pic:spPr>
                </pic:pic>
              </a:graphicData>
            </a:graphic>
          </wp:inline>
        </w:drawing>
      </w:r>
    </w:p>
    <w:p w14:paraId="34A5BD0B" w14:textId="77777777" w:rsidR="00C33089" w:rsidRDefault="00C33089" w:rsidP="00C33089">
      <w:pPr>
        <w:pStyle w:val="Caption"/>
        <w:keepNext/>
      </w:pPr>
      <w:bookmarkStart w:id="153" w:name="_Toc383432849"/>
      <w:r>
        <w:lastRenderedPageBreak/>
        <w:t xml:space="preserve">Figure </w:t>
      </w:r>
      <w:fldSimple w:instr=" SEQ Figure \* ARABIC ">
        <w:r w:rsidR="006B20F4">
          <w:rPr>
            <w:noProof/>
          </w:rPr>
          <w:t>28</w:t>
        </w:r>
      </w:fldSimple>
      <w:r>
        <w:t>: the notifications page of the UK CID</w:t>
      </w:r>
      <w:bookmarkEnd w:id="153"/>
    </w:p>
    <w:p w14:paraId="34A5BD0C" w14:textId="77777777" w:rsidR="000B6CD3" w:rsidRDefault="000B6CD3" w:rsidP="00AF61DA">
      <w:pPr>
        <w:spacing w:after="200" w:line="276" w:lineRule="auto"/>
      </w:pPr>
      <w:r>
        <w:rPr>
          <w:noProof/>
          <w:lang w:val="en-US"/>
        </w:rPr>
        <w:drawing>
          <wp:inline distT="0" distB="0" distL="0" distR="0" wp14:anchorId="34A5BE9C" wp14:editId="34A5BE9D">
            <wp:extent cx="5732145" cy="3379423"/>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379423"/>
                    </a:xfrm>
                    <a:prstGeom prst="rect">
                      <a:avLst/>
                    </a:prstGeom>
                  </pic:spPr>
                </pic:pic>
              </a:graphicData>
            </a:graphic>
          </wp:inline>
        </w:drawing>
      </w:r>
    </w:p>
    <w:p w14:paraId="34A5BD0D" w14:textId="77777777" w:rsidR="000B6CD3" w:rsidRDefault="000B6CD3" w:rsidP="00AF61DA">
      <w:pPr>
        <w:spacing w:after="200" w:line="276" w:lineRule="auto"/>
      </w:pPr>
    </w:p>
    <w:p w14:paraId="34A5BD0E" w14:textId="77777777" w:rsidR="001C1A09" w:rsidRDefault="001C1A09" w:rsidP="00AF61DA">
      <w:pPr>
        <w:pStyle w:val="Heading2"/>
        <w:numPr>
          <w:ilvl w:val="0"/>
          <w:numId w:val="0"/>
        </w:numPr>
        <w:jc w:val="both"/>
      </w:pPr>
      <w:bookmarkStart w:id="154" w:name="_Toc383099469"/>
      <w:bookmarkStart w:id="155" w:name="_Toc383432729"/>
      <w:r>
        <w:t>4.7 Send Notifications page - The System will populate the notification template based on the questions and answers of an incident</w:t>
      </w:r>
      <w:bookmarkEnd w:id="154"/>
      <w:bookmarkEnd w:id="155"/>
    </w:p>
    <w:p w14:paraId="34A5BD0F" w14:textId="77777777" w:rsidR="001C1A09" w:rsidRPr="0060356D" w:rsidRDefault="00486E6E" w:rsidP="00AF61DA">
      <w:pPr>
        <w:pStyle w:val="Points"/>
      </w:pPr>
      <w:r>
        <w:t>(Points</w:t>
      </w:r>
      <w:r w:rsidR="001C1A09">
        <w:t>: 5</w:t>
      </w:r>
      <w:r w:rsidR="000B6CD3">
        <w:t>)</w:t>
      </w:r>
    </w:p>
    <w:p w14:paraId="34A5BD10" w14:textId="77777777" w:rsidR="001C1A09" w:rsidRDefault="001C1A09" w:rsidP="00AF61DA">
      <w:pPr>
        <w:pStyle w:val="ListParagraph"/>
        <w:numPr>
          <w:ilvl w:val="0"/>
          <w:numId w:val="20"/>
        </w:numPr>
        <w:spacing w:after="200" w:line="276" w:lineRule="auto"/>
        <w:jc w:val="both"/>
      </w:pPr>
      <w:r>
        <w:t>A template can be either an SMS or Email template. They both work in the same manner.</w:t>
      </w:r>
    </w:p>
    <w:p w14:paraId="34A5BD11" w14:textId="77777777" w:rsidR="001C1A09" w:rsidRDefault="001C1A09" w:rsidP="00AF61DA">
      <w:pPr>
        <w:pStyle w:val="ListParagraph"/>
        <w:numPr>
          <w:ilvl w:val="0"/>
          <w:numId w:val="20"/>
        </w:numPr>
        <w:spacing w:after="200" w:line="276" w:lineRule="auto"/>
        <w:jc w:val="both"/>
      </w:pPr>
      <w:r>
        <w:t xml:space="preserve">An email template and narrations can be set up per incident type that determine what information gets sent in an email. These are based on Store Attributes, questions answered as part of the incident, date and time </w:t>
      </w:r>
      <w:proofErr w:type="spellStart"/>
      <w:r>
        <w:t>etc</w:t>
      </w:r>
      <w:proofErr w:type="spellEnd"/>
      <w:r>
        <w:t xml:space="preserve"> </w:t>
      </w:r>
    </w:p>
    <w:p w14:paraId="34A5BD12" w14:textId="77777777" w:rsidR="001C1A09" w:rsidRDefault="001C1A09" w:rsidP="00AF61DA">
      <w:pPr>
        <w:pStyle w:val="ListParagraph"/>
        <w:numPr>
          <w:ilvl w:val="0"/>
          <w:numId w:val="20"/>
        </w:numPr>
        <w:spacing w:after="200" w:line="276" w:lineRule="auto"/>
        <w:jc w:val="both"/>
      </w:pPr>
      <w:r>
        <w:t>Store Attributes may add a line to the email. E.g. ETC monitors this store.</w:t>
      </w:r>
    </w:p>
    <w:p w14:paraId="34A5BD13" w14:textId="77777777" w:rsidR="001C1A09" w:rsidRDefault="001C1A09" w:rsidP="00AF61DA">
      <w:pPr>
        <w:pStyle w:val="ListParagraph"/>
        <w:numPr>
          <w:ilvl w:val="0"/>
          <w:numId w:val="20"/>
        </w:numPr>
        <w:spacing w:after="200" w:line="276" w:lineRule="auto"/>
        <w:jc w:val="both"/>
      </w:pPr>
      <w:r>
        <w:t xml:space="preserve">An incident can have many communications associated to it. </w:t>
      </w:r>
    </w:p>
    <w:p w14:paraId="34A5BD14" w14:textId="77777777" w:rsidR="001C1A09" w:rsidRDefault="001C1A09" w:rsidP="00AF61DA">
      <w:pPr>
        <w:pStyle w:val="ListParagraph"/>
        <w:numPr>
          <w:ilvl w:val="1"/>
          <w:numId w:val="20"/>
        </w:numPr>
        <w:spacing w:after="200" w:line="276" w:lineRule="auto"/>
        <w:jc w:val="both"/>
      </w:pPr>
      <w:r>
        <w:t>New Incident logged</w:t>
      </w:r>
    </w:p>
    <w:p w14:paraId="34A5BD15" w14:textId="77777777" w:rsidR="001C1A09" w:rsidRDefault="001C1A09" w:rsidP="00AF61DA">
      <w:pPr>
        <w:pStyle w:val="ListParagraph"/>
        <w:numPr>
          <w:ilvl w:val="1"/>
          <w:numId w:val="20"/>
        </w:numPr>
        <w:spacing w:after="200" w:line="276" w:lineRule="auto"/>
        <w:jc w:val="both"/>
      </w:pPr>
      <w:r>
        <w:t xml:space="preserve">Any follow up notifications </w:t>
      </w:r>
    </w:p>
    <w:p w14:paraId="34A5BD16" w14:textId="77777777" w:rsidR="00BF7779" w:rsidRDefault="00BF7779" w:rsidP="00BF7779">
      <w:pPr>
        <w:pStyle w:val="ListParagraph"/>
        <w:numPr>
          <w:ilvl w:val="0"/>
          <w:numId w:val="20"/>
        </w:numPr>
        <w:spacing w:after="200" w:line="276" w:lineRule="auto"/>
        <w:jc w:val="both"/>
      </w:pPr>
      <w:r>
        <w:t>There will be one notification template that will take care of all incident types</w:t>
      </w:r>
    </w:p>
    <w:p w14:paraId="34A5BD17" w14:textId="77777777" w:rsidR="001C1A09" w:rsidRDefault="001C1A09" w:rsidP="00AF61DA">
      <w:pPr>
        <w:pStyle w:val="Heading2"/>
        <w:numPr>
          <w:ilvl w:val="0"/>
          <w:numId w:val="0"/>
        </w:numPr>
        <w:ind w:left="709" w:hanging="709"/>
        <w:jc w:val="both"/>
      </w:pPr>
      <w:bookmarkStart w:id="156" w:name="_Toc383099468"/>
      <w:bookmarkStart w:id="157" w:name="_Toc383432730"/>
      <w:r>
        <w:t>4.8 Send Notifications page - An operator can preview and send the email to be sent by the system</w:t>
      </w:r>
      <w:bookmarkEnd w:id="156"/>
      <w:bookmarkEnd w:id="157"/>
    </w:p>
    <w:p w14:paraId="34A5BD18" w14:textId="77777777" w:rsidR="001C1A09" w:rsidRPr="0060356D" w:rsidRDefault="00486E6E" w:rsidP="00AF61DA">
      <w:pPr>
        <w:pStyle w:val="Points"/>
      </w:pPr>
      <w:r>
        <w:t>(Points</w:t>
      </w:r>
      <w:r w:rsidR="001C1A09">
        <w:t>: 2</w:t>
      </w:r>
      <w:r w:rsidR="000B6CD3">
        <w:t>)</w:t>
      </w:r>
    </w:p>
    <w:p w14:paraId="34A5BD19" w14:textId="77777777" w:rsidR="001C1A09" w:rsidRDefault="001C1A09" w:rsidP="00AF61DA">
      <w:pPr>
        <w:pStyle w:val="ListParagraph"/>
        <w:numPr>
          <w:ilvl w:val="0"/>
          <w:numId w:val="20"/>
        </w:numPr>
        <w:spacing w:after="200" w:line="276" w:lineRule="auto"/>
        <w:jc w:val="both"/>
      </w:pPr>
      <w:r>
        <w:t>The user can see the list of recipients who will get the email</w:t>
      </w:r>
      <w:r w:rsidR="003A4A84">
        <w:t>. The user can add and remove recipients from the list. This should be audited.</w:t>
      </w:r>
    </w:p>
    <w:p w14:paraId="34A5BD1A" w14:textId="77777777" w:rsidR="001C1A09" w:rsidRDefault="001C1A09" w:rsidP="00AF61DA">
      <w:pPr>
        <w:pStyle w:val="ListParagraph"/>
        <w:numPr>
          <w:ilvl w:val="0"/>
          <w:numId w:val="20"/>
        </w:numPr>
        <w:spacing w:after="200" w:line="276" w:lineRule="auto"/>
        <w:jc w:val="both"/>
      </w:pPr>
      <w:r>
        <w:t>The user can see the subject and body of the email so they can review the details</w:t>
      </w:r>
    </w:p>
    <w:p w14:paraId="34A5BD1B" w14:textId="77777777" w:rsidR="001C1A09" w:rsidRDefault="001C1A09" w:rsidP="00AF61DA">
      <w:pPr>
        <w:pStyle w:val="ListParagraph"/>
        <w:numPr>
          <w:ilvl w:val="0"/>
          <w:numId w:val="20"/>
        </w:numPr>
        <w:spacing w:after="200" w:line="276" w:lineRule="auto"/>
        <w:jc w:val="both"/>
      </w:pPr>
      <w:r>
        <w:t>Sending the email will record an Incident event and prevent it from being sent again.</w:t>
      </w:r>
    </w:p>
    <w:p w14:paraId="34A5BD1C" w14:textId="77777777" w:rsidR="00192E0A" w:rsidRDefault="00192E0A" w:rsidP="00AF61DA">
      <w:pPr>
        <w:pStyle w:val="ListParagraph"/>
        <w:numPr>
          <w:ilvl w:val="0"/>
          <w:numId w:val="20"/>
        </w:numPr>
        <w:spacing w:after="200" w:line="276" w:lineRule="auto"/>
        <w:jc w:val="both"/>
      </w:pPr>
      <w:r>
        <w:t xml:space="preserve">The user can modify the email content but these changes will not update the actual question. </w:t>
      </w:r>
      <w:r w:rsidR="00F0200A">
        <w:t>To be audited.</w:t>
      </w:r>
    </w:p>
    <w:p w14:paraId="34A5BD1D" w14:textId="77777777" w:rsidR="00192E0A" w:rsidRDefault="00192E0A" w:rsidP="00AF61DA">
      <w:pPr>
        <w:pStyle w:val="ListParagraph"/>
        <w:numPr>
          <w:ilvl w:val="0"/>
          <w:numId w:val="20"/>
        </w:numPr>
        <w:spacing w:after="200" w:line="276" w:lineRule="auto"/>
        <w:jc w:val="both"/>
      </w:pPr>
      <w:r>
        <w:t xml:space="preserve">The </w:t>
      </w:r>
      <w:r w:rsidR="00BF7779">
        <w:t>system should sh</w:t>
      </w:r>
      <w:r w:rsidR="000F028A">
        <w:t>ow spelling mistakes</w:t>
      </w:r>
    </w:p>
    <w:p w14:paraId="34A5BD1E" w14:textId="77777777" w:rsidR="000F028A" w:rsidRDefault="000F028A" w:rsidP="00AF61DA">
      <w:pPr>
        <w:pStyle w:val="ListParagraph"/>
        <w:numPr>
          <w:ilvl w:val="0"/>
          <w:numId w:val="20"/>
        </w:numPr>
        <w:spacing w:after="200" w:line="276" w:lineRule="auto"/>
        <w:jc w:val="both"/>
      </w:pPr>
      <w:r>
        <w:t>The system will not attach a signature</w:t>
      </w:r>
    </w:p>
    <w:p w14:paraId="34A5BD1F" w14:textId="77777777" w:rsidR="00F0200A" w:rsidRDefault="00F0200A" w:rsidP="00AF61DA">
      <w:pPr>
        <w:pStyle w:val="ListParagraph"/>
        <w:numPr>
          <w:ilvl w:val="0"/>
          <w:numId w:val="20"/>
        </w:numPr>
        <w:spacing w:after="200" w:line="276" w:lineRule="auto"/>
        <w:jc w:val="both"/>
      </w:pPr>
      <w:r>
        <w:lastRenderedPageBreak/>
        <w:t xml:space="preserve">The operator can choose to not </w:t>
      </w:r>
      <w:proofErr w:type="gramStart"/>
      <w:r>
        <w:t>sent</w:t>
      </w:r>
      <w:proofErr w:type="gramEnd"/>
      <w:r>
        <w:t xml:space="preserve"> the email or SMS at all. A reason must be given and a </w:t>
      </w:r>
      <w:proofErr w:type="spellStart"/>
      <w:r>
        <w:t>Notificaiton</w:t>
      </w:r>
      <w:proofErr w:type="spellEnd"/>
      <w:r>
        <w:t xml:space="preserve"> Cancelled event is to be added. </w:t>
      </w:r>
    </w:p>
    <w:p w14:paraId="34A5BD20" w14:textId="77777777" w:rsidR="00192E0A" w:rsidRDefault="00192E0A" w:rsidP="00AF61DA">
      <w:pPr>
        <w:pStyle w:val="ListParagraph"/>
        <w:numPr>
          <w:ilvl w:val="0"/>
          <w:numId w:val="20"/>
        </w:numPr>
        <w:spacing w:after="200" w:line="276" w:lineRule="auto"/>
        <w:jc w:val="both"/>
      </w:pPr>
      <w:r>
        <w:t xml:space="preserve">To be sent by </w:t>
      </w:r>
      <w:hyperlink r:id="rId49" w:history="1">
        <w:r w:rsidRPr="00C617B5">
          <w:rPr>
            <w:rStyle w:val="Hyperlink"/>
          </w:rPr>
          <w:t>critical.incident@city-holdings.com.au</w:t>
        </w:r>
      </w:hyperlink>
    </w:p>
    <w:p w14:paraId="34A5BD21" w14:textId="77777777" w:rsidR="001C1A09" w:rsidRDefault="001C1A09" w:rsidP="00AF61DA">
      <w:pPr>
        <w:pStyle w:val="Heading2"/>
        <w:numPr>
          <w:ilvl w:val="0"/>
          <w:numId w:val="0"/>
        </w:numPr>
        <w:ind w:left="709" w:hanging="709"/>
        <w:jc w:val="both"/>
      </w:pPr>
      <w:bookmarkStart w:id="158" w:name="_Toc383099470"/>
      <w:bookmarkStart w:id="159" w:name="_Toc383432731"/>
      <w:r>
        <w:t>4.9 Send Notifications page - An operator can preview and send the SMS to be sent by the system</w:t>
      </w:r>
      <w:bookmarkEnd w:id="158"/>
      <w:bookmarkEnd w:id="159"/>
    </w:p>
    <w:p w14:paraId="34A5BD22" w14:textId="77777777" w:rsidR="001C1A09" w:rsidRPr="0060356D" w:rsidRDefault="00486E6E" w:rsidP="00AF61DA">
      <w:pPr>
        <w:pStyle w:val="Points"/>
      </w:pPr>
      <w:r>
        <w:t>(Points</w:t>
      </w:r>
      <w:r w:rsidR="001C1A09">
        <w:t>: 2</w:t>
      </w:r>
      <w:r w:rsidR="000B6CD3">
        <w:t>)</w:t>
      </w:r>
    </w:p>
    <w:p w14:paraId="34A5BD23" w14:textId="77777777" w:rsidR="003A4A84" w:rsidRDefault="001C1A09" w:rsidP="003A4A84">
      <w:pPr>
        <w:pStyle w:val="ListParagraph"/>
        <w:numPr>
          <w:ilvl w:val="0"/>
          <w:numId w:val="20"/>
        </w:numPr>
        <w:spacing w:after="200" w:line="276" w:lineRule="auto"/>
        <w:jc w:val="both"/>
      </w:pPr>
      <w:r>
        <w:t xml:space="preserve">The user can see the list of recipients who will be the SMS. </w:t>
      </w:r>
      <w:r w:rsidR="003A4A84">
        <w:t>The user can add and remove recipients from the list. This should be audited.</w:t>
      </w:r>
    </w:p>
    <w:p w14:paraId="34A5BD24" w14:textId="77777777" w:rsidR="000F028A" w:rsidRDefault="001C1A09" w:rsidP="000F028A">
      <w:pPr>
        <w:pStyle w:val="ListParagraph"/>
        <w:numPr>
          <w:ilvl w:val="0"/>
          <w:numId w:val="20"/>
        </w:numPr>
        <w:spacing w:after="200" w:line="276" w:lineRule="auto"/>
        <w:jc w:val="both"/>
      </w:pPr>
      <w:r>
        <w:t>The user can see the body of the SMS so they can review the details</w:t>
      </w:r>
      <w:r w:rsidR="000F028A" w:rsidRPr="000F028A">
        <w:t xml:space="preserve"> </w:t>
      </w:r>
    </w:p>
    <w:p w14:paraId="34A5BD25" w14:textId="77777777" w:rsidR="000F028A" w:rsidRDefault="000F028A" w:rsidP="000F028A">
      <w:pPr>
        <w:pStyle w:val="ListParagraph"/>
        <w:numPr>
          <w:ilvl w:val="0"/>
          <w:numId w:val="20"/>
        </w:numPr>
        <w:spacing w:after="200" w:line="276" w:lineRule="auto"/>
        <w:jc w:val="both"/>
      </w:pPr>
      <w:r>
        <w:t xml:space="preserve">The user can modify the SMS content but these changes will not update the actual question. </w:t>
      </w:r>
    </w:p>
    <w:p w14:paraId="34A5BD26" w14:textId="77777777" w:rsidR="000F028A" w:rsidRDefault="000F028A" w:rsidP="000F028A">
      <w:pPr>
        <w:pStyle w:val="ListParagraph"/>
        <w:numPr>
          <w:ilvl w:val="0"/>
          <w:numId w:val="20"/>
        </w:numPr>
        <w:spacing w:after="200" w:line="276" w:lineRule="auto"/>
        <w:jc w:val="both"/>
      </w:pPr>
      <w:r>
        <w:t>The system should show spelling mistakes</w:t>
      </w:r>
    </w:p>
    <w:p w14:paraId="34A5BD27" w14:textId="77777777" w:rsidR="000F028A" w:rsidRDefault="000F028A" w:rsidP="000F028A">
      <w:pPr>
        <w:pStyle w:val="ListParagraph"/>
        <w:numPr>
          <w:ilvl w:val="0"/>
          <w:numId w:val="20"/>
        </w:numPr>
        <w:spacing w:after="200" w:line="276" w:lineRule="auto"/>
        <w:jc w:val="both"/>
      </w:pPr>
      <w:r>
        <w:t>The system will not attach a signature</w:t>
      </w:r>
    </w:p>
    <w:p w14:paraId="34A5BD28" w14:textId="77777777" w:rsidR="001C1A09" w:rsidRDefault="000F028A" w:rsidP="00AF61DA">
      <w:pPr>
        <w:pStyle w:val="ListParagraph"/>
        <w:numPr>
          <w:ilvl w:val="0"/>
          <w:numId w:val="20"/>
        </w:numPr>
        <w:spacing w:after="200" w:line="276" w:lineRule="auto"/>
        <w:jc w:val="both"/>
      </w:pPr>
      <w:r>
        <w:t>To be confirmed whether the message size can be above 168 characters</w:t>
      </w:r>
    </w:p>
    <w:p w14:paraId="34A5BD29" w14:textId="77777777" w:rsidR="001C1A09" w:rsidRDefault="001C1A09" w:rsidP="00AF61DA">
      <w:pPr>
        <w:pStyle w:val="Heading1"/>
        <w:jc w:val="both"/>
      </w:pPr>
      <w:bookmarkStart w:id="160" w:name="_Toc383432732"/>
      <w:bookmarkEnd w:id="128"/>
      <w:bookmarkEnd w:id="129"/>
      <w:r>
        <w:lastRenderedPageBreak/>
        <w:t>Stage 5</w:t>
      </w:r>
      <w:r w:rsidR="0014510A" w:rsidRPr="0014510A">
        <w:t xml:space="preserve"> </w:t>
      </w:r>
      <w:r w:rsidR="0014510A" w:rsidRPr="0014510A">
        <w:rPr>
          <w:color w:val="FFFFFF" w:themeColor="background1"/>
          <w:sz w:val="18"/>
        </w:rPr>
        <w:t>Allow an Operator to send the created notifications and escalate to MIET</w:t>
      </w:r>
      <w:bookmarkEnd w:id="160"/>
    </w:p>
    <w:p w14:paraId="34A5BD2A" w14:textId="77777777" w:rsidR="007375CF" w:rsidRPr="00445A28" w:rsidRDefault="007375CF" w:rsidP="00AF61DA">
      <w:pPr>
        <w:rPr>
          <w:b/>
          <w:color w:val="C00000"/>
          <w:sz w:val="22"/>
          <w:szCs w:val="22"/>
        </w:rPr>
      </w:pPr>
      <w:proofErr w:type="gramStart"/>
      <w:r w:rsidRPr="00445A28">
        <w:rPr>
          <w:b/>
          <w:color w:val="C00000"/>
          <w:sz w:val="22"/>
          <w:szCs w:val="22"/>
        </w:rPr>
        <w:t>Objective :</w:t>
      </w:r>
      <w:proofErr w:type="gramEnd"/>
      <w:r w:rsidRPr="00445A28">
        <w:rPr>
          <w:b/>
          <w:color w:val="C00000"/>
          <w:sz w:val="22"/>
          <w:szCs w:val="22"/>
        </w:rPr>
        <w:t xml:space="preserve"> </w:t>
      </w:r>
      <w:r w:rsidRPr="00085B6E">
        <w:t>Allow an Operator to send the created notifications and escalate to MIET</w:t>
      </w:r>
    </w:p>
    <w:p w14:paraId="34A5BD2B" w14:textId="77777777" w:rsidR="007375CF" w:rsidRPr="00445A28" w:rsidRDefault="007375CF" w:rsidP="00AF61DA">
      <w:pPr>
        <w:rPr>
          <w:b/>
          <w:color w:val="C00000"/>
          <w:sz w:val="22"/>
          <w:szCs w:val="22"/>
        </w:rPr>
      </w:pPr>
      <w:r w:rsidRPr="00445A28">
        <w:rPr>
          <w:b/>
          <w:color w:val="C00000"/>
          <w:sz w:val="22"/>
          <w:szCs w:val="22"/>
        </w:rPr>
        <w:t xml:space="preserve">Total Point: </w:t>
      </w:r>
      <w:r>
        <w:rPr>
          <w:sz w:val="22"/>
          <w:szCs w:val="22"/>
        </w:rPr>
        <w:t>29</w:t>
      </w:r>
    </w:p>
    <w:p w14:paraId="34A5BD2C" w14:textId="77777777" w:rsidR="007375CF" w:rsidRPr="00445A28" w:rsidRDefault="007375CF" w:rsidP="00AF61DA">
      <w:pPr>
        <w:rPr>
          <w:b/>
          <w:color w:val="C00000"/>
          <w:sz w:val="22"/>
          <w:szCs w:val="22"/>
        </w:rPr>
      </w:pPr>
      <w:r w:rsidRPr="00445A28">
        <w:rPr>
          <w:b/>
          <w:color w:val="C00000"/>
          <w:sz w:val="22"/>
          <w:szCs w:val="22"/>
        </w:rPr>
        <w:t xml:space="preserve">Total Hours: </w:t>
      </w:r>
      <w:r>
        <w:rPr>
          <w:sz w:val="22"/>
          <w:szCs w:val="22"/>
        </w:rPr>
        <w:t>108</w:t>
      </w:r>
    </w:p>
    <w:p w14:paraId="34A5BD2D" w14:textId="77777777" w:rsidR="007375CF" w:rsidRPr="005012A2" w:rsidRDefault="007375CF" w:rsidP="00AF61DA">
      <w:pPr>
        <w:rPr>
          <w:b/>
          <w:color w:val="C00000"/>
          <w:sz w:val="22"/>
          <w:szCs w:val="22"/>
        </w:rPr>
      </w:pPr>
      <w:r w:rsidRPr="00445A28">
        <w:rPr>
          <w:b/>
          <w:color w:val="C00000"/>
          <w:sz w:val="22"/>
          <w:szCs w:val="22"/>
        </w:rPr>
        <w:t xml:space="preserve">Weeks: </w:t>
      </w:r>
      <w:r>
        <w:rPr>
          <w:sz w:val="22"/>
          <w:szCs w:val="22"/>
        </w:rPr>
        <w:t>2</w:t>
      </w:r>
    </w:p>
    <w:p w14:paraId="34A5BD2E" w14:textId="77777777" w:rsidR="001C1A09" w:rsidRDefault="001C1A09" w:rsidP="00AF61DA">
      <w:pPr>
        <w:pStyle w:val="Heading2"/>
        <w:numPr>
          <w:ilvl w:val="0"/>
          <w:numId w:val="0"/>
        </w:numPr>
        <w:tabs>
          <w:tab w:val="clear" w:pos="709"/>
        </w:tabs>
        <w:ind w:firstLine="5"/>
        <w:jc w:val="both"/>
      </w:pPr>
      <w:bookmarkStart w:id="161" w:name="_Toc383099472"/>
      <w:bookmarkStart w:id="162" w:name="_Toc383432733"/>
      <w:bookmarkStart w:id="163" w:name="_Toc382916644"/>
      <w:bookmarkStart w:id="164" w:name="_Toc383099462"/>
      <w:bookmarkStart w:id="165" w:name="_Toc383099467"/>
      <w:r>
        <w:t>5.1 Send Notifications page - An Operator can reattempt to contact a person</w:t>
      </w:r>
      <w:bookmarkEnd w:id="161"/>
      <w:bookmarkEnd w:id="162"/>
    </w:p>
    <w:p w14:paraId="34A5BD2F" w14:textId="77777777" w:rsidR="001C1A09" w:rsidRDefault="00486E6E" w:rsidP="00AF61DA">
      <w:pPr>
        <w:pStyle w:val="Points"/>
      </w:pPr>
      <w:r>
        <w:t>(Points</w:t>
      </w:r>
      <w:r w:rsidR="001C1A09">
        <w:t>: 3</w:t>
      </w:r>
      <w:r w:rsidR="000B6CD3">
        <w:t>)</w:t>
      </w:r>
    </w:p>
    <w:p w14:paraId="34A5BD30" w14:textId="77777777" w:rsidR="001C1A09" w:rsidRDefault="001C1A09" w:rsidP="00AF61DA">
      <w:pPr>
        <w:pStyle w:val="ListParagraph"/>
        <w:numPr>
          <w:ilvl w:val="0"/>
          <w:numId w:val="20"/>
        </w:numPr>
        <w:spacing w:after="200" w:line="276" w:lineRule="auto"/>
        <w:jc w:val="both"/>
      </w:pPr>
      <w:r>
        <w:t xml:space="preserve">If someone was not contactable in sending the original notification, they are to appear on the Call Monitor queue. </w:t>
      </w:r>
    </w:p>
    <w:p w14:paraId="34A5BD31" w14:textId="77777777" w:rsidR="001C1A09" w:rsidRDefault="001C1A09" w:rsidP="00AF61DA">
      <w:pPr>
        <w:pStyle w:val="ListParagraph"/>
        <w:numPr>
          <w:ilvl w:val="0"/>
          <w:numId w:val="20"/>
        </w:numPr>
        <w:spacing w:after="200" w:line="276" w:lineRule="auto"/>
        <w:jc w:val="both"/>
      </w:pPr>
      <w:r>
        <w:t xml:space="preserve">All uncontacted people are shown on the screen, very similar to the main Preview and Send Notifications page. </w:t>
      </w:r>
    </w:p>
    <w:p w14:paraId="34A5BD32" w14:textId="77777777" w:rsidR="001C1A09" w:rsidRDefault="001C1A09" w:rsidP="00AF61DA">
      <w:pPr>
        <w:pStyle w:val="ListParagraph"/>
        <w:numPr>
          <w:ilvl w:val="0"/>
          <w:numId w:val="20"/>
        </w:numPr>
        <w:spacing w:after="200" w:line="276" w:lineRule="auto"/>
        <w:jc w:val="both"/>
      </w:pPr>
      <w:r>
        <w:t xml:space="preserve">The user is able to see a log of previous </w:t>
      </w:r>
      <w:proofErr w:type="spellStart"/>
      <w:r>
        <w:t>attem</w:t>
      </w:r>
      <w:r w:rsidR="00BF7779">
        <w:t>ts</w:t>
      </w:r>
      <w:proofErr w:type="spellEnd"/>
      <w:r>
        <w:t xml:space="preserve"> for those people.</w:t>
      </w:r>
    </w:p>
    <w:p w14:paraId="34A5BD33" w14:textId="77777777" w:rsidR="00C33089" w:rsidRDefault="00C33089" w:rsidP="00C33089">
      <w:pPr>
        <w:pStyle w:val="Caption"/>
        <w:keepNext/>
      </w:pPr>
      <w:bookmarkStart w:id="166" w:name="_Toc383432850"/>
      <w:r>
        <w:t xml:space="preserve">Figure </w:t>
      </w:r>
      <w:fldSimple w:instr=" SEQ Figure \* ARABIC ">
        <w:r w:rsidR="006B20F4">
          <w:rPr>
            <w:noProof/>
          </w:rPr>
          <w:t>29</w:t>
        </w:r>
      </w:fldSimple>
      <w:r>
        <w:t>: what the Reattempt page might look like</w:t>
      </w:r>
      <w:bookmarkEnd w:id="166"/>
    </w:p>
    <w:p w14:paraId="34A5BD34" w14:textId="77777777" w:rsidR="001C1A09" w:rsidRDefault="001C1A09" w:rsidP="00C33089">
      <w:r>
        <w:rPr>
          <w:noProof/>
          <w:lang w:val="en-US"/>
        </w:rPr>
        <w:drawing>
          <wp:inline distT="0" distB="0" distL="0" distR="0" wp14:anchorId="34A5BE9E" wp14:editId="34A5BE9F">
            <wp:extent cx="5020303" cy="3053751"/>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7810" cy="3058317"/>
                    </a:xfrm>
                    <a:prstGeom prst="rect">
                      <a:avLst/>
                    </a:prstGeom>
                  </pic:spPr>
                </pic:pic>
              </a:graphicData>
            </a:graphic>
          </wp:inline>
        </w:drawing>
      </w:r>
    </w:p>
    <w:p w14:paraId="34A5BD35" w14:textId="77777777" w:rsidR="001C1A09" w:rsidRDefault="001C1A09" w:rsidP="00AF61DA">
      <w:pPr>
        <w:pStyle w:val="Heading2"/>
        <w:numPr>
          <w:ilvl w:val="0"/>
          <w:numId w:val="0"/>
        </w:numPr>
        <w:tabs>
          <w:tab w:val="clear" w:pos="709"/>
        </w:tabs>
        <w:jc w:val="both"/>
      </w:pPr>
      <w:bookmarkStart w:id="167" w:name="_Toc383099471"/>
      <w:bookmarkStart w:id="168" w:name="_Toc383432734"/>
      <w:r>
        <w:t>5.2 Send Notifications page - An operator can send the email and SMS’s for a notification</w:t>
      </w:r>
      <w:bookmarkEnd w:id="167"/>
      <w:bookmarkEnd w:id="168"/>
      <w:r>
        <w:t xml:space="preserve"> </w:t>
      </w:r>
    </w:p>
    <w:p w14:paraId="34A5BD36" w14:textId="77777777" w:rsidR="001C1A09" w:rsidRDefault="00486E6E" w:rsidP="00AF61DA">
      <w:pPr>
        <w:pStyle w:val="Points"/>
      </w:pPr>
      <w:r>
        <w:t>(Points</w:t>
      </w:r>
      <w:r w:rsidR="001C1A09">
        <w:t>: 8</w:t>
      </w:r>
      <w:r w:rsidR="000B6CD3">
        <w:t>)</w:t>
      </w:r>
    </w:p>
    <w:p w14:paraId="34A5BD37" w14:textId="77777777" w:rsidR="001C1A09" w:rsidRDefault="001C1A09" w:rsidP="00AF61DA">
      <w:pPr>
        <w:pStyle w:val="ListParagraph"/>
        <w:numPr>
          <w:ilvl w:val="0"/>
          <w:numId w:val="20"/>
        </w:numPr>
        <w:spacing w:after="200" w:line="276" w:lineRule="auto"/>
        <w:jc w:val="both"/>
      </w:pPr>
      <w:r>
        <w:t xml:space="preserve">Sending the email and SMS will record an Incident event and prevent them from being sent again. The time the emails are sent are recorded </w:t>
      </w:r>
    </w:p>
    <w:p w14:paraId="34A5BD38" w14:textId="77777777" w:rsidR="001C1A09" w:rsidRDefault="001C1A09" w:rsidP="00AF61DA">
      <w:pPr>
        <w:pStyle w:val="ListParagraph"/>
        <w:numPr>
          <w:ilvl w:val="0"/>
          <w:numId w:val="20"/>
        </w:numPr>
        <w:spacing w:after="200" w:line="276" w:lineRule="auto"/>
        <w:jc w:val="both"/>
      </w:pPr>
      <w:r>
        <w:t xml:space="preserve">The content of the message is stored. This is important for when sending any follow up notifications as those emails need to contain the email trail of all communications. </w:t>
      </w:r>
    </w:p>
    <w:p w14:paraId="34A5BD39" w14:textId="77777777" w:rsidR="001C1A09" w:rsidRDefault="001C1A09" w:rsidP="00AF61DA">
      <w:pPr>
        <w:pStyle w:val="ListParagraph"/>
        <w:numPr>
          <w:ilvl w:val="0"/>
          <w:numId w:val="20"/>
        </w:numPr>
        <w:spacing w:after="200" w:line="276" w:lineRule="auto"/>
        <w:jc w:val="both"/>
      </w:pPr>
      <w:r>
        <w:t>These notifications are to be queued with statuses to ensure messages are sent.</w:t>
      </w:r>
    </w:p>
    <w:p w14:paraId="34A5BD3A" w14:textId="77777777" w:rsidR="001C1A09" w:rsidRDefault="001C1A09" w:rsidP="00AF61DA">
      <w:pPr>
        <w:pStyle w:val="ListParagraph"/>
        <w:numPr>
          <w:ilvl w:val="0"/>
          <w:numId w:val="20"/>
        </w:numPr>
        <w:spacing w:after="200" w:line="276" w:lineRule="auto"/>
        <w:jc w:val="both"/>
      </w:pPr>
      <w:r>
        <w:t>The user can see a list of outgoing messages to check their status. If it fails, the Operator can click the retry button</w:t>
      </w:r>
    </w:p>
    <w:p w14:paraId="34A5BD3B" w14:textId="77777777" w:rsidR="001C1A09" w:rsidRPr="00C70016" w:rsidRDefault="001C1A09" w:rsidP="00AF61DA">
      <w:pPr>
        <w:pStyle w:val="ListParagraph"/>
        <w:numPr>
          <w:ilvl w:val="0"/>
          <w:numId w:val="20"/>
        </w:numPr>
        <w:spacing w:after="200" w:line="276" w:lineRule="auto"/>
        <w:jc w:val="both"/>
      </w:pPr>
      <w:r>
        <w:t xml:space="preserve">The system should retry to send emails and SMS’s 5 times each </w:t>
      </w:r>
    </w:p>
    <w:p w14:paraId="34A5BD3C" w14:textId="77777777" w:rsidR="001C1A09" w:rsidRDefault="001C1A09" w:rsidP="00AF61DA">
      <w:pPr>
        <w:pStyle w:val="Heading2"/>
        <w:numPr>
          <w:ilvl w:val="0"/>
          <w:numId w:val="0"/>
        </w:numPr>
        <w:tabs>
          <w:tab w:val="clear" w:pos="709"/>
        </w:tabs>
        <w:jc w:val="both"/>
      </w:pPr>
      <w:bookmarkStart w:id="169" w:name="_Toc382916641"/>
      <w:bookmarkStart w:id="170" w:name="_Toc383099459"/>
      <w:bookmarkStart w:id="171" w:name="_Toc383432735"/>
      <w:r>
        <w:lastRenderedPageBreak/>
        <w:t>5.3 MIET page - An Operator can see a list of MIET approvers and their contract numbers, allowing them to contact them for approval</w:t>
      </w:r>
      <w:bookmarkEnd w:id="169"/>
      <w:bookmarkEnd w:id="170"/>
      <w:bookmarkEnd w:id="171"/>
    </w:p>
    <w:p w14:paraId="34A5BD3D" w14:textId="77777777" w:rsidR="000B6CD3" w:rsidRPr="000B6CD3" w:rsidRDefault="000B6CD3" w:rsidP="00AF61DA">
      <w:pPr>
        <w:pStyle w:val="Points"/>
      </w:pPr>
      <w:r>
        <w:t xml:space="preserve">(Points: </w:t>
      </w:r>
      <w:r w:rsidR="00AF61DA">
        <w:t>5</w:t>
      </w:r>
      <w:r>
        <w:t>)</w:t>
      </w:r>
    </w:p>
    <w:p w14:paraId="34A5BD3E" w14:textId="77777777" w:rsidR="001C1A09" w:rsidRDefault="001C1A09" w:rsidP="00AF61DA">
      <w:pPr>
        <w:pStyle w:val="ListParagraph"/>
        <w:numPr>
          <w:ilvl w:val="0"/>
          <w:numId w:val="20"/>
        </w:numPr>
        <w:spacing w:after="200" w:line="276" w:lineRule="auto"/>
        <w:jc w:val="both"/>
      </w:pPr>
      <w:r>
        <w:t>Only incidents that requires MIET Approval to proceed will be shown this screen (Status is Awaiting MIET Approval)</w:t>
      </w:r>
    </w:p>
    <w:p w14:paraId="34A5BD3F" w14:textId="77777777" w:rsidR="001C1A09" w:rsidRDefault="001C1A09" w:rsidP="00AF61DA">
      <w:pPr>
        <w:pStyle w:val="ListParagraph"/>
        <w:numPr>
          <w:ilvl w:val="0"/>
          <w:numId w:val="20"/>
        </w:numPr>
        <w:spacing w:after="200" w:line="276" w:lineRule="auto"/>
        <w:jc w:val="both"/>
      </w:pPr>
      <w:r>
        <w:t xml:space="preserve">All contact numbers are shown on the screen, with the ability to record the result for each phone number. </w:t>
      </w:r>
      <w:proofErr w:type="spellStart"/>
      <w:proofErr w:type="gramStart"/>
      <w:r>
        <w:t>eg</w:t>
      </w:r>
      <w:proofErr w:type="spellEnd"/>
      <w:proofErr w:type="gramEnd"/>
      <w:r>
        <w:t>: Contacted, Rang Out, Engaged, Not Reachable. Email details and other numbers should be excluded</w:t>
      </w:r>
    </w:p>
    <w:p w14:paraId="34A5BD40" w14:textId="77777777" w:rsidR="001C1A09" w:rsidRDefault="001C1A09" w:rsidP="00AF61DA">
      <w:pPr>
        <w:pStyle w:val="ListParagraph"/>
        <w:numPr>
          <w:ilvl w:val="0"/>
          <w:numId w:val="20"/>
        </w:numPr>
        <w:spacing w:after="200" w:line="276" w:lineRule="auto"/>
        <w:jc w:val="both"/>
      </w:pPr>
      <w:r>
        <w:t xml:space="preserve">The user can also record whether they left a message for the person. </w:t>
      </w:r>
    </w:p>
    <w:p w14:paraId="34A5BD41" w14:textId="77777777" w:rsidR="001C1A09" w:rsidRDefault="001C1A09" w:rsidP="00AF61DA">
      <w:pPr>
        <w:pStyle w:val="ListParagraph"/>
        <w:numPr>
          <w:ilvl w:val="0"/>
          <w:numId w:val="20"/>
        </w:numPr>
        <w:spacing w:after="200" w:line="276" w:lineRule="auto"/>
        <w:jc w:val="both"/>
      </w:pPr>
      <w:r>
        <w:t xml:space="preserve">The user can record notes related to that contact. E.g. “I spoke with John’s wife who will pass on the message”. </w:t>
      </w:r>
    </w:p>
    <w:p w14:paraId="34A5BD42" w14:textId="77777777" w:rsidR="001C1A09" w:rsidRDefault="001C1A09" w:rsidP="00AF61DA">
      <w:pPr>
        <w:pStyle w:val="ListParagraph"/>
        <w:numPr>
          <w:ilvl w:val="0"/>
          <w:numId w:val="20"/>
        </w:numPr>
        <w:spacing w:after="200" w:line="276" w:lineRule="auto"/>
        <w:jc w:val="both"/>
      </w:pPr>
      <w:r>
        <w:t xml:space="preserve">The operator cannot proceed to the next MIET approver until all options to contact that person were exhausted. </w:t>
      </w:r>
    </w:p>
    <w:p w14:paraId="34A5BD43" w14:textId="77777777" w:rsidR="001C1A09" w:rsidRDefault="001C1A09" w:rsidP="00AF61DA">
      <w:pPr>
        <w:pStyle w:val="ListParagraph"/>
        <w:numPr>
          <w:ilvl w:val="0"/>
          <w:numId w:val="20"/>
        </w:numPr>
        <w:spacing w:after="200" w:line="276" w:lineRule="auto"/>
        <w:jc w:val="both"/>
      </w:pPr>
      <w:r>
        <w:t>The incident notes are continued on from the incident page. The user can change these notes as they proceed.</w:t>
      </w:r>
    </w:p>
    <w:p w14:paraId="34A5BD44" w14:textId="77777777" w:rsidR="001C1A09" w:rsidRDefault="001C1A09" w:rsidP="00AF61DA">
      <w:pPr>
        <w:pStyle w:val="ListParagraph"/>
        <w:numPr>
          <w:ilvl w:val="0"/>
          <w:numId w:val="20"/>
        </w:numPr>
        <w:spacing w:after="200" w:line="276" w:lineRule="auto"/>
        <w:jc w:val="both"/>
      </w:pPr>
      <w:r>
        <w:t>The system should log each attempt</w:t>
      </w:r>
      <w:bookmarkStart w:id="172" w:name="_Toc382916645"/>
    </w:p>
    <w:p w14:paraId="34A5BD45" w14:textId="77777777" w:rsidR="000C73C9" w:rsidRDefault="001C1A09" w:rsidP="00AF61DA">
      <w:pPr>
        <w:pStyle w:val="ListParagraph"/>
        <w:numPr>
          <w:ilvl w:val="0"/>
          <w:numId w:val="20"/>
        </w:numPr>
        <w:spacing w:after="200" w:line="276" w:lineRule="auto"/>
        <w:jc w:val="both"/>
      </w:pPr>
      <w:r>
        <w:t>An operator can see the summary details related to an inciden</w:t>
      </w:r>
      <w:bookmarkEnd w:id="172"/>
      <w:r>
        <w:t>t</w:t>
      </w:r>
    </w:p>
    <w:p w14:paraId="34A5BD46" w14:textId="77777777" w:rsidR="00C33089" w:rsidRDefault="00C33089" w:rsidP="00C33089">
      <w:pPr>
        <w:pStyle w:val="Caption"/>
        <w:keepNext/>
      </w:pPr>
      <w:bookmarkStart w:id="173" w:name="_Toc383432851"/>
      <w:r>
        <w:t xml:space="preserve">Figure </w:t>
      </w:r>
      <w:fldSimple w:instr=" SEQ Figure \* ARABIC ">
        <w:r w:rsidR="006B20F4">
          <w:rPr>
            <w:noProof/>
          </w:rPr>
          <w:t>30</w:t>
        </w:r>
      </w:fldSimple>
      <w:r>
        <w:t>: what the MIET approval screen might look like</w:t>
      </w:r>
      <w:bookmarkEnd w:id="173"/>
    </w:p>
    <w:p w14:paraId="34A5BD47" w14:textId="77777777" w:rsidR="001C1A09" w:rsidRDefault="000C73C9" w:rsidP="00AF61DA">
      <w:pPr>
        <w:pStyle w:val="ListParagraph"/>
        <w:spacing w:after="200" w:line="276" w:lineRule="auto"/>
        <w:ind w:left="0"/>
        <w:jc w:val="both"/>
      </w:pPr>
      <w:r>
        <w:rPr>
          <w:noProof/>
          <w:lang w:val="en-US"/>
        </w:rPr>
        <w:drawing>
          <wp:inline distT="0" distB="0" distL="0" distR="0" wp14:anchorId="34A5BEA0" wp14:editId="34A5BEA1">
            <wp:extent cx="5732145" cy="32766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276600"/>
                    </a:xfrm>
                    <a:prstGeom prst="rect">
                      <a:avLst/>
                    </a:prstGeom>
                  </pic:spPr>
                </pic:pic>
              </a:graphicData>
            </a:graphic>
          </wp:inline>
        </w:drawing>
      </w:r>
    </w:p>
    <w:p w14:paraId="34A5BD48" w14:textId="77777777" w:rsidR="001C1A09" w:rsidRDefault="001C1A09" w:rsidP="00AF61DA"/>
    <w:p w14:paraId="34A5BD49" w14:textId="77777777" w:rsidR="001C1A09" w:rsidRDefault="001C1A09" w:rsidP="00AF61DA">
      <w:pPr>
        <w:pStyle w:val="Heading2"/>
        <w:numPr>
          <w:ilvl w:val="0"/>
          <w:numId w:val="0"/>
        </w:numPr>
        <w:tabs>
          <w:tab w:val="clear" w:pos="709"/>
        </w:tabs>
        <w:jc w:val="both"/>
      </w:pPr>
      <w:bookmarkStart w:id="174" w:name="_Toc382916642"/>
      <w:bookmarkStart w:id="175" w:name="_Toc383099460"/>
      <w:bookmarkStart w:id="176" w:name="_Toc383432736"/>
      <w:r>
        <w:t>5.4 MIET page - An Operator can record the result of speaking with a MIET approver.</w:t>
      </w:r>
      <w:bookmarkEnd w:id="174"/>
      <w:bookmarkEnd w:id="175"/>
      <w:bookmarkEnd w:id="176"/>
      <w:r>
        <w:t xml:space="preserve"> </w:t>
      </w:r>
    </w:p>
    <w:p w14:paraId="34A5BD4A" w14:textId="77777777" w:rsidR="001C1A09" w:rsidRDefault="00486E6E" w:rsidP="00AF61DA">
      <w:pPr>
        <w:pStyle w:val="Points"/>
      </w:pPr>
      <w:r>
        <w:t>(Points</w:t>
      </w:r>
      <w:r w:rsidR="001C1A09">
        <w:t>: 5</w:t>
      </w:r>
      <w:r w:rsidR="00AF61DA">
        <w:t>)</w:t>
      </w:r>
    </w:p>
    <w:p w14:paraId="34A5BD4B" w14:textId="77777777" w:rsidR="001C1A09" w:rsidRDefault="001C1A09" w:rsidP="00AF61DA">
      <w:pPr>
        <w:pStyle w:val="ListParagraph"/>
        <w:numPr>
          <w:ilvl w:val="0"/>
          <w:numId w:val="20"/>
        </w:numPr>
        <w:spacing w:after="200" w:line="276" w:lineRule="auto"/>
        <w:jc w:val="both"/>
      </w:pPr>
      <w:r>
        <w:t>The operator may be advised to either:</w:t>
      </w:r>
    </w:p>
    <w:p w14:paraId="34A5BD4C" w14:textId="77777777" w:rsidR="001C1A09" w:rsidRDefault="001C1A09" w:rsidP="00AF61DA">
      <w:pPr>
        <w:pStyle w:val="ListParagraph"/>
        <w:numPr>
          <w:ilvl w:val="1"/>
          <w:numId w:val="20"/>
        </w:numPr>
        <w:spacing w:after="200" w:line="276" w:lineRule="auto"/>
        <w:jc w:val="both"/>
      </w:pPr>
      <w:r>
        <w:t xml:space="preserve">Continue and </w:t>
      </w:r>
      <w:r w:rsidRPr="00A34A27">
        <w:rPr>
          <w:i/>
        </w:rPr>
        <w:t>Send the Notifications</w:t>
      </w:r>
      <w:r>
        <w:t xml:space="preserve">. In this case the screen will enable the button to proceed to the next stage. The status of the incident is to be changed to MIET Approval received. </w:t>
      </w:r>
    </w:p>
    <w:p w14:paraId="34A5BD4D" w14:textId="77777777" w:rsidR="003A4A84" w:rsidRDefault="001C1A09" w:rsidP="003A4A84">
      <w:pPr>
        <w:pStyle w:val="ListParagraph"/>
        <w:numPr>
          <w:ilvl w:val="1"/>
          <w:numId w:val="20"/>
        </w:numPr>
        <w:spacing w:after="200" w:line="276" w:lineRule="auto"/>
        <w:jc w:val="both"/>
      </w:pPr>
      <w:r>
        <w:lastRenderedPageBreak/>
        <w:t xml:space="preserve">Not Required. In this case the incident is closed and no notifications are to be sent. The status of the incident is to be changed to MIET Advised No Action. </w:t>
      </w:r>
      <w:r w:rsidR="003A4A84">
        <w:t>The user can add notes as to why, and the Reason Type dropdown list isn’t required.</w:t>
      </w:r>
    </w:p>
    <w:p w14:paraId="34A5BD4E" w14:textId="77777777" w:rsidR="001C1A09" w:rsidRDefault="001C1A09" w:rsidP="00AF61DA">
      <w:pPr>
        <w:pStyle w:val="ListParagraph"/>
        <w:numPr>
          <w:ilvl w:val="1"/>
          <w:numId w:val="20"/>
        </w:numPr>
        <w:spacing w:after="200" w:line="276" w:lineRule="auto"/>
        <w:jc w:val="both"/>
      </w:pPr>
      <w:r>
        <w:t xml:space="preserve"> (The third option of deferring the notification is covered in another user story)</w:t>
      </w:r>
    </w:p>
    <w:p w14:paraId="34A5BD4F" w14:textId="77777777" w:rsidR="001C1A09" w:rsidRDefault="001C1A09" w:rsidP="00AF61DA">
      <w:pPr>
        <w:pStyle w:val="ListParagraph"/>
        <w:numPr>
          <w:ilvl w:val="0"/>
          <w:numId w:val="20"/>
        </w:numPr>
        <w:spacing w:after="200" w:line="276" w:lineRule="auto"/>
        <w:jc w:val="both"/>
      </w:pPr>
      <w:r>
        <w:t xml:space="preserve">An incident event should be added in both cases. </w:t>
      </w:r>
    </w:p>
    <w:p w14:paraId="34A5BD50" w14:textId="77777777" w:rsidR="00C33089" w:rsidRDefault="00C33089" w:rsidP="00C33089">
      <w:pPr>
        <w:pStyle w:val="Caption"/>
        <w:keepNext/>
      </w:pPr>
      <w:bookmarkStart w:id="177" w:name="_Toc383432852"/>
      <w:r>
        <w:t xml:space="preserve">Figure </w:t>
      </w:r>
      <w:fldSimple w:instr=" SEQ Figure \* ARABIC ">
        <w:r w:rsidR="006B20F4">
          <w:rPr>
            <w:noProof/>
          </w:rPr>
          <w:t>31</w:t>
        </w:r>
      </w:fldSimple>
      <w:r>
        <w:t>: what the MIET actions screen might look like</w:t>
      </w:r>
      <w:bookmarkEnd w:id="177"/>
    </w:p>
    <w:p w14:paraId="34A5BD51" w14:textId="77777777" w:rsidR="001C1A09" w:rsidRDefault="001C1A09" w:rsidP="00C33089">
      <w:r>
        <w:rPr>
          <w:noProof/>
          <w:lang w:val="en-US"/>
        </w:rPr>
        <w:drawing>
          <wp:inline distT="0" distB="0" distL="0" distR="0" wp14:anchorId="34A5BEA2" wp14:editId="34A5BEA3">
            <wp:extent cx="5425416" cy="3028493"/>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5552" cy="3039733"/>
                    </a:xfrm>
                    <a:prstGeom prst="rect">
                      <a:avLst/>
                    </a:prstGeom>
                  </pic:spPr>
                </pic:pic>
              </a:graphicData>
            </a:graphic>
          </wp:inline>
        </w:drawing>
      </w:r>
    </w:p>
    <w:p w14:paraId="34A5BD52" w14:textId="77777777" w:rsidR="001C1A09" w:rsidRDefault="001C1A09" w:rsidP="00AF61DA">
      <w:pPr>
        <w:pStyle w:val="Heading2"/>
        <w:numPr>
          <w:ilvl w:val="0"/>
          <w:numId w:val="0"/>
        </w:numPr>
        <w:tabs>
          <w:tab w:val="clear" w:pos="709"/>
        </w:tabs>
        <w:jc w:val="both"/>
      </w:pPr>
      <w:bookmarkStart w:id="178" w:name="_Toc382916643"/>
      <w:bookmarkStart w:id="179" w:name="_Toc383099461"/>
      <w:bookmarkStart w:id="180" w:name="_Toc383432737"/>
      <w:r>
        <w:t>5.5 MIET page - An Operator can defer sending a notification if requested by the MIET approver.</w:t>
      </w:r>
      <w:bookmarkEnd w:id="178"/>
      <w:bookmarkEnd w:id="179"/>
      <w:bookmarkEnd w:id="180"/>
      <w:r>
        <w:t xml:space="preserve"> </w:t>
      </w:r>
    </w:p>
    <w:p w14:paraId="34A5BD53" w14:textId="77777777" w:rsidR="001C1A09" w:rsidRDefault="00486E6E" w:rsidP="00AF61DA">
      <w:pPr>
        <w:pStyle w:val="Points"/>
      </w:pPr>
      <w:r>
        <w:t>(Points</w:t>
      </w:r>
      <w:r w:rsidR="001C1A09">
        <w:t>: 3</w:t>
      </w:r>
      <w:r w:rsidR="00AF61DA">
        <w:t>)</w:t>
      </w:r>
    </w:p>
    <w:p w14:paraId="34A5BD54" w14:textId="77777777" w:rsidR="001C1A09" w:rsidRDefault="001C1A09" w:rsidP="00AF61DA">
      <w:pPr>
        <w:pStyle w:val="ListParagraph"/>
        <w:numPr>
          <w:ilvl w:val="0"/>
          <w:numId w:val="20"/>
        </w:numPr>
        <w:spacing w:after="200" w:line="276" w:lineRule="auto"/>
        <w:jc w:val="both"/>
      </w:pPr>
      <w:r>
        <w:t>An operator can then select a date and time to defer the call to.</w:t>
      </w:r>
    </w:p>
    <w:p w14:paraId="34A5BD55" w14:textId="77777777" w:rsidR="001C1A09" w:rsidRDefault="001C1A09" w:rsidP="00AF61DA">
      <w:pPr>
        <w:pStyle w:val="ListParagraph"/>
        <w:numPr>
          <w:ilvl w:val="0"/>
          <w:numId w:val="20"/>
        </w:numPr>
        <w:spacing w:after="200" w:line="276" w:lineRule="auto"/>
        <w:jc w:val="both"/>
      </w:pPr>
      <w:r>
        <w:t>This incident is to then be shown on the CID call monitor screen and should change colours based on the deferral time.</w:t>
      </w:r>
    </w:p>
    <w:p w14:paraId="34A5BD56" w14:textId="77777777" w:rsidR="001C1A09" w:rsidRDefault="001C1A09" w:rsidP="00AF61DA">
      <w:pPr>
        <w:pStyle w:val="ListParagraph"/>
        <w:numPr>
          <w:ilvl w:val="0"/>
          <w:numId w:val="20"/>
        </w:numPr>
        <w:spacing w:after="200" w:line="276" w:lineRule="auto"/>
        <w:jc w:val="both"/>
      </w:pPr>
      <w:r>
        <w:t xml:space="preserve">An incident event should be added. </w:t>
      </w:r>
    </w:p>
    <w:p w14:paraId="34A5BD57" w14:textId="77777777" w:rsidR="001C1A09" w:rsidRPr="009918AD" w:rsidRDefault="001C1A09" w:rsidP="00AF61DA">
      <w:pPr>
        <w:pStyle w:val="ListParagraph"/>
        <w:numPr>
          <w:ilvl w:val="0"/>
          <w:numId w:val="20"/>
        </w:numPr>
        <w:spacing w:after="200" w:line="276" w:lineRule="auto"/>
        <w:jc w:val="both"/>
      </w:pPr>
      <w:r>
        <w:t>The Incident Status remains to be Awaiting MIET Approval</w:t>
      </w:r>
    </w:p>
    <w:p w14:paraId="34A5BD58" w14:textId="77777777" w:rsidR="001C1A09" w:rsidRDefault="001C1A09" w:rsidP="00AF61DA">
      <w:pPr>
        <w:pStyle w:val="Heading2"/>
        <w:numPr>
          <w:ilvl w:val="0"/>
          <w:numId w:val="0"/>
        </w:numPr>
        <w:tabs>
          <w:tab w:val="clear" w:pos="709"/>
        </w:tabs>
        <w:jc w:val="both"/>
      </w:pPr>
      <w:bookmarkStart w:id="181" w:name="_Toc383432738"/>
      <w:r>
        <w:t>5.6 MIET page - An Operator can see a list of questions and answers related to the incident</w:t>
      </w:r>
      <w:bookmarkEnd w:id="163"/>
      <w:bookmarkEnd w:id="164"/>
      <w:bookmarkEnd w:id="181"/>
    </w:p>
    <w:p w14:paraId="34A5BD59" w14:textId="77777777" w:rsidR="001C1A09" w:rsidRDefault="00486E6E" w:rsidP="00AF61DA">
      <w:pPr>
        <w:pStyle w:val="Points"/>
      </w:pPr>
      <w:r>
        <w:t>(Points</w:t>
      </w:r>
      <w:r w:rsidR="001C1A09">
        <w:t>: 5</w:t>
      </w:r>
      <w:r w:rsidR="00AF61DA">
        <w:t>)</w:t>
      </w:r>
    </w:p>
    <w:p w14:paraId="34A5BD5A" w14:textId="77777777" w:rsidR="001C1A09" w:rsidRDefault="001C1A09" w:rsidP="00AF61DA">
      <w:pPr>
        <w:pStyle w:val="ListParagraph"/>
        <w:numPr>
          <w:ilvl w:val="0"/>
          <w:numId w:val="20"/>
        </w:numPr>
        <w:spacing w:after="200" w:line="276" w:lineRule="auto"/>
        <w:jc w:val="both"/>
      </w:pPr>
      <w:r>
        <w:t xml:space="preserve">This is to allow the operator to respond to any queries from the MIET approver while on the phone to them. </w:t>
      </w:r>
    </w:p>
    <w:p w14:paraId="34A5BD5B" w14:textId="77777777" w:rsidR="001C1A09" w:rsidRDefault="001C1A09" w:rsidP="00AF61DA">
      <w:pPr>
        <w:pStyle w:val="ListParagraph"/>
        <w:numPr>
          <w:ilvl w:val="0"/>
          <w:numId w:val="20"/>
        </w:numPr>
        <w:spacing w:after="200" w:line="276" w:lineRule="auto"/>
        <w:jc w:val="both"/>
      </w:pPr>
      <w:r>
        <w:t>The operator can filter the list based on key words in both the question’s caption and the answer given.</w:t>
      </w:r>
    </w:p>
    <w:p w14:paraId="34A5BD5C" w14:textId="77777777" w:rsidR="00C33089" w:rsidRDefault="00C33089" w:rsidP="00C33089">
      <w:pPr>
        <w:pStyle w:val="Caption"/>
        <w:keepNext/>
      </w:pPr>
      <w:bookmarkStart w:id="182" w:name="_Toc383432853"/>
      <w:r>
        <w:lastRenderedPageBreak/>
        <w:t xml:space="preserve">Figure </w:t>
      </w:r>
      <w:fldSimple w:instr=" SEQ Figure \* ARABIC ">
        <w:r w:rsidR="006B20F4">
          <w:rPr>
            <w:noProof/>
          </w:rPr>
          <w:t>32</w:t>
        </w:r>
      </w:fldSimple>
      <w:r>
        <w:t xml:space="preserve">: what the </w:t>
      </w:r>
      <w:proofErr w:type="spellStart"/>
      <w:r>
        <w:t>QnA</w:t>
      </w:r>
      <w:proofErr w:type="spellEnd"/>
      <w:r>
        <w:t xml:space="preserve"> Search screen might look like</w:t>
      </w:r>
      <w:bookmarkEnd w:id="182"/>
    </w:p>
    <w:p w14:paraId="34A5BD5D" w14:textId="77777777" w:rsidR="001C1A09" w:rsidRDefault="001C1A09" w:rsidP="00C33089">
      <w:r>
        <w:rPr>
          <w:noProof/>
          <w:lang w:val="en-US"/>
        </w:rPr>
        <w:drawing>
          <wp:inline distT="0" distB="0" distL="0" distR="0" wp14:anchorId="34A5BEA4" wp14:editId="34A5BEA5">
            <wp:extent cx="4409455" cy="35368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7589" cy="3543355"/>
                    </a:xfrm>
                    <a:prstGeom prst="rect">
                      <a:avLst/>
                    </a:prstGeom>
                  </pic:spPr>
                </pic:pic>
              </a:graphicData>
            </a:graphic>
          </wp:inline>
        </w:drawing>
      </w:r>
    </w:p>
    <w:p w14:paraId="34A5BD5E" w14:textId="77777777" w:rsidR="001C1A09" w:rsidRDefault="001C1A09" w:rsidP="00AF61DA">
      <w:pPr>
        <w:pStyle w:val="Heading1"/>
        <w:jc w:val="both"/>
      </w:pPr>
      <w:bookmarkStart w:id="183" w:name="_Toc383432739"/>
      <w:bookmarkEnd w:id="165"/>
      <w:r>
        <w:lastRenderedPageBreak/>
        <w:t>Stage 6</w:t>
      </w:r>
      <w:r w:rsidR="0014510A" w:rsidRPr="0014510A">
        <w:t xml:space="preserve"> </w:t>
      </w:r>
      <w:r w:rsidR="0014510A" w:rsidRPr="0014510A">
        <w:rPr>
          <w:color w:val="FFFFFF" w:themeColor="background1"/>
          <w:sz w:val="18"/>
        </w:rPr>
        <w:t>Configure follow up items and allow the user to respond to these. Plus usability work</w:t>
      </w:r>
      <w:bookmarkEnd w:id="183"/>
    </w:p>
    <w:p w14:paraId="34A5BD5F" w14:textId="77777777" w:rsidR="007375CF" w:rsidRPr="00445A28" w:rsidRDefault="007375CF" w:rsidP="00AF61DA">
      <w:pPr>
        <w:rPr>
          <w:b/>
          <w:color w:val="C00000"/>
          <w:sz w:val="22"/>
          <w:szCs w:val="22"/>
        </w:rPr>
      </w:pPr>
      <w:proofErr w:type="gramStart"/>
      <w:r w:rsidRPr="00445A28">
        <w:rPr>
          <w:b/>
          <w:color w:val="C00000"/>
          <w:sz w:val="22"/>
          <w:szCs w:val="22"/>
        </w:rPr>
        <w:t>Objective :</w:t>
      </w:r>
      <w:proofErr w:type="gramEnd"/>
      <w:r w:rsidRPr="00445A28">
        <w:rPr>
          <w:b/>
          <w:color w:val="C00000"/>
          <w:sz w:val="22"/>
          <w:szCs w:val="22"/>
        </w:rPr>
        <w:t xml:space="preserve"> </w:t>
      </w:r>
      <w:r w:rsidRPr="00085B6E">
        <w:t>Configure follow up items and allow the user to respond to these. Plus usability work</w:t>
      </w:r>
    </w:p>
    <w:p w14:paraId="34A5BD60" w14:textId="77777777" w:rsidR="007375CF" w:rsidRPr="00445A28" w:rsidRDefault="007375CF" w:rsidP="00AF61DA">
      <w:pPr>
        <w:rPr>
          <w:b/>
          <w:color w:val="C00000"/>
          <w:sz w:val="22"/>
          <w:szCs w:val="22"/>
        </w:rPr>
      </w:pPr>
      <w:r w:rsidRPr="00445A28">
        <w:rPr>
          <w:b/>
          <w:color w:val="C00000"/>
          <w:sz w:val="22"/>
          <w:szCs w:val="22"/>
        </w:rPr>
        <w:t xml:space="preserve">Total Point: </w:t>
      </w:r>
      <w:r>
        <w:rPr>
          <w:sz w:val="22"/>
          <w:szCs w:val="22"/>
        </w:rPr>
        <w:t>36</w:t>
      </w:r>
    </w:p>
    <w:p w14:paraId="34A5BD61" w14:textId="77777777" w:rsidR="007375CF" w:rsidRPr="00445A28" w:rsidRDefault="007375CF" w:rsidP="00AF61DA">
      <w:pPr>
        <w:rPr>
          <w:b/>
          <w:color w:val="C00000"/>
          <w:sz w:val="22"/>
          <w:szCs w:val="22"/>
        </w:rPr>
      </w:pPr>
      <w:r w:rsidRPr="00445A28">
        <w:rPr>
          <w:b/>
          <w:color w:val="C00000"/>
          <w:sz w:val="22"/>
          <w:szCs w:val="22"/>
        </w:rPr>
        <w:t xml:space="preserve">Total Hours: </w:t>
      </w:r>
      <w:r>
        <w:rPr>
          <w:sz w:val="22"/>
          <w:szCs w:val="22"/>
        </w:rPr>
        <w:t>132</w:t>
      </w:r>
    </w:p>
    <w:p w14:paraId="34A5BD62" w14:textId="77777777" w:rsidR="007375CF" w:rsidRPr="005012A2" w:rsidRDefault="007375CF" w:rsidP="00AF61DA">
      <w:pPr>
        <w:rPr>
          <w:b/>
          <w:color w:val="C00000"/>
          <w:sz w:val="22"/>
          <w:szCs w:val="22"/>
        </w:rPr>
      </w:pPr>
      <w:r w:rsidRPr="00445A28">
        <w:rPr>
          <w:b/>
          <w:color w:val="C00000"/>
          <w:sz w:val="22"/>
          <w:szCs w:val="22"/>
        </w:rPr>
        <w:t xml:space="preserve">Weeks: </w:t>
      </w:r>
      <w:r>
        <w:rPr>
          <w:sz w:val="22"/>
          <w:szCs w:val="22"/>
        </w:rPr>
        <w:t>2</w:t>
      </w:r>
    </w:p>
    <w:p w14:paraId="34A5BD63" w14:textId="77777777" w:rsidR="001C1A09" w:rsidRPr="0008256A" w:rsidRDefault="001C1A09" w:rsidP="00AF61DA"/>
    <w:p w14:paraId="34A5BD64" w14:textId="77777777" w:rsidR="001C1A09" w:rsidRDefault="001C1A09" w:rsidP="00AF61DA">
      <w:pPr>
        <w:pStyle w:val="Heading2"/>
        <w:numPr>
          <w:ilvl w:val="0"/>
          <w:numId w:val="0"/>
        </w:numPr>
        <w:tabs>
          <w:tab w:val="clear" w:pos="709"/>
        </w:tabs>
        <w:jc w:val="both"/>
      </w:pPr>
      <w:bookmarkStart w:id="184" w:name="_Toc383099479"/>
      <w:bookmarkStart w:id="185" w:name="_Toc383432740"/>
      <w:bookmarkStart w:id="186" w:name="_Toc382916669"/>
      <w:r>
        <w:t>6.1 Configuration - A CID Administrator can add follow up items to the process flow</w:t>
      </w:r>
      <w:bookmarkEnd w:id="184"/>
      <w:bookmarkEnd w:id="185"/>
      <w:r>
        <w:t xml:space="preserve"> </w:t>
      </w:r>
    </w:p>
    <w:p w14:paraId="34A5BD65" w14:textId="77777777" w:rsidR="001C1A09" w:rsidRPr="00D31C69" w:rsidRDefault="00486E6E" w:rsidP="00AF61DA">
      <w:pPr>
        <w:pStyle w:val="Points"/>
      </w:pPr>
      <w:r>
        <w:t>(Points</w:t>
      </w:r>
      <w:r w:rsidR="001C1A09">
        <w:t>: 5</w:t>
      </w:r>
      <w:r w:rsidR="00AF61DA">
        <w:t>)</w:t>
      </w:r>
    </w:p>
    <w:p w14:paraId="34A5BD66" w14:textId="77777777" w:rsidR="001C1A09" w:rsidRDefault="001C1A09" w:rsidP="00AF61DA">
      <w:pPr>
        <w:pStyle w:val="ListParagraph"/>
        <w:numPr>
          <w:ilvl w:val="0"/>
          <w:numId w:val="14"/>
        </w:numPr>
        <w:spacing w:after="200" w:line="276" w:lineRule="auto"/>
        <w:jc w:val="both"/>
      </w:pPr>
      <w:r>
        <w:t>The follow up item is triggered depending on a previous answer. E.g. “Is the power restored?”</w:t>
      </w:r>
    </w:p>
    <w:p w14:paraId="34A5BD67" w14:textId="77777777" w:rsidR="001C1A09" w:rsidRDefault="001C1A09" w:rsidP="00AF61DA">
      <w:pPr>
        <w:pStyle w:val="ListParagraph"/>
        <w:numPr>
          <w:ilvl w:val="0"/>
          <w:numId w:val="14"/>
        </w:numPr>
        <w:spacing w:after="200" w:line="276" w:lineRule="auto"/>
        <w:jc w:val="both"/>
      </w:pPr>
      <w:r>
        <w:t>The user can change the amount and interval of time before the follow up item is actioned. Some examples are:</w:t>
      </w:r>
    </w:p>
    <w:p w14:paraId="34A5BD68" w14:textId="77777777" w:rsidR="001C1A09" w:rsidRDefault="001C1A09" w:rsidP="00AF61DA">
      <w:pPr>
        <w:pStyle w:val="ListParagraph"/>
        <w:numPr>
          <w:ilvl w:val="1"/>
          <w:numId w:val="14"/>
        </w:numPr>
        <w:spacing w:after="200" w:line="276" w:lineRule="auto"/>
        <w:jc w:val="both"/>
      </w:pPr>
      <w:r>
        <w:t>Follow up once after 2 days</w:t>
      </w:r>
    </w:p>
    <w:p w14:paraId="34A5BD69" w14:textId="77777777" w:rsidR="001C1A09" w:rsidRDefault="001C1A09" w:rsidP="00AF61DA">
      <w:pPr>
        <w:pStyle w:val="ListParagraph"/>
        <w:numPr>
          <w:ilvl w:val="1"/>
          <w:numId w:val="14"/>
        </w:numPr>
        <w:spacing w:after="200" w:line="276" w:lineRule="auto"/>
        <w:jc w:val="both"/>
      </w:pPr>
      <w:r>
        <w:t>Follow up every 20 minutes (until the “End Follow Up” element is hit)</w:t>
      </w:r>
    </w:p>
    <w:p w14:paraId="34A5BD6A" w14:textId="77777777" w:rsidR="001C1A09" w:rsidRDefault="001C1A09" w:rsidP="00AF61DA">
      <w:pPr>
        <w:pStyle w:val="ListParagraph"/>
        <w:numPr>
          <w:ilvl w:val="0"/>
          <w:numId w:val="14"/>
        </w:numPr>
        <w:spacing w:after="200" w:line="276" w:lineRule="auto"/>
        <w:jc w:val="both"/>
      </w:pPr>
      <w:r>
        <w:t>The user can specify the email template to use when sending update notifications</w:t>
      </w:r>
    </w:p>
    <w:p w14:paraId="34A5BD6B" w14:textId="77777777" w:rsidR="00C33089" w:rsidRDefault="00C33089" w:rsidP="00C33089">
      <w:pPr>
        <w:pStyle w:val="Caption"/>
        <w:keepNext/>
      </w:pPr>
      <w:bookmarkStart w:id="187" w:name="_Toc383432854"/>
      <w:r>
        <w:t xml:space="preserve">Figure </w:t>
      </w:r>
      <w:fldSimple w:instr=" SEQ Figure \* ARABIC ">
        <w:r w:rsidR="006B20F4">
          <w:rPr>
            <w:noProof/>
          </w:rPr>
          <w:t>33</w:t>
        </w:r>
      </w:fldSimple>
      <w:r>
        <w:t>: this shows how to configure a Follow Up process</w:t>
      </w:r>
      <w:bookmarkEnd w:id="187"/>
    </w:p>
    <w:p w14:paraId="34A5BD6C" w14:textId="77777777" w:rsidR="001C1A09" w:rsidRDefault="001C1A09" w:rsidP="00AF61DA">
      <w:r>
        <w:rPr>
          <w:noProof/>
          <w:lang w:val="en-US"/>
        </w:rPr>
        <w:drawing>
          <wp:inline distT="0" distB="0" distL="0" distR="0" wp14:anchorId="34A5BEA6" wp14:editId="34A5BEA7">
            <wp:extent cx="6113769" cy="3635654"/>
            <wp:effectExtent l="0" t="0" r="190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49119" cy="3656675"/>
                    </a:xfrm>
                    <a:prstGeom prst="rect">
                      <a:avLst/>
                    </a:prstGeom>
                  </pic:spPr>
                </pic:pic>
              </a:graphicData>
            </a:graphic>
          </wp:inline>
        </w:drawing>
      </w:r>
    </w:p>
    <w:p w14:paraId="34A5BD6D" w14:textId="77777777" w:rsidR="001C1A09" w:rsidRDefault="001C1A09" w:rsidP="00AF61DA">
      <w:pPr>
        <w:ind w:left="720"/>
      </w:pPr>
    </w:p>
    <w:p w14:paraId="34A5BD6E" w14:textId="77777777" w:rsidR="00C33089" w:rsidRDefault="00C33089" w:rsidP="00C33089">
      <w:pPr>
        <w:pStyle w:val="Caption"/>
        <w:keepNext/>
      </w:pPr>
      <w:bookmarkStart w:id="188" w:name="_Toc383432855"/>
      <w:r>
        <w:lastRenderedPageBreak/>
        <w:t xml:space="preserve">Figure </w:t>
      </w:r>
      <w:fldSimple w:instr=" SEQ Figure \* ARABIC ">
        <w:r w:rsidR="006B20F4">
          <w:rPr>
            <w:noProof/>
          </w:rPr>
          <w:t>34</w:t>
        </w:r>
      </w:fldSimple>
      <w:r>
        <w:t>: how to configure an escalation in the UK CID</w:t>
      </w:r>
      <w:bookmarkEnd w:id="188"/>
    </w:p>
    <w:p w14:paraId="34A5BD6F" w14:textId="77777777" w:rsidR="001C1A09" w:rsidRDefault="001C1A09" w:rsidP="00C33089">
      <w:r>
        <w:rPr>
          <w:noProof/>
          <w:lang w:val="en-US"/>
        </w:rPr>
        <w:drawing>
          <wp:inline distT="0" distB="0" distL="0" distR="0" wp14:anchorId="34A5BEA8" wp14:editId="34A5BEA9">
            <wp:extent cx="3128211" cy="43107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6796" cy="4322574"/>
                    </a:xfrm>
                    <a:prstGeom prst="rect">
                      <a:avLst/>
                    </a:prstGeom>
                  </pic:spPr>
                </pic:pic>
              </a:graphicData>
            </a:graphic>
          </wp:inline>
        </w:drawing>
      </w:r>
    </w:p>
    <w:p w14:paraId="34A5BD70" w14:textId="77777777" w:rsidR="001C1A09" w:rsidRDefault="001C1A09" w:rsidP="00AF61DA">
      <w:pPr>
        <w:pStyle w:val="Heading2"/>
        <w:numPr>
          <w:ilvl w:val="0"/>
          <w:numId w:val="0"/>
        </w:numPr>
        <w:tabs>
          <w:tab w:val="clear" w:pos="709"/>
        </w:tabs>
        <w:jc w:val="both"/>
      </w:pPr>
      <w:bookmarkStart w:id="189" w:name="_Toc383099480"/>
      <w:bookmarkStart w:id="190" w:name="_Toc383432741"/>
      <w:r>
        <w:t>6.2 Configuration - A CID Administrator can modify a question and this will publish a new version of all related incident type process flows</w:t>
      </w:r>
      <w:bookmarkEnd w:id="189"/>
      <w:bookmarkEnd w:id="190"/>
    </w:p>
    <w:p w14:paraId="34A5BD71" w14:textId="77777777" w:rsidR="001C1A09" w:rsidRPr="0045747E" w:rsidRDefault="00486E6E" w:rsidP="00AF61DA">
      <w:pPr>
        <w:pStyle w:val="Points"/>
      </w:pPr>
      <w:r>
        <w:t>(Points</w:t>
      </w:r>
      <w:r w:rsidR="001C1A09">
        <w:t>: 8</w:t>
      </w:r>
      <w:r w:rsidR="00AF61DA">
        <w:t>)</w:t>
      </w:r>
    </w:p>
    <w:p w14:paraId="34A5BD72" w14:textId="77777777" w:rsidR="001C1A09" w:rsidRDefault="001C1A09" w:rsidP="00AF61DA">
      <w:pPr>
        <w:pStyle w:val="ListParagraph"/>
        <w:numPr>
          <w:ilvl w:val="0"/>
          <w:numId w:val="14"/>
        </w:numPr>
        <w:spacing w:after="200" w:line="276" w:lineRule="auto"/>
        <w:jc w:val="both"/>
      </w:pPr>
      <w:r>
        <w:t>The user may make a process flow invalid. E.g. by removing an available option for a question may make that process flow stop working.</w:t>
      </w:r>
    </w:p>
    <w:p w14:paraId="34A5BD73" w14:textId="77777777" w:rsidR="001C1A09" w:rsidRDefault="001C1A09" w:rsidP="00AF61DA">
      <w:pPr>
        <w:pStyle w:val="ListParagraph"/>
        <w:numPr>
          <w:ilvl w:val="0"/>
          <w:numId w:val="14"/>
        </w:numPr>
        <w:spacing w:after="200" w:line="276" w:lineRule="auto"/>
        <w:jc w:val="both"/>
      </w:pPr>
      <w:r>
        <w:t>A new version of each process flow is to be published. If that version was made invalid by the changes to the question, the user needs to be made aware (the status of the incident type must be shown)</w:t>
      </w:r>
      <w:bookmarkStart w:id="191" w:name="_Toc382916670"/>
      <w:bookmarkEnd w:id="186"/>
      <w:bookmarkEnd w:id="191"/>
    </w:p>
    <w:p w14:paraId="34A5BD74" w14:textId="77777777" w:rsidR="001C1A09" w:rsidRDefault="001C1A09" w:rsidP="00AF61DA">
      <w:pPr>
        <w:pStyle w:val="Heading2"/>
        <w:numPr>
          <w:ilvl w:val="0"/>
          <w:numId w:val="0"/>
        </w:numPr>
        <w:tabs>
          <w:tab w:val="clear" w:pos="709"/>
        </w:tabs>
        <w:jc w:val="both"/>
      </w:pPr>
      <w:bookmarkStart w:id="192" w:name="_Toc382916676"/>
      <w:bookmarkStart w:id="193" w:name="_Toc383099488"/>
      <w:bookmarkStart w:id="194" w:name="_Toc383432742"/>
      <w:r>
        <w:t>6.3 Call Monitors - A CID Operator can view the Incident Call Monitor screen</w:t>
      </w:r>
      <w:bookmarkEnd w:id="192"/>
      <w:bookmarkEnd w:id="193"/>
      <w:bookmarkEnd w:id="194"/>
    </w:p>
    <w:p w14:paraId="34A5BD75" w14:textId="77777777" w:rsidR="001C1A09" w:rsidRPr="0045747E" w:rsidRDefault="00486E6E" w:rsidP="00AF61DA">
      <w:pPr>
        <w:pStyle w:val="Points"/>
      </w:pPr>
      <w:r>
        <w:t>(Points</w:t>
      </w:r>
      <w:r w:rsidR="001C1A09">
        <w:t>: 3</w:t>
      </w:r>
      <w:r w:rsidR="00AF61DA">
        <w:t>)</w:t>
      </w:r>
    </w:p>
    <w:p w14:paraId="34A5BD76" w14:textId="77777777" w:rsidR="001C1A09" w:rsidRDefault="001C1A09" w:rsidP="00AF61DA">
      <w:pPr>
        <w:pStyle w:val="Heading2"/>
        <w:numPr>
          <w:ilvl w:val="0"/>
          <w:numId w:val="0"/>
        </w:numPr>
        <w:tabs>
          <w:tab w:val="clear" w:pos="709"/>
        </w:tabs>
        <w:jc w:val="both"/>
      </w:pPr>
      <w:bookmarkStart w:id="195" w:name="_Toc383432743"/>
      <w:bookmarkStart w:id="196" w:name="_Toc382916638"/>
      <w:bookmarkStart w:id="197" w:name="_Toc383099443"/>
      <w:bookmarkStart w:id="198" w:name="_Toc383099436"/>
      <w:bookmarkStart w:id="199" w:name="_Toc383099489"/>
      <w:r>
        <w:t>6.4 Asking Questions page - An Operator can override the follow up time for a question</w:t>
      </w:r>
      <w:bookmarkEnd w:id="195"/>
    </w:p>
    <w:p w14:paraId="34A5BD77" w14:textId="77777777" w:rsidR="001C1A09" w:rsidRPr="00C919FE" w:rsidRDefault="00486E6E" w:rsidP="00AF61DA">
      <w:pPr>
        <w:pStyle w:val="Points"/>
      </w:pPr>
      <w:r>
        <w:t>(Points</w:t>
      </w:r>
      <w:r w:rsidR="001C1A09">
        <w:t>: 2</w:t>
      </w:r>
      <w:r w:rsidR="00AF61DA">
        <w:t>)</w:t>
      </w:r>
    </w:p>
    <w:p w14:paraId="34A5BD78" w14:textId="77777777" w:rsidR="001C1A09" w:rsidRDefault="001C1A09" w:rsidP="00AF61DA">
      <w:pPr>
        <w:pStyle w:val="ListParagraph"/>
        <w:numPr>
          <w:ilvl w:val="0"/>
          <w:numId w:val="14"/>
        </w:numPr>
        <w:spacing w:after="200" w:line="276" w:lineRule="auto"/>
        <w:jc w:val="both"/>
      </w:pPr>
      <w:r>
        <w:t>On the Ask Questions page, if an answer requires a follow up, a message is shown to the user as they answer it</w:t>
      </w:r>
    </w:p>
    <w:p w14:paraId="34A5BD79" w14:textId="77777777" w:rsidR="001C1A09" w:rsidRDefault="001C1A09" w:rsidP="00AF61DA">
      <w:pPr>
        <w:pStyle w:val="ListParagraph"/>
        <w:numPr>
          <w:ilvl w:val="0"/>
          <w:numId w:val="14"/>
        </w:numPr>
        <w:spacing w:after="200" w:line="276" w:lineRule="auto"/>
        <w:jc w:val="both"/>
      </w:pPr>
      <w:r>
        <w:t>The user can override the default follow up time: “Follow up this incident in x minutes/hours/days”.</w:t>
      </w:r>
    </w:p>
    <w:p w14:paraId="34A5BD7A" w14:textId="77777777" w:rsidR="00C33089" w:rsidRDefault="00C33089" w:rsidP="00C33089">
      <w:pPr>
        <w:pStyle w:val="Caption"/>
        <w:keepNext/>
      </w:pPr>
      <w:bookmarkStart w:id="200" w:name="_Toc383432856"/>
      <w:r>
        <w:lastRenderedPageBreak/>
        <w:t xml:space="preserve">Figure </w:t>
      </w:r>
      <w:fldSimple w:instr=" SEQ Figure \* ARABIC ">
        <w:r w:rsidR="006B20F4">
          <w:rPr>
            <w:noProof/>
          </w:rPr>
          <w:t>35</w:t>
        </w:r>
      </w:fldSimple>
      <w:r>
        <w:t>: this allows the user to override the default Follow Up time</w:t>
      </w:r>
      <w:bookmarkEnd w:id="200"/>
    </w:p>
    <w:p w14:paraId="34A5BD7B" w14:textId="77777777" w:rsidR="001C1A09" w:rsidRDefault="001C1A09" w:rsidP="00C33089">
      <w:r>
        <w:rPr>
          <w:noProof/>
          <w:lang w:val="en-US"/>
        </w:rPr>
        <w:drawing>
          <wp:inline distT="0" distB="0" distL="0" distR="0" wp14:anchorId="34A5BEAA" wp14:editId="34A5BEAB">
            <wp:extent cx="3067050" cy="1323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7050" cy="1323975"/>
                    </a:xfrm>
                    <a:prstGeom prst="rect">
                      <a:avLst/>
                    </a:prstGeom>
                  </pic:spPr>
                </pic:pic>
              </a:graphicData>
            </a:graphic>
          </wp:inline>
        </w:drawing>
      </w:r>
    </w:p>
    <w:p w14:paraId="34A5BD7C" w14:textId="77777777" w:rsidR="001C1A09" w:rsidRDefault="001C1A09" w:rsidP="00AF61DA">
      <w:pPr>
        <w:pStyle w:val="Heading2"/>
        <w:numPr>
          <w:ilvl w:val="0"/>
          <w:numId w:val="0"/>
        </w:numPr>
        <w:tabs>
          <w:tab w:val="clear" w:pos="709"/>
        </w:tabs>
        <w:jc w:val="both"/>
      </w:pPr>
      <w:bookmarkStart w:id="201" w:name="_Toc383099456"/>
      <w:bookmarkStart w:id="202" w:name="_Toc383432744"/>
      <w:r>
        <w:t>6.5 Follow Up page - An Operator follow up an incident</w:t>
      </w:r>
      <w:bookmarkEnd w:id="201"/>
      <w:bookmarkEnd w:id="202"/>
    </w:p>
    <w:p w14:paraId="34A5BD7D" w14:textId="77777777" w:rsidR="001C1A09" w:rsidRDefault="00486E6E" w:rsidP="00AF61DA">
      <w:pPr>
        <w:pStyle w:val="Points"/>
      </w:pPr>
      <w:r>
        <w:t>(Points</w:t>
      </w:r>
      <w:r w:rsidR="001C1A09">
        <w:t>: 5</w:t>
      </w:r>
      <w:r w:rsidR="00AF61DA">
        <w:t>)</w:t>
      </w:r>
    </w:p>
    <w:p w14:paraId="34A5BD7E" w14:textId="77777777" w:rsidR="001C1A09" w:rsidRDefault="001C1A09" w:rsidP="00AF61DA">
      <w:pPr>
        <w:pStyle w:val="ListParagraph"/>
        <w:numPr>
          <w:ilvl w:val="0"/>
          <w:numId w:val="14"/>
        </w:numPr>
        <w:spacing w:after="200" w:line="276" w:lineRule="auto"/>
        <w:jc w:val="both"/>
      </w:pPr>
      <w:r>
        <w:t xml:space="preserve">The follow up time is calculated from when the </w:t>
      </w:r>
      <w:r w:rsidR="0066673F">
        <w:t>incident is reported</w:t>
      </w:r>
      <w:r>
        <w:t>.</w:t>
      </w:r>
    </w:p>
    <w:p w14:paraId="34A5BD7F" w14:textId="77777777" w:rsidR="001C1A09" w:rsidRDefault="001C1A09" w:rsidP="00AF61DA">
      <w:pPr>
        <w:pStyle w:val="ListParagraph"/>
        <w:numPr>
          <w:ilvl w:val="0"/>
          <w:numId w:val="14"/>
        </w:numPr>
        <w:spacing w:after="200" w:line="276" w:lineRule="auto"/>
        <w:jc w:val="both"/>
      </w:pPr>
      <w:r>
        <w:t>The incident will appear on the call monitor screen coloured according to the follow up time.</w:t>
      </w:r>
    </w:p>
    <w:p w14:paraId="34A5BD80" w14:textId="77777777" w:rsidR="001C1A09" w:rsidRDefault="001C1A09" w:rsidP="00AF61DA">
      <w:pPr>
        <w:pStyle w:val="ListParagraph"/>
        <w:numPr>
          <w:ilvl w:val="0"/>
          <w:numId w:val="14"/>
        </w:numPr>
        <w:spacing w:after="200" w:line="276" w:lineRule="auto"/>
        <w:jc w:val="both"/>
      </w:pPr>
      <w:r>
        <w:t>When the user opens the incident, a Follow Up button is shown.</w:t>
      </w:r>
    </w:p>
    <w:p w14:paraId="34A5BD81" w14:textId="77777777" w:rsidR="001C1A09" w:rsidRDefault="001C1A09" w:rsidP="00AF61DA">
      <w:pPr>
        <w:pStyle w:val="ListParagraph"/>
        <w:numPr>
          <w:ilvl w:val="0"/>
          <w:numId w:val="14"/>
        </w:numPr>
        <w:spacing w:after="200" w:line="276" w:lineRule="auto"/>
        <w:jc w:val="both"/>
      </w:pPr>
      <w:r>
        <w:t>The operator can see the summary details related to an incident</w:t>
      </w:r>
    </w:p>
    <w:p w14:paraId="34A5BD82" w14:textId="77777777" w:rsidR="001C1A09" w:rsidRDefault="001C1A09" w:rsidP="00AF61DA">
      <w:pPr>
        <w:pStyle w:val="ListParagraph"/>
        <w:numPr>
          <w:ilvl w:val="0"/>
          <w:numId w:val="14"/>
        </w:numPr>
        <w:spacing w:after="200" w:line="276" w:lineRule="auto"/>
        <w:jc w:val="both"/>
      </w:pPr>
      <w:r>
        <w:t>The operator can see a list of questions and answers related to the incident</w:t>
      </w:r>
    </w:p>
    <w:p w14:paraId="34A5BD83" w14:textId="77777777" w:rsidR="001C1A09" w:rsidRDefault="001C1A09" w:rsidP="00AF61DA">
      <w:pPr>
        <w:pStyle w:val="ListParagraph"/>
        <w:numPr>
          <w:ilvl w:val="0"/>
          <w:numId w:val="14"/>
        </w:numPr>
        <w:spacing w:after="200" w:line="276" w:lineRule="auto"/>
        <w:jc w:val="both"/>
      </w:pPr>
      <w:r>
        <w:t>Once all the questions are answered the user can Save and Sent Follow Up Notifications</w:t>
      </w:r>
    </w:p>
    <w:p w14:paraId="34A5BD84" w14:textId="77777777" w:rsidR="00F0200A" w:rsidRDefault="00F0200A" w:rsidP="00AF61DA">
      <w:pPr>
        <w:pStyle w:val="ListParagraph"/>
        <w:numPr>
          <w:ilvl w:val="0"/>
          <w:numId w:val="14"/>
        </w:numPr>
        <w:spacing w:after="200" w:line="276" w:lineRule="auto"/>
        <w:jc w:val="both"/>
      </w:pPr>
      <w:r>
        <w:t>When sending follow up emails, the system should also append all previous emails sent including the date and time they were sent</w:t>
      </w:r>
    </w:p>
    <w:p w14:paraId="34A5BD85" w14:textId="77777777" w:rsidR="001C1A09" w:rsidRDefault="001C1A09" w:rsidP="00AF61DA">
      <w:pPr>
        <w:pStyle w:val="ListParagraph"/>
        <w:numPr>
          <w:ilvl w:val="0"/>
          <w:numId w:val="14"/>
        </w:numPr>
        <w:spacing w:after="200" w:line="276" w:lineRule="auto"/>
        <w:jc w:val="both"/>
      </w:pPr>
      <w:r>
        <w:t>The answers given may lead to another follow up being required. If this is the case then the user should be able to override the follow up number and interval.</w:t>
      </w:r>
    </w:p>
    <w:p w14:paraId="34A5BD86" w14:textId="77777777" w:rsidR="00C33089" w:rsidRDefault="00C33089" w:rsidP="00C33089">
      <w:pPr>
        <w:pStyle w:val="Caption"/>
        <w:keepNext/>
      </w:pPr>
      <w:bookmarkStart w:id="203" w:name="_Toc383432857"/>
      <w:r>
        <w:t xml:space="preserve">Figure </w:t>
      </w:r>
      <w:fldSimple w:instr=" SEQ Figure \* ARABIC ">
        <w:r w:rsidR="006B20F4">
          <w:rPr>
            <w:noProof/>
          </w:rPr>
          <w:t>36</w:t>
        </w:r>
      </w:fldSimple>
      <w:r>
        <w:t>: what the Follow Up screen might look like</w:t>
      </w:r>
      <w:bookmarkEnd w:id="203"/>
    </w:p>
    <w:p w14:paraId="34A5BD87" w14:textId="77777777" w:rsidR="001C1A09" w:rsidRDefault="001C1A09" w:rsidP="00C33089">
      <w:r>
        <w:rPr>
          <w:noProof/>
          <w:lang w:val="en-US"/>
        </w:rPr>
        <w:drawing>
          <wp:inline distT="0" distB="0" distL="0" distR="0" wp14:anchorId="34A5BEAC" wp14:editId="34A5BEAD">
            <wp:extent cx="7608563" cy="4390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612079" cy="4392874"/>
                    </a:xfrm>
                    <a:prstGeom prst="rect">
                      <a:avLst/>
                    </a:prstGeom>
                  </pic:spPr>
                </pic:pic>
              </a:graphicData>
            </a:graphic>
          </wp:inline>
        </w:drawing>
      </w:r>
    </w:p>
    <w:p w14:paraId="34A5BD88" w14:textId="77777777" w:rsidR="001C1A09" w:rsidRDefault="000D1EB8" w:rsidP="00AF61DA">
      <w:pPr>
        <w:pStyle w:val="Heading2"/>
        <w:numPr>
          <w:ilvl w:val="0"/>
          <w:numId w:val="0"/>
        </w:numPr>
        <w:tabs>
          <w:tab w:val="clear" w:pos="709"/>
        </w:tabs>
        <w:jc w:val="both"/>
      </w:pPr>
      <w:bookmarkStart w:id="204" w:name="_Toc383432745"/>
      <w:r>
        <w:lastRenderedPageBreak/>
        <w:t>6</w:t>
      </w:r>
      <w:r w:rsidR="001C1A09">
        <w:t>.6 Main Incident Page - An Operator can manage multiple incidents in the Incident Management page</w:t>
      </w:r>
      <w:bookmarkEnd w:id="196"/>
      <w:bookmarkEnd w:id="197"/>
      <w:bookmarkEnd w:id="204"/>
    </w:p>
    <w:p w14:paraId="34A5BD89" w14:textId="77777777" w:rsidR="001C1A09" w:rsidRDefault="00486E6E" w:rsidP="00AF61DA">
      <w:pPr>
        <w:pStyle w:val="Points"/>
      </w:pPr>
      <w:r>
        <w:t>(Points</w:t>
      </w:r>
      <w:r w:rsidR="001C1A09">
        <w:t>: 5</w:t>
      </w:r>
      <w:r w:rsidR="00AF61DA">
        <w:t>)</w:t>
      </w:r>
    </w:p>
    <w:p w14:paraId="34A5BD8A" w14:textId="77777777" w:rsidR="001C1A09" w:rsidRDefault="001C1A09" w:rsidP="00AF61DA">
      <w:pPr>
        <w:pStyle w:val="ListParagraph"/>
        <w:numPr>
          <w:ilvl w:val="0"/>
          <w:numId w:val="20"/>
        </w:numPr>
        <w:spacing w:after="200" w:line="276" w:lineRule="auto"/>
        <w:jc w:val="both"/>
      </w:pPr>
      <w:r>
        <w:t>Includes the My Incidents tree</w:t>
      </w:r>
    </w:p>
    <w:p w14:paraId="34A5BD8B" w14:textId="77777777" w:rsidR="001C1A09" w:rsidRPr="00EA53E2" w:rsidRDefault="001C1A09" w:rsidP="00AF61DA">
      <w:pPr>
        <w:pStyle w:val="ListParagraph"/>
        <w:numPr>
          <w:ilvl w:val="0"/>
          <w:numId w:val="20"/>
        </w:numPr>
        <w:spacing w:after="200" w:line="276" w:lineRule="auto"/>
        <w:jc w:val="both"/>
      </w:pPr>
      <w:r>
        <w:t xml:space="preserve">Includes buttons such as Move to My Incidents, Remove from My Incidents, Refresh </w:t>
      </w:r>
    </w:p>
    <w:p w14:paraId="34A5BD8C" w14:textId="77777777" w:rsidR="001C1A09" w:rsidRDefault="001C1A09" w:rsidP="00AF61DA">
      <w:pPr>
        <w:pStyle w:val="Heading2"/>
        <w:numPr>
          <w:ilvl w:val="0"/>
          <w:numId w:val="0"/>
        </w:numPr>
        <w:tabs>
          <w:tab w:val="clear" w:pos="709"/>
        </w:tabs>
        <w:jc w:val="both"/>
      </w:pPr>
      <w:bookmarkStart w:id="205" w:name="_Toc383432746"/>
      <w:r>
        <w:t xml:space="preserve">6.7 Job Management page - </w:t>
      </w:r>
      <w:r w:rsidRPr="00EA53E2">
        <w:t xml:space="preserve">An Operator can </w:t>
      </w:r>
      <w:r>
        <w:t>convert an FM Job into an incident if they were already on the Job Management page</w:t>
      </w:r>
      <w:bookmarkEnd w:id="198"/>
      <w:bookmarkEnd w:id="205"/>
    </w:p>
    <w:p w14:paraId="34A5BD8D" w14:textId="77777777" w:rsidR="001C1A09" w:rsidRDefault="00486E6E" w:rsidP="00AF61DA">
      <w:pPr>
        <w:pStyle w:val="Points"/>
      </w:pPr>
      <w:r>
        <w:t>(Points</w:t>
      </w:r>
      <w:r w:rsidR="001C1A09">
        <w:t>: 2</w:t>
      </w:r>
      <w:r w:rsidR="00AF61DA">
        <w:t>)</w:t>
      </w:r>
    </w:p>
    <w:p w14:paraId="34A5BD8E" w14:textId="77777777" w:rsidR="001C1A09" w:rsidRDefault="001C1A09" w:rsidP="00AF61DA">
      <w:pPr>
        <w:pStyle w:val="ListParagraph"/>
        <w:numPr>
          <w:ilvl w:val="0"/>
          <w:numId w:val="16"/>
        </w:numPr>
        <w:spacing w:after="200" w:line="276" w:lineRule="auto"/>
        <w:jc w:val="both"/>
      </w:pPr>
      <w:r>
        <w:t xml:space="preserve">A user may have already began an FM job and entered the Store, Contact </w:t>
      </w:r>
      <w:proofErr w:type="spellStart"/>
      <w:r>
        <w:t>etc</w:t>
      </w:r>
      <w:proofErr w:type="spellEnd"/>
      <w:r>
        <w:t xml:space="preserve"> into the job. If this is the case they may want to change the job type to a CID job. </w:t>
      </w:r>
    </w:p>
    <w:p w14:paraId="34A5BD8F" w14:textId="77777777" w:rsidR="00C33089" w:rsidRDefault="00C33089" w:rsidP="00C33089">
      <w:pPr>
        <w:pStyle w:val="Caption"/>
        <w:keepNext/>
      </w:pPr>
      <w:bookmarkStart w:id="206" w:name="_Toc383432858"/>
      <w:r>
        <w:t xml:space="preserve">Figure </w:t>
      </w:r>
      <w:fldSimple w:instr=" SEQ Figure \* ARABIC ">
        <w:r w:rsidR="006B20F4">
          <w:rPr>
            <w:noProof/>
          </w:rPr>
          <w:t>37</w:t>
        </w:r>
      </w:fldSimple>
      <w:r>
        <w:t>: the current Job Management screen to allow the user to convert to a CID</w:t>
      </w:r>
      <w:bookmarkEnd w:id="206"/>
    </w:p>
    <w:p w14:paraId="34A5BD90" w14:textId="77777777" w:rsidR="001C1A09" w:rsidRDefault="001C1A09" w:rsidP="00C33089">
      <w:r>
        <w:rPr>
          <w:noProof/>
          <w:lang w:val="en-US"/>
        </w:rPr>
        <w:drawing>
          <wp:inline distT="0" distB="0" distL="0" distR="0" wp14:anchorId="34A5BEAE" wp14:editId="34A5BEAF">
            <wp:extent cx="5292897" cy="23907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22416" cy="2404109"/>
                    </a:xfrm>
                    <a:prstGeom prst="rect">
                      <a:avLst/>
                    </a:prstGeom>
                  </pic:spPr>
                </pic:pic>
              </a:graphicData>
            </a:graphic>
          </wp:inline>
        </w:drawing>
      </w:r>
    </w:p>
    <w:p w14:paraId="34A5BD91" w14:textId="77777777" w:rsidR="001C1A09" w:rsidRDefault="001C1A09" w:rsidP="00AF61DA">
      <w:pPr>
        <w:pStyle w:val="ListParagraph"/>
        <w:numPr>
          <w:ilvl w:val="0"/>
          <w:numId w:val="16"/>
        </w:numPr>
        <w:spacing w:after="200" w:line="276" w:lineRule="auto"/>
        <w:jc w:val="both"/>
      </w:pPr>
      <w:r>
        <w:t xml:space="preserve">On click of the </w:t>
      </w:r>
      <w:r w:rsidRPr="004B2C32">
        <w:rPr>
          <w:b/>
        </w:rPr>
        <w:t>Create New CID Job</w:t>
      </w:r>
      <w:r>
        <w:rPr>
          <w:b/>
        </w:rPr>
        <w:t xml:space="preserve"> </w:t>
      </w:r>
      <w:r w:rsidRPr="004B2C32">
        <w:t>or</w:t>
      </w:r>
      <w:r>
        <w:rPr>
          <w:b/>
        </w:rPr>
        <w:t xml:space="preserve"> Convert to CID </w:t>
      </w:r>
      <w:r>
        <w:t>buttons the Incident page is shown</w:t>
      </w:r>
    </w:p>
    <w:p w14:paraId="34A5BD92" w14:textId="77777777" w:rsidR="001C1A09" w:rsidRDefault="001C1A09" w:rsidP="00AF61DA">
      <w:pPr>
        <w:pStyle w:val="ListParagraph"/>
        <w:numPr>
          <w:ilvl w:val="0"/>
          <w:numId w:val="16"/>
        </w:numPr>
        <w:spacing w:after="200" w:line="276" w:lineRule="auto"/>
        <w:jc w:val="both"/>
      </w:pPr>
      <w:r>
        <w:t>The FM job is the removed and the user is shown the incident page with properties already set.</w:t>
      </w:r>
    </w:p>
    <w:p w14:paraId="34A5BD93" w14:textId="77777777" w:rsidR="001C1A09" w:rsidRPr="00E10F2D" w:rsidRDefault="001C1A09" w:rsidP="00AF61DA">
      <w:pPr>
        <w:pStyle w:val="ListParagraph"/>
        <w:jc w:val="both"/>
      </w:pPr>
    </w:p>
    <w:p w14:paraId="34A5BD94" w14:textId="77777777" w:rsidR="001C1A09" w:rsidRDefault="001C1A09" w:rsidP="00AF61DA">
      <w:pPr>
        <w:pStyle w:val="Heading2"/>
        <w:numPr>
          <w:ilvl w:val="0"/>
          <w:numId w:val="0"/>
        </w:numPr>
        <w:tabs>
          <w:tab w:val="clear" w:pos="709"/>
        </w:tabs>
        <w:jc w:val="both"/>
      </w:pPr>
      <w:bookmarkStart w:id="207" w:name="_Toc383432747"/>
      <w:r>
        <w:t>6.8 Main Incident page - The System will lock an Incident as soon as it’s opened on the Main Incident page</w:t>
      </w:r>
      <w:bookmarkEnd w:id="199"/>
      <w:bookmarkEnd w:id="207"/>
    </w:p>
    <w:p w14:paraId="34A5BD95" w14:textId="77777777" w:rsidR="001C1A09" w:rsidRPr="0045747E" w:rsidRDefault="00486E6E" w:rsidP="00AF61DA">
      <w:pPr>
        <w:pStyle w:val="Points"/>
      </w:pPr>
      <w:r>
        <w:t>(Points</w:t>
      </w:r>
      <w:r w:rsidR="001C1A09">
        <w:t>: 5</w:t>
      </w:r>
      <w:r w:rsidR="00AF61DA">
        <w:t>)</w:t>
      </w:r>
    </w:p>
    <w:p w14:paraId="34A5BD96" w14:textId="77777777" w:rsidR="001C1A09" w:rsidRPr="0060356D" w:rsidRDefault="001C1A09" w:rsidP="00AF61DA">
      <w:pPr>
        <w:pStyle w:val="ListParagraph"/>
        <w:numPr>
          <w:ilvl w:val="0"/>
          <w:numId w:val="17"/>
        </w:numPr>
        <w:spacing w:after="200" w:line="276" w:lineRule="auto"/>
        <w:jc w:val="both"/>
      </w:pPr>
      <w:r>
        <w:t>A message “You currently have this incident locked.”</w:t>
      </w:r>
    </w:p>
    <w:p w14:paraId="34A5BD97" w14:textId="77777777" w:rsidR="00513F40" w:rsidRDefault="00513F40" w:rsidP="00AF61DA">
      <w:pPr>
        <w:pStyle w:val="Heading1"/>
        <w:jc w:val="both"/>
      </w:pPr>
      <w:bookmarkStart w:id="208" w:name="_Toc383432748"/>
      <w:r>
        <w:lastRenderedPageBreak/>
        <w:t>Stage 7</w:t>
      </w:r>
      <w:r w:rsidR="0014510A" w:rsidRPr="0014510A">
        <w:rPr>
          <w:sz w:val="22"/>
          <w:szCs w:val="22"/>
        </w:rPr>
        <w:t xml:space="preserve"> </w:t>
      </w:r>
      <w:r w:rsidR="0014510A" w:rsidRPr="0014510A">
        <w:rPr>
          <w:color w:val="FFFFFF" w:themeColor="background1"/>
          <w:sz w:val="22"/>
          <w:szCs w:val="22"/>
        </w:rPr>
        <w:t>Integration, performance tuning, deployment to production</w:t>
      </w:r>
      <w:bookmarkEnd w:id="208"/>
    </w:p>
    <w:p w14:paraId="34A5BD98" w14:textId="77777777" w:rsidR="007375CF" w:rsidRPr="00445A28" w:rsidRDefault="007375CF" w:rsidP="00AF61DA">
      <w:pPr>
        <w:rPr>
          <w:b/>
          <w:color w:val="C00000"/>
          <w:sz w:val="22"/>
          <w:szCs w:val="22"/>
        </w:rPr>
      </w:pPr>
      <w:r>
        <w:rPr>
          <w:b/>
          <w:color w:val="C00000"/>
          <w:sz w:val="22"/>
          <w:szCs w:val="22"/>
        </w:rPr>
        <w:t>Objective</w:t>
      </w:r>
      <w:r w:rsidRPr="00445A28">
        <w:rPr>
          <w:b/>
          <w:color w:val="C00000"/>
          <w:sz w:val="22"/>
          <w:szCs w:val="22"/>
        </w:rPr>
        <w:t xml:space="preserve">: </w:t>
      </w:r>
      <w:r w:rsidRPr="007375CF">
        <w:rPr>
          <w:sz w:val="22"/>
          <w:szCs w:val="22"/>
        </w:rPr>
        <w:t>Integration, performance tuning, deployment to production</w:t>
      </w:r>
    </w:p>
    <w:p w14:paraId="34A5BD99" w14:textId="77777777" w:rsidR="007375CF" w:rsidRPr="00445A28" w:rsidRDefault="007375CF" w:rsidP="00AF61DA">
      <w:pPr>
        <w:rPr>
          <w:b/>
          <w:color w:val="C00000"/>
          <w:sz w:val="22"/>
          <w:szCs w:val="22"/>
        </w:rPr>
      </w:pPr>
      <w:r w:rsidRPr="00445A28">
        <w:rPr>
          <w:b/>
          <w:color w:val="C00000"/>
          <w:sz w:val="22"/>
          <w:szCs w:val="22"/>
        </w:rPr>
        <w:t xml:space="preserve">Total Point: </w:t>
      </w:r>
      <w:r>
        <w:rPr>
          <w:sz w:val="22"/>
          <w:szCs w:val="22"/>
        </w:rPr>
        <w:t>36</w:t>
      </w:r>
    </w:p>
    <w:p w14:paraId="34A5BD9A" w14:textId="77777777" w:rsidR="007375CF" w:rsidRPr="00445A28" w:rsidRDefault="007375CF" w:rsidP="00AF61DA">
      <w:pPr>
        <w:rPr>
          <w:b/>
          <w:color w:val="C00000"/>
          <w:sz w:val="22"/>
          <w:szCs w:val="22"/>
        </w:rPr>
      </w:pPr>
      <w:r w:rsidRPr="00445A28">
        <w:rPr>
          <w:b/>
          <w:color w:val="C00000"/>
          <w:sz w:val="22"/>
          <w:szCs w:val="22"/>
        </w:rPr>
        <w:t xml:space="preserve">Total Hours: </w:t>
      </w:r>
      <w:r>
        <w:rPr>
          <w:sz w:val="22"/>
          <w:szCs w:val="22"/>
        </w:rPr>
        <w:t>132</w:t>
      </w:r>
    </w:p>
    <w:p w14:paraId="34A5BD9B" w14:textId="77777777" w:rsidR="007375CF" w:rsidRPr="005012A2" w:rsidRDefault="007375CF" w:rsidP="00AF61DA">
      <w:pPr>
        <w:rPr>
          <w:b/>
          <w:color w:val="C00000"/>
          <w:sz w:val="22"/>
          <w:szCs w:val="22"/>
        </w:rPr>
      </w:pPr>
      <w:r w:rsidRPr="00445A28">
        <w:rPr>
          <w:b/>
          <w:color w:val="C00000"/>
          <w:sz w:val="22"/>
          <w:szCs w:val="22"/>
        </w:rPr>
        <w:t xml:space="preserve">Weeks: </w:t>
      </w:r>
      <w:r>
        <w:rPr>
          <w:sz w:val="22"/>
          <w:szCs w:val="22"/>
        </w:rPr>
        <w:t>2</w:t>
      </w:r>
    </w:p>
    <w:p w14:paraId="34A5BD9C" w14:textId="77777777" w:rsidR="007375CF" w:rsidRDefault="007375CF" w:rsidP="00AF61DA"/>
    <w:p w14:paraId="34A5BD9D" w14:textId="77777777" w:rsidR="00F63243" w:rsidRDefault="00F63243" w:rsidP="00F63243">
      <w:pPr>
        <w:pStyle w:val="Heading1"/>
        <w:jc w:val="both"/>
      </w:pPr>
      <w:r>
        <w:lastRenderedPageBreak/>
        <w:t>Stage 8</w:t>
      </w:r>
      <w:r w:rsidRPr="0014510A">
        <w:rPr>
          <w:sz w:val="22"/>
          <w:szCs w:val="22"/>
        </w:rPr>
        <w:t xml:space="preserve"> </w:t>
      </w:r>
      <w:r>
        <w:rPr>
          <w:color w:val="FFFFFF" w:themeColor="background1"/>
          <w:sz w:val="22"/>
          <w:szCs w:val="22"/>
        </w:rPr>
        <w:t>Additional</w:t>
      </w:r>
    </w:p>
    <w:p w14:paraId="34A5BD9E" w14:textId="77777777" w:rsidR="00F63243" w:rsidRPr="00445A28" w:rsidRDefault="00F63243" w:rsidP="00F63243">
      <w:pPr>
        <w:rPr>
          <w:b/>
          <w:color w:val="C00000"/>
          <w:sz w:val="22"/>
          <w:szCs w:val="22"/>
        </w:rPr>
      </w:pPr>
      <w:r>
        <w:rPr>
          <w:b/>
          <w:color w:val="C00000"/>
          <w:sz w:val="22"/>
          <w:szCs w:val="22"/>
        </w:rPr>
        <w:t>Objective</w:t>
      </w:r>
      <w:r w:rsidRPr="00445A28">
        <w:rPr>
          <w:b/>
          <w:color w:val="C00000"/>
          <w:sz w:val="22"/>
          <w:szCs w:val="22"/>
        </w:rPr>
        <w:t xml:space="preserve">: </w:t>
      </w:r>
      <w:r>
        <w:rPr>
          <w:sz w:val="22"/>
          <w:szCs w:val="22"/>
        </w:rPr>
        <w:t>Additional</w:t>
      </w:r>
    </w:p>
    <w:p w14:paraId="34A5BD9F" w14:textId="77777777" w:rsidR="00F63243" w:rsidRPr="00F63243" w:rsidRDefault="00F63243" w:rsidP="00F63243">
      <w:pPr>
        <w:rPr>
          <w:b/>
          <w:color w:val="C00000"/>
          <w:sz w:val="22"/>
          <w:szCs w:val="22"/>
        </w:rPr>
      </w:pPr>
      <w:r w:rsidRPr="00445A28">
        <w:rPr>
          <w:b/>
          <w:color w:val="C00000"/>
          <w:sz w:val="22"/>
          <w:szCs w:val="22"/>
        </w:rPr>
        <w:t xml:space="preserve">Weeks: </w:t>
      </w:r>
      <w:r>
        <w:rPr>
          <w:sz w:val="22"/>
          <w:szCs w:val="22"/>
        </w:rPr>
        <w:t>2</w:t>
      </w:r>
    </w:p>
    <w:p w14:paraId="34A5BDA0" w14:textId="77777777" w:rsidR="00C03F0D" w:rsidRDefault="00F63243" w:rsidP="00C03F0D">
      <w:pPr>
        <w:pStyle w:val="Heading2"/>
        <w:numPr>
          <w:ilvl w:val="0"/>
          <w:numId w:val="0"/>
        </w:numPr>
        <w:tabs>
          <w:tab w:val="clear" w:pos="709"/>
        </w:tabs>
        <w:jc w:val="both"/>
      </w:pPr>
      <w:r>
        <w:t>8</w:t>
      </w:r>
      <w:r w:rsidR="00C03F0D">
        <w:t>.1 Main Incident page – The user can see a list of recent incidents and nearest technicians on a map</w:t>
      </w:r>
    </w:p>
    <w:p w14:paraId="34A5BDA1" w14:textId="77777777" w:rsidR="00C03F0D" w:rsidRPr="0045747E" w:rsidRDefault="00C03F0D" w:rsidP="00C03F0D">
      <w:pPr>
        <w:pStyle w:val="Points"/>
      </w:pPr>
      <w:r>
        <w:t>(Points: 13)</w:t>
      </w:r>
    </w:p>
    <w:p w14:paraId="34A5BDA2" w14:textId="77777777" w:rsidR="00C03F0D" w:rsidRDefault="00C03F0D" w:rsidP="00C03F0D">
      <w:pPr>
        <w:pStyle w:val="ListParagraph"/>
        <w:numPr>
          <w:ilvl w:val="0"/>
          <w:numId w:val="17"/>
        </w:numPr>
        <w:spacing w:after="200" w:line="276" w:lineRule="auto"/>
        <w:jc w:val="both"/>
      </w:pPr>
      <w:r>
        <w:t>To show:</w:t>
      </w:r>
    </w:p>
    <w:p w14:paraId="34A5BDA3" w14:textId="77777777" w:rsidR="00C03F0D" w:rsidRDefault="00C03F0D" w:rsidP="00C03F0D">
      <w:pPr>
        <w:pStyle w:val="ListParagraph"/>
        <w:numPr>
          <w:ilvl w:val="1"/>
          <w:numId w:val="17"/>
        </w:numPr>
        <w:spacing w:after="200" w:line="276" w:lineRule="auto"/>
        <w:jc w:val="both"/>
      </w:pPr>
      <w:r>
        <w:t>Stores on the map</w:t>
      </w:r>
    </w:p>
    <w:p w14:paraId="34A5BDA4" w14:textId="77777777" w:rsidR="00C03F0D" w:rsidRDefault="00C03F0D" w:rsidP="00C03F0D">
      <w:pPr>
        <w:pStyle w:val="ListParagraph"/>
        <w:numPr>
          <w:ilvl w:val="1"/>
          <w:numId w:val="17"/>
        </w:numPr>
        <w:spacing w:after="200" w:line="276" w:lineRule="auto"/>
        <w:jc w:val="both"/>
      </w:pPr>
      <w:r>
        <w:t>Incidents raised in the last 24 hours; the incident type, caller name</w:t>
      </w:r>
    </w:p>
    <w:p w14:paraId="34A5BDA5" w14:textId="77777777" w:rsidR="00C03F0D" w:rsidRDefault="00C03F0D" w:rsidP="00C03F0D">
      <w:pPr>
        <w:pStyle w:val="ListParagraph"/>
        <w:numPr>
          <w:ilvl w:val="1"/>
          <w:numId w:val="17"/>
        </w:numPr>
        <w:spacing w:after="200" w:line="276" w:lineRule="auto"/>
        <w:jc w:val="both"/>
      </w:pPr>
      <w:proofErr w:type="spellStart"/>
      <w:r>
        <w:t>Technicans</w:t>
      </w:r>
      <w:proofErr w:type="spellEnd"/>
      <w:r>
        <w:t xml:space="preserve"> in the area; </w:t>
      </w:r>
    </w:p>
    <w:p w14:paraId="34A5BDA6" w14:textId="77777777" w:rsidR="00C03F0D" w:rsidRDefault="00C03F0D" w:rsidP="00C03F0D">
      <w:pPr>
        <w:pStyle w:val="ListParagraph"/>
        <w:numPr>
          <w:ilvl w:val="0"/>
          <w:numId w:val="17"/>
        </w:numPr>
        <w:spacing w:after="200" w:line="276" w:lineRule="auto"/>
        <w:jc w:val="both"/>
      </w:pPr>
      <w:r>
        <w:t xml:space="preserve">Including integration into </w:t>
      </w:r>
      <w:proofErr w:type="spellStart"/>
      <w:r>
        <w:t>GridTrack</w:t>
      </w:r>
      <w:proofErr w:type="spellEnd"/>
      <w:r>
        <w:t>.</w:t>
      </w:r>
    </w:p>
    <w:p w14:paraId="34A5BDA7" w14:textId="77777777" w:rsidR="00C03F0D" w:rsidRDefault="00C03F0D" w:rsidP="00C03F0D">
      <w:pPr>
        <w:pStyle w:val="ListParagraph"/>
        <w:numPr>
          <w:ilvl w:val="0"/>
          <w:numId w:val="17"/>
        </w:numPr>
        <w:spacing w:after="200" w:line="276" w:lineRule="auto"/>
        <w:jc w:val="both"/>
      </w:pPr>
      <w:r>
        <w:t>Map zoom and pan is disabled</w:t>
      </w:r>
    </w:p>
    <w:p w14:paraId="34A5BDA8" w14:textId="77777777" w:rsidR="00C03F0D" w:rsidRDefault="00F63243" w:rsidP="00C03F0D">
      <w:pPr>
        <w:pStyle w:val="Heading2"/>
        <w:numPr>
          <w:ilvl w:val="0"/>
          <w:numId w:val="0"/>
        </w:numPr>
        <w:tabs>
          <w:tab w:val="clear" w:pos="709"/>
        </w:tabs>
        <w:jc w:val="both"/>
      </w:pPr>
      <w:r>
        <w:t>8</w:t>
      </w:r>
      <w:r w:rsidR="00C03F0D">
        <w:t>.</w:t>
      </w:r>
      <w:r w:rsidR="00F0200A">
        <w:t>2</w:t>
      </w:r>
      <w:r w:rsidR="00C03F0D">
        <w:t xml:space="preserve"> Main Incident page – The user can see a list of all notifications sent to recipients related to the incident</w:t>
      </w:r>
    </w:p>
    <w:p w14:paraId="34A5BDA9" w14:textId="77777777" w:rsidR="00C03F0D" w:rsidRDefault="00C03F0D" w:rsidP="00C03F0D">
      <w:pPr>
        <w:pStyle w:val="Points"/>
      </w:pPr>
      <w:r>
        <w:t>(Points</w:t>
      </w:r>
      <w:r w:rsidR="00A81341">
        <w:t>: 2</w:t>
      </w:r>
      <w:r>
        <w:t>)</w:t>
      </w:r>
      <w:r w:rsidRPr="007375CF">
        <w:t xml:space="preserve"> </w:t>
      </w:r>
    </w:p>
    <w:p w14:paraId="34A5BDAA" w14:textId="77777777" w:rsidR="00F0200A" w:rsidRDefault="00F0200A" w:rsidP="00F0200A">
      <w:pPr>
        <w:pStyle w:val="Points"/>
        <w:ind w:left="0"/>
      </w:pPr>
    </w:p>
    <w:p w14:paraId="34A5BDAB" w14:textId="77777777" w:rsidR="00F0200A" w:rsidRDefault="00F63243" w:rsidP="00F0200A">
      <w:pPr>
        <w:pStyle w:val="Heading2"/>
        <w:numPr>
          <w:ilvl w:val="0"/>
          <w:numId w:val="0"/>
        </w:numPr>
        <w:tabs>
          <w:tab w:val="clear" w:pos="709"/>
        </w:tabs>
        <w:jc w:val="both"/>
      </w:pPr>
      <w:r>
        <w:t>8</w:t>
      </w:r>
      <w:r w:rsidR="00F0200A">
        <w:t>.3 Main Incident page – An Operator can see a previously sent notification from the Events list.</w:t>
      </w:r>
    </w:p>
    <w:p w14:paraId="34A5BDAC" w14:textId="77777777" w:rsidR="00F0200A" w:rsidRPr="007375CF" w:rsidRDefault="00F0200A" w:rsidP="00F0200A">
      <w:pPr>
        <w:pStyle w:val="Points"/>
      </w:pPr>
      <w:r>
        <w:t xml:space="preserve">(Points: </w:t>
      </w:r>
      <w:r w:rsidR="00A81341">
        <w:t>3</w:t>
      </w:r>
      <w:r>
        <w:t>)</w:t>
      </w:r>
      <w:r w:rsidRPr="007375CF">
        <w:t xml:space="preserve"> </w:t>
      </w:r>
    </w:p>
    <w:p w14:paraId="34A5BDAD" w14:textId="77777777" w:rsidR="00F0200A" w:rsidRPr="007375CF" w:rsidRDefault="00F0200A" w:rsidP="00F0200A">
      <w:pPr>
        <w:pStyle w:val="Points"/>
        <w:ind w:left="0"/>
      </w:pPr>
    </w:p>
    <w:p w14:paraId="34A5BDAE" w14:textId="77777777" w:rsidR="004E783F" w:rsidRPr="004E783F" w:rsidRDefault="004E783F" w:rsidP="00AF61DA">
      <w:pPr>
        <w:pStyle w:val="Heading1"/>
        <w:jc w:val="both"/>
        <w:rPr>
          <w:rStyle w:val="IntenseEmphasis"/>
          <w:i w:val="0"/>
          <w:iCs w:val="0"/>
          <w:color w:val="D52B1E"/>
        </w:rPr>
      </w:pPr>
      <w:bookmarkStart w:id="209" w:name="_Toc383432749"/>
      <w:r w:rsidRPr="004E783F">
        <w:lastRenderedPageBreak/>
        <w:t>Timeline</w:t>
      </w:r>
      <w:bookmarkEnd w:id="209"/>
    </w:p>
    <w:tbl>
      <w:tblPr>
        <w:tblStyle w:val="PlainTable21"/>
        <w:tblW w:w="9662" w:type="dxa"/>
        <w:tblLook w:val="04A0" w:firstRow="1" w:lastRow="0" w:firstColumn="1" w:lastColumn="0" w:noHBand="0" w:noVBand="1"/>
      </w:tblPr>
      <w:tblGrid>
        <w:gridCol w:w="821"/>
        <w:gridCol w:w="5922"/>
        <w:gridCol w:w="1005"/>
        <w:gridCol w:w="757"/>
        <w:gridCol w:w="921"/>
        <w:gridCol w:w="236"/>
      </w:tblGrid>
      <w:tr w:rsidR="000C73C9" w:rsidRPr="00904602" w14:paraId="34A5BDB5" w14:textId="77777777" w:rsidTr="000C73C9">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AF" w14:textId="77777777" w:rsidR="000C73C9" w:rsidRPr="00215B9D" w:rsidRDefault="000C73C9" w:rsidP="00AF61DA">
            <w:pPr>
              <w:spacing w:after="0"/>
              <w:rPr>
                <w:b w:val="0"/>
                <w:bCs w:val="0"/>
                <w:color w:val="C00000"/>
                <w:lang w:eastAsia="en-AU"/>
              </w:rPr>
            </w:pPr>
            <w:r w:rsidRPr="00215B9D">
              <w:rPr>
                <w:b w:val="0"/>
                <w:bCs w:val="0"/>
                <w:color w:val="C00000"/>
                <w:lang w:eastAsia="en-AU"/>
              </w:rPr>
              <w:t>Stage</w:t>
            </w:r>
          </w:p>
        </w:tc>
        <w:tc>
          <w:tcPr>
            <w:tcW w:w="5922" w:type="dxa"/>
            <w:noWrap/>
            <w:hideMark/>
          </w:tcPr>
          <w:p w14:paraId="34A5BDB0"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00215B9D">
              <w:rPr>
                <w:b w:val="0"/>
                <w:bCs w:val="0"/>
                <w:color w:val="C00000"/>
                <w:lang w:eastAsia="en-AU"/>
              </w:rPr>
              <w:t>Objective</w:t>
            </w:r>
          </w:p>
        </w:tc>
        <w:tc>
          <w:tcPr>
            <w:tcW w:w="1005" w:type="dxa"/>
            <w:noWrap/>
            <w:hideMark/>
          </w:tcPr>
          <w:p w14:paraId="34A5BDB1"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00215B9D">
              <w:rPr>
                <w:b w:val="0"/>
                <w:bCs w:val="0"/>
                <w:color w:val="C00000"/>
                <w:lang w:eastAsia="en-AU"/>
              </w:rPr>
              <w:t>Total Points</w:t>
            </w:r>
          </w:p>
        </w:tc>
        <w:tc>
          <w:tcPr>
            <w:tcW w:w="757" w:type="dxa"/>
            <w:noWrap/>
            <w:hideMark/>
          </w:tcPr>
          <w:p w14:paraId="34A5BDB2"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00215B9D">
              <w:rPr>
                <w:b w:val="0"/>
                <w:bCs w:val="0"/>
                <w:color w:val="C00000"/>
                <w:lang w:eastAsia="en-AU"/>
              </w:rPr>
              <w:t>Total Hours</w:t>
            </w:r>
          </w:p>
        </w:tc>
        <w:tc>
          <w:tcPr>
            <w:tcW w:w="921" w:type="dxa"/>
            <w:noWrap/>
            <w:hideMark/>
          </w:tcPr>
          <w:p w14:paraId="34A5BDB3"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r w:rsidRPr="00215B9D">
              <w:rPr>
                <w:b w:val="0"/>
                <w:bCs w:val="0"/>
                <w:color w:val="C00000"/>
                <w:lang w:eastAsia="en-AU"/>
              </w:rPr>
              <w:t>Weeks</w:t>
            </w:r>
          </w:p>
        </w:tc>
        <w:tc>
          <w:tcPr>
            <w:tcW w:w="236" w:type="dxa"/>
          </w:tcPr>
          <w:p w14:paraId="34A5BDB4" w14:textId="77777777" w:rsidR="000C73C9" w:rsidRPr="00215B9D" w:rsidRDefault="000C73C9" w:rsidP="00AF61DA">
            <w:pPr>
              <w:spacing w:after="0"/>
              <w:cnfStyle w:val="100000000000" w:firstRow="1" w:lastRow="0" w:firstColumn="0" w:lastColumn="0" w:oddVBand="0" w:evenVBand="0" w:oddHBand="0" w:evenHBand="0" w:firstRowFirstColumn="0" w:firstRowLastColumn="0" w:lastRowFirstColumn="0" w:lastRowLastColumn="0"/>
              <w:rPr>
                <w:b w:val="0"/>
                <w:bCs w:val="0"/>
                <w:color w:val="C00000"/>
                <w:lang w:eastAsia="en-AU"/>
              </w:rPr>
            </w:pPr>
          </w:p>
        </w:tc>
      </w:tr>
      <w:tr w:rsidR="000C73C9" w:rsidRPr="00904602" w14:paraId="34A5BDBD" w14:textId="77777777" w:rsidTr="000C73C9">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B6" w14:textId="77777777" w:rsidR="000C73C9" w:rsidRPr="00F03A6E" w:rsidRDefault="000C73C9" w:rsidP="00AF61DA">
            <w:pPr>
              <w:spacing w:after="0"/>
              <w:rPr>
                <w:strike/>
                <w:color w:val="000000"/>
                <w:lang w:eastAsia="en-AU"/>
              </w:rPr>
            </w:pPr>
            <w:r w:rsidRPr="00F03A6E">
              <w:rPr>
                <w:strike/>
                <w:color w:val="000000"/>
                <w:lang w:eastAsia="en-AU"/>
              </w:rPr>
              <w:t>Stage 1</w:t>
            </w:r>
          </w:p>
        </w:tc>
        <w:tc>
          <w:tcPr>
            <w:tcW w:w="5922" w:type="dxa"/>
            <w:noWrap/>
            <w:hideMark/>
          </w:tcPr>
          <w:p w14:paraId="34A5BDB7"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Create a new Incident Type and configure the questions and answers</w:t>
            </w:r>
          </w:p>
        </w:tc>
        <w:tc>
          <w:tcPr>
            <w:tcW w:w="1005" w:type="dxa"/>
            <w:noWrap/>
            <w:hideMark/>
          </w:tcPr>
          <w:p w14:paraId="34A5BDB8"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35</w:t>
            </w:r>
          </w:p>
        </w:tc>
        <w:tc>
          <w:tcPr>
            <w:tcW w:w="757" w:type="dxa"/>
            <w:noWrap/>
            <w:hideMark/>
          </w:tcPr>
          <w:p w14:paraId="34A5BDB9"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144</w:t>
            </w:r>
          </w:p>
        </w:tc>
        <w:tc>
          <w:tcPr>
            <w:tcW w:w="921" w:type="dxa"/>
            <w:noWrap/>
            <w:hideMark/>
          </w:tcPr>
          <w:p w14:paraId="34A5BDBA"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2</w:t>
            </w:r>
            <w:r w:rsidR="007222AC">
              <w:rPr>
                <w:strike/>
                <w:color w:val="000000"/>
                <w:lang w:eastAsia="en-AU"/>
              </w:rPr>
              <w:t xml:space="preserve"> 15/04</w:t>
            </w:r>
          </w:p>
          <w:p w14:paraId="34A5BDBB"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p>
        </w:tc>
        <w:tc>
          <w:tcPr>
            <w:tcW w:w="236" w:type="dxa"/>
          </w:tcPr>
          <w:p w14:paraId="34A5BDBC"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C4" w14:textId="77777777" w:rsidTr="000C73C9">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BE" w14:textId="77777777" w:rsidR="000C73C9" w:rsidRPr="00F03A6E" w:rsidRDefault="000C73C9" w:rsidP="00AF61DA">
            <w:pPr>
              <w:spacing w:after="0"/>
              <w:rPr>
                <w:strike/>
                <w:color w:val="000000"/>
                <w:lang w:eastAsia="en-AU"/>
              </w:rPr>
            </w:pPr>
            <w:r w:rsidRPr="00F03A6E">
              <w:rPr>
                <w:strike/>
                <w:color w:val="000000"/>
                <w:lang w:eastAsia="en-AU"/>
              </w:rPr>
              <w:t>Stage 2</w:t>
            </w:r>
          </w:p>
        </w:tc>
        <w:tc>
          <w:tcPr>
            <w:tcW w:w="5922" w:type="dxa"/>
            <w:noWrap/>
            <w:hideMark/>
          </w:tcPr>
          <w:p w14:paraId="34A5BDBF" w14:textId="77777777"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r w:rsidRPr="00F03A6E">
              <w:rPr>
                <w:strike/>
                <w:color w:val="000000"/>
                <w:lang w:eastAsia="en-AU"/>
              </w:rPr>
              <w:t>Allow an Operator to create an Incident and ask the questions of the caller</w:t>
            </w:r>
          </w:p>
        </w:tc>
        <w:tc>
          <w:tcPr>
            <w:tcW w:w="1005" w:type="dxa"/>
            <w:noWrap/>
            <w:hideMark/>
          </w:tcPr>
          <w:p w14:paraId="34A5BDC0" w14:textId="77777777"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r w:rsidRPr="00F03A6E">
              <w:rPr>
                <w:strike/>
                <w:color w:val="000000"/>
                <w:lang w:eastAsia="en-AU"/>
              </w:rPr>
              <w:t>50</w:t>
            </w:r>
          </w:p>
        </w:tc>
        <w:tc>
          <w:tcPr>
            <w:tcW w:w="757" w:type="dxa"/>
            <w:noWrap/>
            <w:hideMark/>
          </w:tcPr>
          <w:p w14:paraId="34A5BDC1" w14:textId="77777777"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r w:rsidRPr="00F03A6E">
              <w:rPr>
                <w:strike/>
                <w:color w:val="000000"/>
                <w:lang w:eastAsia="en-AU"/>
              </w:rPr>
              <w:t>194</w:t>
            </w:r>
          </w:p>
        </w:tc>
        <w:tc>
          <w:tcPr>
            <w:tcW w:w="921" w:type="dxa"/>
            <w:noWrap/>
            <w:hideMark/>
          </w:tcPr>
          <w:p w14:paraId="34A5BDC2" w14:textId="77777777" w:rsidR="000C73C9" w:rsidRPr="00F03A6E" w:rsidRDefault="000C73C9" w:rsidP="00AF61DA">
            <w:pPr>
              <w:spacing w:after="0"/>
              <w:cnfStyle w:val="000000000000" w:firstRow="0" w:lastRow="0" w:firstColumn="0" w:lastColumn="0" w:oddVBand="0" w:evenVBand="0" w:oddHBand="0" w:evenHBand="0" w:firstRowFirstColumn="0" w:firstRowLastColumn="0" w:lastRowFirstColumn="0" w:lastRowLastColumn="0"/>
              <w:rPr>
                <w:strike/>
                <w:color w:val="000000"/>
                <w:lang w:eastAsia="en-AU"/>
              </w:rPr>
            </w:pPr>
            <w:r w:rsidRPr="00F03A6E">
              <w:rPr>
                <w:strike/>
                <w:color w:val="000000"/>
                <w:lang w:eastAsia="en-AU"/>
              </w:rPr>
              <w:t>3</w:t>
            </w:r>
            <w:r w:rsidR="007222AC">
              <w:rPr>
                <w:strike/>
                <w:color w:val="000000"/>
                <w:lang w:eastAsia="en-AU"/>
              </w:rPr>
              <w:t xml:space="preserve"> 29/04</w:t>
            </w:r>
          </w:p>
        </w:tc>
        <w:tc>
          <w:tcPr>
            <w:tcW w:w="236" w:type="dxa"/>
          </w:tcPr>
          <w:p w14:paraId="34A5BDC3"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CC" w14:textId="77777777" w:rsidTr="000C73C9">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C5" w14:textId="77777777" w:rsidR="000C73C9" w:rsidRPr="00F03A6E" w:rsidRDefault="000C73C9" w:rsidP="00AF61DA">
            <w:pPr>
              <w:spacing w:after="0"/>
              <w:rPr>
                <w:strike/>
                <w:color w:val="000000"/>
                <w:lang w:eastAsia="en-AU"/>
              </w:rPr>
            </w:pPr>
            <w:r w:rsidRPr="00F03A6E">
              <w:rPr>
                <w:strike/>
                <w:color w:val="000000"/>
                <w:lang w:eastAsia="en-AU"/>
              </w:rPr>
              <w:t>Stage 3</w:t>
            </w:r>
          </w:p>
        </w:tc>
        <w:tc>
          <w:tcPr>
            <w:tcW w:w="5922" w:type="dxa"/>
            <w:noWrap/>
            <w:hideMark/>
          </w:tcPr>
          <w:p w14:paraId="34A5BDC6"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Enhance the Main Incident page and create FM Jobs</w:t>
            </w:r>
          </w:p>
        </w:tc>
        <w:tc>
          <w:tcPr>
            <w:tcW w:w="1005" w:type="dxa"/>
            <w:noWrap/>
            <w:hideMark/>
          </w:tcPr>
          <w:p w14:paraId="34A5BDC7"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31</w:t>
            </w:r>
          </w:p>
        </w:tc>
        <w:tc>
          <w:tcPr>
            <w:tcW w:w="757" w:type="dxa"/>
            <w:noWrap/>
            <w:hideMark/>
          </w:tcPr>
          <w:p w14:paraId="34A5BDC8"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104</w:t>
            </w:r>
          </w:p>
        </w:tc>
        <w:tc>
          <w:tcPr>
            <w:tcW w:w="921" w:type="dxa"/>
            <w:noWrap/>
            <w:hideMark/>
          </w:tcPr>
          <w:p w14:paraId="34A5BDC9" w14:textId="77777777" w:rsidR="000C73C9" w:rsidRPr="00F03A6E" w:rsidRDefault="000C73C9" w:rsidP="00AF61DA">
            <w:pPr>
              <w:spacing w:after="0"/>
              <w:cnfStyle w:val="000000100000" w:firstRow="0" w:lastRow="0" w:firstColumn="0" w:lastColumn="0" w:oddVBand="0" w:evenVBand="0" w:oddHBand="1" w:evenHBand="0" w:firstRowFirstColumn="0" w:firstRowLastColumn="0" w:lastRowFirstColumn="0" w:lastRowLastColumn="0"/>
              <w:rPr>
                <w:strike/>
                <w:color w:val="000000"/>
                <w:lang w:eastAsia="en-AU"/>
              </w:rPr>
            </w:pPr>
            <w:r w:rsidRPr="00F03A6E">
              <w:rPr>
                <w:strike/>
                <w:color w:val="000000"/>
                <w:lang w:eastAsia="en-AU"/>
              </w:rPr>
              <w:t>1</w:t>
            </w:r>
            <w:r w:rsidR="007222AC">
              <w:rPr>
                <w:strike/>
                <w:color w:val="000000"/>
                <w:lang w:eastAsia="en-AU"/>
              </w:rPr>
              <w:t xml:space="preserve"> 13/04</w:t>
            </w:r>
          </w:p>
        </w:tc>
        <w:tc>
          <w:tcPr>
            <w:tcW w:w="236" w:type="dxa"/>
          </w:tcPr>
          <w:p w14:paraId="34A5BDCA" w14:textId="77777777" w:rsidR="000C73C9"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p w14:paraId="34A5BDCB"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D3" w14:textId="77777777" w:rsidTr="000C73C9">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CD" w14:textId="77777777" w:rsidR="000C73C9" w:rsidRPr="00904602" w:rsidRDefault="000C73C9" w:rsidP="00AF61DA">
            <w:pPr>
              <w:spacing w:after="0"/>
              <w:rPr>
                <w:color w:val="000000"/>
                <w:lang w:eastAsia="en-AU"/>
              </w:rPr>
            </w:pPr>
            <w:r w:rsidRPr="00904602">
              <w:rPr>
                <w:color w:val="000000"/>
                <w:lang w:eastAsia="en-AU"/>
              </w:rPr>
              <w:t>Stage 4</w:t>
            </w:r>
          </w:p>
        </w:tc>
        <w:tc>
          <w:tcPr>
            <w:tcW w:w="5922" w:type="dxa"/>
            <w:noWrap/>
            <w:hideMark/>
          </w:tcPr>
          <w:p w14:paraId="34A5BDCE"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Create the CID Contacts, notification groups and create the rules to trigger notifications</w:t>
            </w:r>
          </w:p>
        </w:tc>
        <w:tc>
          <w:tcPr>
            <w:tcW w:w="1005" w:type="dxa"/>
            <w:noWrap/>
            <w:hideMark/>
          </w:tcPr>
          <w:p w14:paraId="34A5BDCF"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48</w:t>
            </w:r>
          </w:p>
        </w:tc>
        <w:tc>
          <w:tcPr>
            <w:tcW w:w="757" w:type="dxa"/>
            <w:noWrap/>
            <w:hideMark/>
          </w:tcPr>
          <w:p w14:paraId="34A5BDD0"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186</w:t>
            </w:r>
          </w:p>
        </w:tc>
        <w:tc>
          <w:tcPr>
            <w:tcW w:w="921" w:type="dxa"/>
            <w:noWrap/>
            <w:hideMark/>
          </w:tcPr>
          <w:p w14:paraId="34A5BDD1"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3</w:t>
            </w:r>
          </w:p>
        </w:tc>
        <w:tc>
          <w:tcPr>
            <w:tcW w:w="236" w:type="dxa"/>
          </w:tcPr>
          <w:p w14:paraId="34A5BDD2"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DA" w14:textId="77777777" w:rsidTr="000C73C9">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D4" w14:textId="77777777" w:rsidR="000C73C9" w:rsidRPr="00904602" w:rsidRDefault="000C73C9" w:rsidP="00AF61DA">
            <w:pPr>
              <w:spacing w:after="0"/>
              <w:rPr>
                <w:color w:val="000000"/>
                <w:lang w:eastAsia="en-AU"/>
              </w:rPr>
            </w:pPr>
            <w:r w:rsidRPr="00904602">
              <w:rPr>
                <w:color w:val="000000"/>
                <w:lang w:eastAsia="en-AU"/>
              </w:rPr>
              <w:t>Stage 5</w:t>
            </w:r>
          </w:p>
        </w:tc>
        <w:tc>
          <w:tcPr>
            <w:tcW w:w="5922" w:type="dxa"/>
            <w:noWrap/>
            <w:hideMark/>
          </w:tcPr>
          <w:p w14:paraId="34A5BDD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Allow an Operator to send the created notifications and escalate to MIET</w:t>
            </w:r>
          </w:p>
        </w:tc>
        <w:tc>
          <w:tcPr>
            <w:tcW w:w="1005" w:type="dxa"/>
            <w:noWrap/>
            <w:hideMark/>
          </w:tcPr>
          <w:p w14:paraId="34A5BDD6"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29</w:t>
            </w:r>
          </w:p>
        </w:tc>
        <w:tc>
          <w:tcPr>
            <w:tcW w:w="757" w:type="dxa"/>
            <w:noWrap/>
            <w:hideMark/>
          </w:tcPr>
          <w:p w14:paraId="34A5BDD7"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108</w:t>
            </w:r>
          </w:p>
        </w:tc>
        <w:tc>
          <w:tcPr>
            <w:tcW w:w="921" w:type="dxa"/>
            <w:noWrap/>
            <w:hideMark/>
          </w:tcPr>
          <w:p w14:paraId="34A5BDD8"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2</w:t>
            </w:r>
          </w:p>
        </w:tc>
        <w:tc>
          <w:tcPr>
            <w:tcW w:w="236" w:type="dxa"/>
          </w:tcPr>
          <w:p w14:paraId="34A5BDD9"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0C73C9" w:rsidRPr="00904602" w14:paraId="34A5BDE1" w14:textId="77777777" w:rsidTr="000C73C9">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DB" w14:textId="77777777" w:rsidR="000C73C9" w:rsidRPr="00904602" w:rsidRDefault="000C73C9" w:rsidP="00AF61DA">
            <w:pPr>
              <w:spacing w:after="0"/>
              <w:rPr>
                <w:color w:val="000000"/>
                <w:lang w:eastAsia="en-AU"/>
              </w:rPr>
            </w:pPr>
            <w:r w:rsidRPr="00904602">
              <w:rPr>
                <w:color w:val="000000"/>
                <w:lang w:eastAsia="en-AU"/>
              </w:rPr>
              <w:t>Stage 6</w:t>
            </w:r>
          </w:p>
        </w:tc>
        <w:tc>
          <w:tcPr>
            <w:tcW w:w="5922" w:type="dxa"/>
            <w:noWrap/>
            <w:hideMark/>
          </w:tcPr>
          <w:p w14:paraId="34A5BDDC"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Configure follow up items and allow the user to respond to these. Plus usability work</w:t>
            </w:r>
          </w:p>
        </w:tc>
        <w:tc>
          <w:tcPr>
            <w:tcW w:w="1005" w:type="dxa"/>
            <w:noWrap/>
            <w:hideMark/>
          </w:tcPr>
          <w:p w14:paraId="34A5BDDD"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36</w:t>
            </w:r>
          </w:p>
        </w:tc>
        <w:tc>
          <w:tcPr>
            <w:tcW w:w="757" w:type="dxa"/>
            <w:noWrap/>
            <w:hideMark/>
          </w:tcPr>
          <w:p w14:paraId="34A5BDDE"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132</w:t>
            </w:r>
          </w:p>
        </w:tc>
        <w:tc>
          <w:tcPr>
            <w:tcW w:w="921" w:type="dxa"/>
            <w:noWrap/>
            <w:hideMark/>
          </w:tcPr>
          <w:p w14:paraId="34A5BDDF"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sidRPr="00904602">
              <w:rPr>
                <w:color w:val="000000"/>
                <w:lang w:eastAsia="en-AU"/>
              </w:rPr>
              <w:t>2</w:t>
            </w:r>
          </w:p>
        </w:tc>
        <w:tc>
          <w:tcPr>
            <w:tcW w:w="236" w:type="dxa"/>
          </w:tcPr>
          <w:p w14:paraId="34A5BDE0" w14:textId="77777777" w:rsidR="000C73C9" w:rsidRPr="00904602" w:rsidRDefault="000C73C9" w:rsidP="00AF61DA">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E9" w14:textId="77777777" w:rsidTr="000C73C9">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E2" w14:textId="77777777" w:rsidR="000C73C9" w:rsidRPr="00904602" w:rsidRDefault="000C73C9" w:rsidP="00AF61DA">
            <w:pPr>
              <w:spacing w:after="0"/>
              <w:rPr>
                <w:color w:val="000000"/>
                <w:lang w:eastAsia="en-AU"/>
              </w:rPr>
            </w:pPr>
            <w:r w:rsidRPr="00904602">
              <w:rPr>
                <w:color w:val="000000"/>
                <w:lang w:eastAsia="en-AU"/>
              </w:rPr>
              <w:t>Stage 7</w:t>
            </w:r>
          </w:p>
        </w:tc>
        <w:tc>
          <w:tcPr>
            <w:tcW w:w="5922" w:type="dxa"/>
            <w:noWrap/>
            <w:hideMark/>
          </w:tcPr>
          <w:p w14:paraId="34A5BDE3"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Integration, performance tuning, deployment to production</w:t>
            </w:r>
          </w:p>
        </w:tc>
        <w:tc>
          <w:tcPr>
            <w:tcW w:w="1005" w:type="dxa"/>
            <w:noWrap/>
            <w:hideMark/>
          </w:tcPr>
          <w:p w14:paraId="34A5BDE4" w14:textId="77777777" w:rsidR="000C73C9"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p w14:paraId="34A5BDE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c>
          <w:tcPr>
            <w:tcW w:w="757" w:type="dxa"/>
            <w:noWrap/>
            <w:hideMark/>
          </w:tcPr>
          <w:p w14:paraId="34A5BDE6"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921" w:type="dxa"/>
            <w:noWrap/>
            <w:hideMark/>
          </w:tcPr>
          <w:p w14:paraId="34A5BDE7"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r w:rsidRPr="00904602">
              <w:rPr>
                <w:color w:val="000000"/>
                <w:lang w:eastAsia="en-AU"/>
              </w:rPr>
              <w:t>3</w:t>
            </w:r>
          </w:p>
        </w:tc>
        <w:tc>
          <w:tcPr>
            <w:tcW w:w="236" w:type="dxa"/>
          </w:tcPr>
          <w:p w14:paraId="34A5BDE8"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color w:val="000000"/>
                <w:lang w:eastAsia="en-AU"/>
              </w:rPr>
            </w:pPr>
          </w:p>
        </w:tc>
      </w:tr>
      <w:tr w:rsidR="00F63243" w:rsidRPr="00904602" w14:paraId="34A5BDF1" w14:textId="77777777" w:rsidTr="007222AC">
        <w:trPr>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EA" w14:textId="77777777" w:rsidR="00F63243" w:rsidRPr="00904602" w:rsidRDefault="00F63243" w:rsidP="007222AC">
            <w:pPr>
              <w:spacing w:after="0"/>
              <w:rPr>
                <w:color w:val="000000"/>
                <w:lang w:eastAsia="en-AU"/>
              </w:rPr>
            </w:pPr>
            <w:r>
              <w:rPr>
                <w:color w:val="000000"/>
                <w:lang w:eastAsia="en-AU"/>
              </w:rPr>
              <w:t>Stage 8</w:t>
            </w:r>
          </w:p>
        </w:tc>
        <w:tc>
          <w:tcPr>
            <w:tcW w:w="5922" w:type="dxa"/>
            <w:noWrap/>
            <w:hideMark/>
          </w:tcPr>
          <w:p w14:paraId="34A5BDEB"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Pr>
                <w:color w:val="000000"/>
                <w:lang w:eastAsia="en-AU"/>
              </w:rPr>
              <w:t>Additional</w:t>
            </w:r>
          </w:p>
        </w:tc>
        <w:tc>
          <w:tcPr>
            <w:tcW w:w="1005" w:type="dxa"/>
            <w:noWrap/>
            <w:hideMark/>
          </w:tcPr>
          <w:p w14:paraId="34A5BDEC" w14:textId="77777777" w:rsidR="00F63243"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p w14:paraId="34A5BDED"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c>
          <w:tcPr>
            <w:tcW w:w="757" w:type="dxa"/>
            <w:noWrap/>
            <w:hideMark/>
          </w:tcPr>
          <w:p w14:paraId="34A5BDEE"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lang w:eastAsia="en-AU"/>
              </w:rPr>
            </w:pPr>
          </w:p>
        </w:tc>
        <w:tc>
          <w:tcPr>
            <w:tcW w:w="921" w:type="dxa"/>
            <w:noWrap/>
            <w:hideMark/>
          </w:tcPr>
          <w:p w14:paraId="34A5BDEF"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r>
              <w:rPr>
                <w:color w:val="000000"/>
                <w:lang w:eastAsia="en-AU"/>
              </w:rPr>
              <w:t>2</w:t>
            </w:r>
          </w:p>
        </w:tc>
        <w:tc>
          <w:tcPr>
            <w:tcW w:w="236" w:type="dxa"/>
          </w:tcPr>
          <w:p w14:paraId="34A5BDF0" w14:textId="77777777" w:rsidR="00F63243" w:rsidRPr="00904602" w:rsidRDefault="00F63243" w:rsidP="007222AC">
            <w:pPr>
              <w:spacing w:after="0"/>
              <w:cnfStyle w:val="000000000000" w:firstRow="0" w:lastRow="0" w:firstColumn="0" w:lastColumn="0" w:oddVBand="0" w:evenVBand="0" w:oddHBand="0" w:evenHBand="0" w:firstRowFirstColumn="0" w:firstRowLastColumn="0" w:lastRowFirstColumn="0" w:lastRowLastColumn="0"/>
              <w:rPr>
                <w:color w:val="000000"/>
                <w:lang w:eastAsia="en-AU"/>
              </w:rPr>
            </w:pPr>
          </w:p>
        </w:tc>
      </w:tr>
      <w:tr w:rsidR="000C73C9" w:rsidRPr="00904602" w14:paraId="34A5BDF8" w14:textId="77777777" w:rsidTr="000C73C9">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821" w:type="dxa"/>
            <w:noWrap/>
            <w:hideMark/>
          </w:tcPr>
          <w:p w14:paraId="34A5BDF2" w14:textId="77777777" w:rsidR="000C73C9" w:rsidRPr="000C73C9" w:rsidRDefault="000C73C9" w:rsidP="00AF61DA">
            <w:pPr>
              <w:spacing w:after="0"/>
              <w:rPr>
                <w:bCs w:val="0"/>
                <w:color w:val="000000"/>
                <w:lang w:eastAsia="en-AU"/>
              </w:rPr>
            </w:pPr>
            <w:r w:rsidRPr="000C73C9">
              <w:rPr>
                <w:bCs w:val="0"/>
                <w:color w:val="000000"/>
                <w:lang w:eastAsia="en-AU"/>
              </w:rPr>
              <w:t>Total</w:t>
            </w:r>
          </w:p>
        </w:tc>
        <w:tc>
          <w:tcPr>
            <w:tcW w:w="5922" w:type="dxa"/>
            <w:noWrap/>
            <w:hideMark/>
          </w:tcPr>
          <w:p w14:paraId="34A5BDF3"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c>
          <w:tcPr>
            <w:tcW w:w="1005" w:type="dxa"/>
            <w:noWrap/>
            <w:hideMark/>
          </w:tcPr>
          <w:p w14:paraId="34A5BDF4"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757" w:type="dxa"/>
            <w:noWrap/>
            <w:hideMark/>
          </w:tcPr>
          <w:p w14:paraId="34A5BDF5"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AU"/>
              </w:rPr>
            </w:pPr>
          </w:p>
        </w:tc>
        <w:tc>
          <w:tcPr>
            <w:tcW w:w="921" w:type="dxa"/>
            <w:noWrap/>
            <w:hideMark/>
          </w:tcPr>
          <w:p w14:paraId="34A5BDF6"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r w:rsidRPr="00904602">
              <w:rPr>
                <w:b/>
                <w:bCs/>
                <w:color w:val="000000"/>
                <w:lang w:eastAsia="en-AU"/>
              </w:rPr>
              <w:t>15</w:t>
            </w:r>
          </w:p>
        </w:tc>
        <w:tc>
          <w:tcPr>
            <w:tcW w:w="236" w:type="dxa"/>
          </w:tcPr>
          <w:p w14:paraId="34A5BDF7" w14:textId="77777777" w:rsidR="000C73C9" w:rsidRPr="00904602" w:rsidRDefault="000C73C9" w:rsidP="00AF61DA">
            <w:pPr>
              <w:spacing w:after="0"/>
              <w:cnfStyle w:val="000000100000" w:firstRow="0" w:lastRow="0" w:firstColumn="0" w:lastColumn="0" w:oddVBand="0" w:evenVBand="0" w:oddHBand="1" w:evenHBand="0" w:firstRowFirstColumn="0" w:firstRowLastColumn="0" w:lastRowFirstColumn="0" w:lastRowLastColumn="0"/>
              <w:rPr>
                <w:b/>
                <w:bCs/>
                <w:color w:val="000000"/>
                <w:lang w:eastAsia="en-AU"/>
              </w:rPr>
            </w:pPr>
          </w:p>
        </w:tc>
      </w:tr>
    </w:tbl>
    <w:p w14:paraId="34A5BDF9" w14:textId="77777777" w:rsidR="004E783F" w:rsidRDefault="004E783F" w:rsidP="00AF61DA"/>
    <w:p w14:paraId="34A5BDFA" w14:textId="77777777" w:rsidR="00DC4106" w:rsidRDefault="00DC4106" w:rsidP="00AF61DA"/>
    <w:p w14:paraId="34A5BDFB" w14:textId="77777777" w:rsidR="009E18FF" w:rsidRDefault="009E18FF" w:rsidP="00AF61DA">
      <w:r>
        <w:t>No of weeks don’t add up whe</w:t>
      </w:r>
      <w:r w:rsidR="00C26073">
        <w:t>n</w:t>
      </w:r>
      <w:r>
        <w:t xml:space="preserve"> did we add stage 8?</w:t>
      </w:r>
    </w:p>
    <w:p w14:paraId="34A5BDFC" w14:textId="77777777" w:rsidR="009E18FF" w:rsidRDefault="009E18FF" w:rsidP="00AF61DA"/>
    <w:p w14:paraId="34A5BDFD" w14:textId="77777777" w:rsidR="00DC4106" w:rsidRDefault="00DC4106" w:rsidP="00AF61DA">
      <w:r>
        <w:t>NEED DATES</w:t>
      </w:r>
      <w:r w:rsidR="008615E5">
        <w:t>, KEN</w:t>
      </w:r>
      <w:r w:rsidR="001F0CC2">
        <w:t xml:space="preserve"> involvement</w:t>
      </w:r>
      <w:proofErr w:type="gramStart"/>
      <w:r w:rsidR="001F0CC2">
        <w:t>,  Expected</w:t>
      </w:r>
      <w:proofErr w:type="gramEnd"/>
      <w:r w:rsidR="001F0CC2">
        <w:t xml:space="preserve"> delay after next sprint, </w:t>
      </w:r>
      <w:proofErr w:type="spellStart"/>
      <w:r w:rsidR="001F0CC2">
        <w:t>alterantive</w:t>
      </w:r>
      <w:proofErr w:type="spellEnd"/>
      <w:r w:rsidR="001F0CC2">
        <w:t xml:space="preserve"> for Spreadsheet</w:t>
      </w:r>
      <w:r w:rsidR="007222AC">
        <w:t xml:space="preserve">, </w:t>
      </w:r>
      <w:proofErr w:type="spellStart"/>
      <w:r w:rsidR="007222AC">
        <w:t>yor</w:t>
      </w:r>
      <w:proofErr w:type="spellEnd"/>
      <w:r w:rsidR="007222AC">
        <w:t xml:space="preserve"> agreed </w:t>
      </w:r>
      <w:proofErr w:type="spellStart"/>
      <w:r w:rsidR="007222AC">
        <w:t>comsetics</w:t>
      </w:r>
      <w:proofErr w:type="spellEnd"/>
      <w:r w:rsidR="007222AC">
        <w:t xml:space="preserve"> in next sprint.  Why sprint 5?</w:t>
      </w:r>
    </w:p>
    <w:p w14:paraId="34A5BDFE" w14:textId="77777777" w:rsidR="00345098" w:rsidRDefault="00345098" w:rsidP="00AF61DA">
      <w:pPr>
        <w:pStyle w:val="HiddenText"/>
        <w:rPr>
          <w:vanish w:val="0"/>
          <w:color w:val="1F497D" w:themeColor="text2"/>
        </w:rPr>
      </w:pPr>
    </w:p>
    <w:p w14:paraId="34A5BDFF" w14:textId="77777777" w:rsidR="007222AC" w:rsidRDefault="007222AC" w:rsidP="00AF61DA">
      <w:pPr>
        <w:pStyle w:val="HiddenText"/>
        <w:rPr>
          <w:vanish w:val="0"/>
          <w:color w:val="1F497D" w:themeColor="text2"/>
        </w:rPr>
      </w:pPr>
      <w:proofErr w:type="spellStart"/>
      <w:r>
        <w:rPr>
          <w:vanish w:val="0"/>
          <w:color w:val="1F497D" w:themeColor="text2"/>
        </w:rPr>
        <w:t>Confrim</w:t>
      </w:r>
      <w:proofErr w:type="spellEnd"/>
      <w:r>
        <w:rPr>
          <w:vanish w:val="0"/>
          <w:color w:val="1F497D" w:themeColor="text2"/>
        </w:rPr>
        <w:t xml:space="preserve"> Start date 1</w:t>
      </w:r>
      <w:r w:rsidRPr="007222AC">
        <w:rPr>
          <w:vanish w:val="0"/>
          <w:color w:val="1F497D" w:themeColor="text2"/>
          <w:vertAlign w:val="superscript"/>
        </w:rPr>
        <w:t>st</w:t>
      </w:r>
      <w:r>
        <w:rPr>
          <w:vanish w:val="0"/>
          <w:color w:val="1F497D" w:themeColor="text2"/>
        </w:rPr>
        <w:t xml:space="preserve"> April</w:t>
      </w:r>
    </w:p>
    <w:p w14:paraId="34A5BE00" w14:textId="77777777" w:rsidR="007222AC" w:rsidRDefault="007222AC" w:rsidP="00AF61DA">
      <w:pPr>
        <w:pStyle w:val="HiddenText"/>
        <w:rPr>
          <w:vanish w:val="0"/>
          <w:color w:val="1F497D" w:themeColor="text2"/>
        </w:rPr>
      </w:pPr>
    </w:p>
    <w:p w14:paraId="34A5BE01" w14:textId="77777777" w:rsidR="007222AC" w:rsidRDefault="007222AC" w:rsidP="00AF61DA">
      <w:pPr>
        <w:pStyle w:val="HiddenText"/>
        <w:rPr>
          <w:vanish w:val="0"/>
          <w:color w:val="1F497D" w:themeColor="text2"/>
        </w:rPr>
      </w:pPr>
    </w:p>
    <w:p w14:paraId="34A5BE02" w14:textId="77777777" w:rsidR="00345098" w:rsidRDefault="00345098" w:rsidP="00345098">
      <w:pPr>
        <w:pStyle w:val="HiddenText"/>
        <w:ind w:left="0"/>
        <w:rPr>
          <w:i w:val="0"/>
          <w:vanish w:val="0"/>
          <w:color w:val="1F497D" w:themeColor="text2"/>
          <w:u w:val="single"/>
        </w:rPr>
      </w:pPr>
      <w:r>
        <w:rPr>
          <w:i w:val="0"/>
          <w:vanish w:val="0"/>
          <w:color w:val="1F497D" w:themeColor="text2"/>
          <w:u w:val="single"/>
        </w:rPr>
        <w:t>27/05 - 8 weeks in dev.</w:t>
      </w:r>
      <w:r w:rsidR="00F03A6E">
        <w:rPr>
          <w:i w:val="0"/>
          <w:vanish w:val="0"/>
          <w:color w:val="1F497D" w:themeColor="text2"/>
          <w:u w:val="single"/>
        </w:rPr>
        <w:t xml:space="preserve">  10days behind schedule</w:t>
      </w:r>
    </w:p>
    <w:p w14:paraId="34A5BE03" w14:textId="77777777" w:rsidR="00345098" w:rsidRDefault="00345098" w:rsidP="00345098">
      <w:pPr>
        <w:numPr>
          <w:ilvl w:val="0"/>
          <w:numId w:val="26"/>
        </w:numPr>
        <w:spacing w:before="100" w:beforeAutospacing="1" w:after="100" w:afterAutospacing="1"/>
        <w:jc w:val="left"/>
        <w:rPr>
          <w:rFonts w:ascii="Segoe UI" w:hAnsi="Segoe UI" w:cs="Segoe UI"/>
          <w:color w:val="000000"/>
          <w:sz w:val="18"/>
          <w:szCs w:val="18"/>
          <w:lang w:eastAsia="en-AU"/>
        </w:rPr>
      </w:pPr>
      <w:r>
        <w:rPr>
          <w:rFonts w:ascii="Segoe UI" w:hAnsi="Segoe UI" w:cs="Segoe UI"/>
          <w:color w:val="000000"/>
          <w:sz w:val="18"/>
          <w:szCs w:val="18"/>
          <w:lang w:eastAsia="en-AU"/>
        </w:rPr>
        <w:t>3 days lost to public holidays</w:t>
      </w:r>
    </w:p>
    <w:p w14:paraId="34A5BE04" w14:textId="77777777" w:rsidR="00345098" w:rsidRDefault="00345098" w:rsidP="00345098">
      <w:pPr>
        <w:numPr>
          <w:ilvl w:val="0"/>
          <w:numId w:val="26"/>
        </w:numPr>
        <w:spacing w:before="100" w:beforeAutospacing="1" w:after="100" w:afterAutospacing="1"/>
        <w:jc w:val="left"/>
        <w:rPr>
          <w:rFonts w:ascii="Segoe UI" w:hAnsi="Segoe UI" w:cs="Segoe UI"/>
          <w:color w:val="000000"/>
          <w:sz w:val="18"/>
          <w:szCs w:val="18"/>
          <w:lang w:eastAsia="en-AU"/>
        </w:rPr>
      </w:pPr>
      <w:r>
        <w:rPr>
          <w:rFonts w:ascii="Segoe UI" w:hAnsi="Segoe UI" w:cs="Segoe UI"/>
          <w:color w:val="000000"/>
          <w:sz w:val="18"/>
          <w:szCs w:val="18"/>
          <w:lang w:eastAsia="en-AU"/>
        </w:rPr>
        <w:t>Unexpected - 2-3 days due to 3rd party control used for flow chart proved more difficult and couldn't foresee issues with it when attempting advanced functionality</w:t>
      </w:r>
    </w:p>
    <w:p w14:paraId="34A5BE05" w14:textId="77777777" w:rsidR="00345098" w:rsidRDefault="00345098" w:rsidP="00345098">
      <w:pPr>
        <w:numPr>
          <w:ilvl w:val="0"/>
          <w:numId w:val="26"/>
        </w:numPr>
        <w:spacing w:before="100" w:beforeAutospacing="1" w:after="100" w:afterAutospacing="1"/>
        <w:jc w:val="left"/>
        <w:rPr>
          <w:rFonts w:ascii="Segoe UI" w:hAnsi="Segoe UI" w:cs="Segoe UI"/>
          <w:color w:val="000000"/>
          <w:sz w:val="18"/>
          <w:szCs w:val="18"/>
          <w:lang w:eastAsia="en-AU"/>
        </w:rPr>
      </w:pPr>
      <w:r>
        <w:rPr>
          <w:rFonts w:ascii="Segoe UI" w:hAnsi="Segoe UI" w:cs="Segoe UI"/>
          <w:color w:val="000000"/>
          <w:sz w:val="18"/>
          <w:szCs w:val="18"/>
          <w:lang w:eastAsia="en-AU"/>
        </w:rPr>
        <w:t xml:space="preserve">Unexpected </w:t>
      </w:r>
      <w:r w:rsidR="00F03A6E">
        <w:rPr>
          <w:rFonts w:ascii="Segoe UI" w:hAnsi="Segoe UI" w:cs="Segoe UI"/>
          <w:color w:val="000000"/>
          <w:sz w:val="18"/>
          <w:szCs w:val="18"/>
          <w:lang w:eastAsia="en-AU"/>
        </w:rPr>
        <w:t xml:space="preserve">- </w:t>
      </w:r>
      <w:r>
        <w:rPr>
          <w:rFonts w:ascii="Segoe UI" w:hAnsi="Segoe UI" w:cs="Segoe UI"/>
          <w:color w:val="000000"/>
          <w:sz w:val="18"/>
          <w:szCs w:val="18"/>
          <w:lang w:eastAsia="en-AU"/>
        </w:rPr>
        <w:t>2 days - Underestimated the complexity of implementing the Loop questions in a webpage</w:t>
      </w:r>
    </w:p>
    <w:p w14:paraId="34A5BE06" w14:textId="77777777" w:rsidR="00345098" w:rsidRPr="003332FF" w:rsidRDefault="00345098" w:rsidP="00345098">
      <w:pPr>
        <w:numPr>
          <w:ilvl w:val="0"/>
          <w:numId w:val="26"/>
        </w:numPr>
        <w:spacing w:before="100" w:beforeAutospacing="1" w:after="100" w:afterAutospacing="1"/>
        <w:jc w:val="left"/>
        <w:rPr>
          <w:rFonts w:ascii="Segoe UI" w:hAnsi="Segoe UI" w:cs="Segoe UI"/>
          <w:color w:val="FF0000"/>
          <w:sz w:val="18"/>
          <w:szCs w:val="18"/>
          <w:lang w:eastAsia="en-AU"/>
        </w:rPr>
      </w:pPr>
      <w:r w:rsidRPr="003332FF">
        <w:rPr>
          <w:rFonts w:ascii="Segoe UI" w:hAnsi="Segoe UI" w:cs="Segoe UI"/>
          <w:color w:val="FF0000"/>
          <w:sz w:val="18"/>
          <w:szCs w:val="18"/>
          <w:lang w:eastAsia="en-AU"/>
        </w:rPr>
        <w:t>.5 - Production support</w:t>
      </w:r>
    </w:p>
    <w:p w14:paraId="34A5BE07" w14:textId="77777777" w:rsidR="00DC4106" w:rsidRPr="003332FF" w:rsidRDefault="00345098" w:rsidP="00DC4106">
      <w:pPr>
        <w:numPr>
          <w:ilvl w:val="0"/>
          <w:numId w:val="26"/>
        </w:numPr>
        <w:spacing w:before="100" w:beforeAutospacing="1" w:after="100" w:afterAutospacing="1"/>
        <w:jc w:val="left"/>
        <w:rPr>
          <w:color w:val="FF0000"/>
        </w:rPr>
      </w:pPr>
      <w:r w:rsidRPr="003332FF">
        <w:rPr>
          <w:rFonts w:ascii="Segoe UI" w:hAnsi="Segoe UI" w:cs="Segoe UI"/>
          <w:color w:val="FF0000"/>
          <w:sz w:val="18"/>
          <w:szCs w:val="18"/>
          <w:lang w:eastAsia="en-AU"/>
        </w:rPr>
        <w:t xml:space="preserve">1.5 days as of today - </w:t>
      </w:r>
      <w:proofErr w:type="spellStart"/>
      <w:r w:rsidRPr="003332FF">
        <w:rPr>
          <w:rFonts w:ascii="Segoe UI" w:hAnsi="Segoe UI" w:cs="Segoe UI"/>
          <w:color w:val="FF0000"/>
          <w:sz w:val="18"/>
          <w:szCs w:val="18"/>
          <w:lang w:eastAsia="en-AU"/>
        </w:rPr>
        <w:t>Rasika</w:t>
      </w:r>
      <w:proofErr w:type="spellEnd"/>
      <w:r w:rsidRPr="003332FF">
        <w:rPr>
          <w:rFonts w:ascii="Segoe UI" w:hAnsi="Segoe UI" w:cs="Segoe UI"/>
          <w:color w:val="FF0000"/>
          <w:sz w:val="18"/>
          <w:szCs w:val="18"/>
          <w:lang w:eastAsia="en-AU"/>
        </w:rPr>
        <w:t xml:space="preserve"> on leave (losing 3 days every 10)</w:t>
      </w:r>
    </w:p>
    <w:p w14:paraId="34A5BE08" w14:textId="77777777" w:rsidR="00DC4106" w:rsidRPr="00AC2683" w:rsidRDefault="00DC4106" w:rsidP="00AC2683">
      <w:pPr>
        <w:numPr>
          <w:ilvl w:val="0"/>
          <w:numId w:val="26"/>
        </w:numPr>
        <w:spacing w:before="100" w:beforeAutospacing="1" w:after="100" w:afterAutospacing="1"/>
        <w:jc w:val="left"/>
        <w:rPr>
          <w:color w:val="1F497D" w:themeColor="text2"/>
        </w:rPr>
      </w:pPr>
      <w:r>
        <w:rPr>
          <w:color w:val="1F497D" w:themeColor="text2"/>
        </w:rPr>
        <w:t>21/05 - 2d – Gerry COMS Architecture</w:t>
      </w:r>
    </w:p>
    <w:p w14:paraId="34A5BE09" w14:textId="77777777" w:rsidR="00345098" w:rsidRDefault="00345098" w:rsidP="00345098">
      <w:pPr>
        <w:spacing w:before="100" w:beforeAutospacing="1" w:after="100" w:afterAutospacing="1"/>
        <w:jc w:val="left"/>
        <w:rPr>
          <w:color w:val="1F497D" w:themeColor="text2"/>
        </w:rPr>
      </w:pPr>
      <w:r>
        <w:rPr>
          <w:rFonts w:ascii="Segoe UI" w:hAnsi="Segoe UI" w:cs="Segoe UI"/>
          <w:color w:val="000000"/>
          <w:sz w:val="18"/>
          <w:szCs w:val="18"/>
          <w:lang w:eastAsia="en-AU"/>
        </w:rPr>
        <w:t>Anythi</w:t>
      </w:r>
      <w:r w:rsidR="001F0CC2">
        <w:rPr>
          <w:rFonts w:ascii="Segoe UI" w:hAnsi="Segoe UI" w:cs="Segoe UI"/>
          <w:color w:val="000000"/>
          <w:sz w:val="18"/>
          <w:szCs w:val="18"/>
          <w:lang w:eastAsia="en-AU"/>
        </w:rPr>
        <w:t>n</w:t>
      </w:r>
      <w:r>
        <w:rPr>
          <w:rFonts w:ascii="Segoe UI" w:hAnsi="Segoe UI" w:cs="Segoe UI"/>
          <w:color w:val="000000"/>
          <w:sz w:val="18"/>
          <w:szCs w:val="18"/>
          <w:lang w:eastAsia="en-AU"/>
        </w:rPr>
        <w:t xml:space="preserve">g greater than 8.3 </w:t>
      </w:r>
      <w:proofErr w:type="spellStart"/>
      <w:r>
        <w:rPr>
          <w:rFonts w:ascii="Segoe UI" w:hAnsi="Segoe UI" w:cs="Segoe UI"/>
          <w:color w:val="000000"/>
          <w:sz w:val="18"/>
          <w:szCs w:val="18"/>
          <w:lang w:eastAsia="en-AU"/>
        </w:rPr>
        <w:t>os</w:t>
      </w:r>
      <w:proofErr w:type="spellEnd"/>
      <w:r>
        <w:rPr>
          <w:rFonts w:ascii="Segoe UI" w:hAnsi="Segoe UI" w:cs="Segoe UI"/>
          <w:color w:val="000000"/>
          <w:sz w:val="18"/>
          <w:szCs w:val="18"/>
          <w:lang w:eastAsia="en-AU"/>
        </w:rPr>
        <w:t xml:space="preserve"> an extra</w:t>
      </w:r>
    </w:p>
    <w:p w14:paraId="34A5BE0A" w14:textId="77777777" w:rsidR="00710B60" w:rsidRPr="002548E2" w:rsidRDefault="00710B60" w:rsidP="00AF61DA">
      <w:pPr>
        <w:pStyle w:val="HiddenText"/>
        <w:rPr>
          <w:color w:val="1F497D" w:themeColor="text2"/>
        </w:rPr>
      </w:pPr>
      <w:r w:rsidRPr="002548E2">
        <w:rPr>
          <w:color w:val="1F497D" w:themeColor="text2"/>
        </w:rPr>
        <w:t>Use the source content from the BSMR (4QD) or HLRSD .</w:t>
      </w:r>
    </w:p>
    <w:bookmarkEnd w:id="5"/>
    <w:bookmarkEnd w:id="26"/>
    <w:bookmarkEnd w:id="27"/>
    <w:p w14:paraId="34A5BE0B" w14:textId="77777777" w:rsidR="001E4913" w:rsidRPr="00543A75" w:rsidRDefault="001E4913" w:rsidP="00AF61DA">
      <w:pPr>
        <w:pStyle w:val="normal1indent"/>
        <w:ind w:left="0"/>
      </w:pPr>
    </w:p>
    <w:p w14:paraId="34A5BE0C" w14:textId="77777777" w:rsidR="001E4913" w:rsidRPr="00543A75" w:rsidRDefault="001E4913" w:rsidP="00AF61DA">
      <w:pPr>
        <w:pStyle w:val="Appendixtitle"/>
        <w:jc w:val="both"/>
      </w:pPr>
      <w:bookmarkStart w:id="210" w:name="_Toc132432457"/>
      <w:bookmarkStart w:id="211" w:name="_Toc383432750"/>
      <w:bookmarkStart w:id="212" w:name="_Toc451841890"/>
      <w:r w:rsidRPr="00B73621">
        <w:lastRenderedPageBreak/>
        <w:t>Appendix</w:t>
      </w:r>
      <w:bookmarkEnd w:id="210"/>
      <w:bookmarkEnd w:id="211"/>
    </w:p>
    <w:p w14:paraId="34A5BE0D" w14:textId="77777777" w:rsidR="001E4913" w:rsidRPr="00543A75" w:rsidRDefault="001E4913" w:rsidP="00AF61DA">
      <w:pPr>
        <w:pStyle w:val="L1Appendix"/>
        <w:jc w:val="both"/>
      </w:pPr>
      <w:bookmarkStart w:id="213" w:name="_Toc132432458"/>
      <w:bookmarkStart w:id="214" w:name="_Toc383432751"/>
      <w:bookmarkEnd w:id="212"/>
      <w:r w:rsidRPr="00543A75">
        <w:t>A1</w:t>
      </w:r>
      <w:r w:rsidRPr="00543A75">
        <w:tab/>
        <w:t>Existing System Overview</w:t>
      </w:r>
      <w:bookmarkEnd w:id="213"/>
      <w:bookmarkEnd w:id="214"/>
    </w:p>
    <w:p w14:paraId="34A5BE0E" w14:textId="77777777" w:rsidR="00163C8F" w:rsidRDefault="00163C8F" w:rsidP="00AF61DA">
      <w:pPr>
        <w:pStyle w:val="Text1"/>
      </w:pPr>
      <w:r w:rsidRPr="00543A75">
        <w:t>[Insert text]</w:t>
      </w:r>
    </w:p>
    <w:p w14:paraId="34A5BE0F" w14:textId="77777777" w:rsidR="00163C8F" w:rsidRPr="00543A75" w:rsidRDefault="00163C8F" w:rsidP="00AF61DA">
      <w:pPr>
        <w:pStyle w:val="Text1"/>
      </w:pPr>
    </w:p>
    <w:p w14:paraId="34A5BE10" w14:textId="77777777" w:rsidR="001E4913" w:rsidRPr="00543A75" w:rsidRDefault="001E4913" w:rsidP="00AF61DA">
      <w:pPr>
        <w:pStyle w:val="HiddenText"/>
      </w:pPr>
      <w:r w:rsidRPr="00543A75">
        <w:t>This is an optional section and can be taken straight from the Business Requirements document.</w:t>
      </w:r>
    </w:p>
    <w:p w14:paraId="34A5BE11" w14:textId="77777777" w:rsidR="001E4913" w:rsidRPr="00543A75" w:rsidRDefault="001E4913" w:rsidP="00AF61DA">
      <w:pPr>
        <w:pStyle w:val="L1Appendix"/>
        <w:jc w:val="both"/>
      </w:pPr>
      <w:bookmarkStart w:id="215" w:name="_Toc458563863"/>
      <w:r w:rsidRPr="00543A75">
        <w:br w:type="page"/>
      </w:r>
      <w:bookmarkStart w:id="216" w:name="_Toc132432459"/>
      <w:bookmarkStart w:id="217" w:name="_Toc383432752"/>
      <w:bookmarkEnd w:id="215"/>
      <w:r w:rsidR="00C548BD">
        <w:lastRenderedPageBreak/>
        <w:t>A2</w:t>
      </w:r>
      <w:r w:rsidR="00C548BD">
        <w:tab/>
        <w:t>Decisions</w:t>
      </w:r>
      <w:r w:rsidRPr="00543A75">
        <w:t xml:space="preserve"> &amp; Implications</w:t>
      </w:r>
      <w:bookmarkEnd w:id="216"/>
      <w:bookmarkEnd w:id="217"/>
    </w:p>
    <w:p w14:paraId="34A5BE12" w14:textId="77777777" w:rsidR="009C01E2" w:rsidRDefault="009C01E2" w:rsidP="00AF61DA">
      <w:pPr>
        <w:pStyle w:val="Text1"/>
      </w:pPr>
      <w:r w:rsidRPr="00543A75">
        <w:t>[Insert text]</w:t>
      </w:r>
    </w:p>
    <w:p w14:paraId="34A5BE13" w14:textId="77777777" w:rsidR="009C01E2" w:rsidRPr="00543A75" w:rsidRDefault="009C01E2" w:rsidP="00AF61DA">
      <w:pPr>
        <w:pStyle w:val="Text1"/>
      </w:pPr>
    </w:p>
    <w:p w14:paraId="34A5BE14" w14:textId="77777777" w:rsidR="001E4913" w:rsidRPr="00543A75" w:rsidRDefault="001E4913" w:rsidP="00AF61DA">
      <w:pPr>
        <w:pStyle w:val="HiddenText"/>
      </w:pPr>
      <w:r w:rsidRPr="00543A75">
        <w:t xml:space="preserve">List the key design decisions and implications that this project faces. For example, a specific design for an interface may prevent </w:t>
      </w:r>
    </w:p>
    <w:p w14:paraId="34A5BE15" w14:textId="77777777" w:rsidR="001E4913" w:rsidRPr="00543A75" w:rsidRDefault="001E4913" w:rsidP="00AF61DA">
      <w:pPr>
        <w:pStyle w:val="L1Appendix"/>
        <w:jc w:val="both"/>
      </w:pPr>
      <w:bookmarkStart w:id="218" w:name="_Toc132432460"/>
      <w:bookmarkStart w:id="219" w:name="_Toc383432753"/>
      <w:r w:rsidRPr="00543A75">
        <w:t>A3</w:t>
      </w:r>
      <w:r w:rsidRPr="00543A75">
        <w:tab/>
        <w:t>Definitions, Acronyms and Abbreviations</w:t>
      </w:r>
      <w:bookmarkEnd w:id="218"/>
      <w:bookmarkEnd w:id="219"/>
    </w:p>
    <w:p w14:paraId="34A5BE16" w14:textId="77777777" w:rsidR="001E4913" w:rsidRDefault="001E4913" w:rsidP="00AF61DA">
      <w:pPr>
        <w:pStyle w:val="normal1indent"/>
        <w:ind w:left="4536" w:hanging="3827"/>
      </w:pPr>
    </w:p>
    <w:p w14:paraId="34A5BE17" w14:textId="77777777" w:rsidR="00163C8F" w:rsidRPr="00543A75" w:rsidRDefault="00163C8F" w:rsidP="00AF61DA">
      <w:pPr>
        <w:pStyle w:val="normal1indent"/>
        <w:ind w:left="4536" w:hanging="3827"/>
      </w:pPr>
    </w:p>
    <w:p w14:paraId="34A5BE18" w14:textId="77777777" w:rsidR="001E4913" w:rsidRPr="00543A75" w:rsidRDefault="001E4913" w:rsidP="00AF61DA">
      <w:pPr>
        <w:pStyle w:val="HiddenText"/>
      </w:pPr>
      <w:r w:rsidRPr="00543A75">
        <w:t>For ease of use, sort this table into Abbreviation &amp; Expanded Term sequence.</w:t>
      </w:r>
    </w:p>
    <w:p w14:paraId="34A5BE19" w14:textId="77777777" w:rsidR="001E4913" w:rsidRPr="00543A75" w:rsidRDefault="001E4913" w:rsidP="00AF61DA">
      <w:pPr>
        <w:pStyle w:val="HiddenText"/>
      </w:pPr>
      <w:r w:rsidRPr="00543A75">
        <w:t>Add any terms that you think may be confusing to readers of this document.  Some terminology is known and taken for granted within a group, but will be unknown to others outside that group.  Consider also terminology that has had changed meaning over time.</w:t>
      </w:r>
    </w:p>
    <w:tbl>
      <w:tblPr>
        <w:tblW w:w="8500" w:type="dxa"/>
        <w:tblInd w:w="704" w:type="dxa"/>
        <w:tblBorders>
          <w:top w:val="single" w:sz="4" w:space="0" w:color="D52B1E"/>
          <w:left w:val="single" w:sz="4" w:space="0" w:color="D52B1E"/>
          <w:bottom w:val="single" w:sz="4" w:space="0" w:color="D52B1E"/>
          <w:right w:val="single" w:sz="4" w:space="0" w:color="D52B1E"/>
          <w:insideH w:val="single" w:sz="4" w:space="0" w:color="D52B1E"/>
          <w:insideV w:val="single" w:sz="4" w:space="0" w:color="D52B1E"/>
        </w:tblBorders>
        <w:tblLayout w:type="fixed"/>
        <w:tblLook w:val="0000" w:firstRow="0" w:lastRow="0" w:firstColumn="0" w:lastColumn="0" w:noHBand="0" w:noVBand="0"/>
      </w:tblPr>
      <w:tblGrid>
        <w:gridCol w:w="2543"/>
        <w:gridCol w:w="5957"/>
      </w:tblGrid>
      <w:tr w:rsidR="004E783F" w:rsidRPr="00543A75" w14:paraId="34A5BE1C" w14:textId="77777777" w:rsidTr="000C73C9">
        <w:tc>
          <w:tcPr>
            <w:tcW w:w="2543" w:type="dxa"/>
            <w:shd w:val="clear" w:color="auto" w:fill="FFFFFF"/>
            <w:vAlign w:val="center"/>
          </w:tcPr>
          <w:p w14:paraId="34A5BE1A" w14:textId="77777777" w:rsidR="004E783F" w:rsidRPr="00543A75" w:rsidRDefault="004E783F" w:rsidP="00AF61DA">
            <w:pPr>
              <w:rPr>
                <w:b/>
              </w:rPr>
            </w:pPr>
            <w:r>
              <w:rPr>
                <w:b/>
              </w:rPr>
              <w:t>Term</w:t>
            </w:r>
          </w:p>
        </w:tc>
        <w:tc>
          <w:tcPr>
            <w:tcW w:w="5957" w:type="dxa"/>
            <w:shd w:val="clear" w:color="auto" w:fill="FFFFFF"/>
            <w:vAlign w:val="center"/>
          </w:tcPr>
          <w:p w14:paraId="34A5BE1B" w14:textId="77777777" w:rsidR="004E783F" w:rsidRPr="00543A75" w:rsidRDefault="004E783F" w:rsidP="00AF61DA">
            <w:pPr>
              <w:rPr>
                <w:b/>
              </w:rPr>
            </w:pPr>
            <w:r>
              <w:rPr>
                <w:b/>
              </w:rPr>
              <w:t>Definition</w:t>
            </w:r>
          </w:p>
        </w:tc>
      </w:tr>
      <w:tr w:rsidR="004E783F" w:rsidRPr="00543A75" w14:paraId="34A5BE1F" w14:textId="77777777" w:rsidTr="000C73C9">
        <w:tc>
          <w:tcPr>
            <w:tcW w:w="2543" w:type="dxa"/>
          </w:tcPr>
          <w:p w14:paraId="34A5BE1D" w14:textId="77777777" w:rsidR="004E783F" w:rsidRPr="00543A75" w:rsidRDefault="004E783F" w:rsidP="00AF61DA">
            <w:r w:rsidRPr="001D24E8">
              <w:t>Operator</w:t>
            </w:r>
          </w:p>
        </w:tc>
        <w:tc>
          <w:tcPr>
            <w:tcW w:w="5957" w:type="dxa"/>
          </w:tcPr>
          <w:p w14:paraId="34A5BE1E" w14:textId="77777777" w:rsidR="004E783F" w:rsidRPr="00543A75" w:rsidRDefault="004E783F" w:rsidP="00AF61DA">
            <w:r w:rsidRPr="001D24E8">
              <w:t xml:space="preserve">An Operator is either a </w:t>
            </w:r>
            <w:proofErr w:type="spellStart"/>
            <w:r w:rsidRPr="001D24E8">
              <w:t>HelpDesk</w:t>
            </w:r>
            <w:proofErr w:type="spellEnd"/>
            <w:r w:rsidRPr="001D24E8">
              <w:t xml:space="preserve"> Operator or a CID Operator</w:t>
            </w:r>
          </w:p>
        </w:tc>
      </w:tr>
      <w:tr w:rsidR="004E783F" w:rsidRPr="00543A75" w14:paraId="34A5BE22" w14:textId="77777777" w:rsidTr="000C73C9">
        <w:tc>
          <w:tcPr>
            <w:tcW w:w="2543" w:type="dxa"/>
          </w:tcPr>
          <w:p w14:paraId="34A5BE20" w14:textId="77777777" w:rsidR="004E783F" w:rsidRPr="00543A75" w:rsidRDefault="004E783F" w:rsidP="00AF61DA">
            <w:proofErr w:type="spellStart"/>
            <w:r w:rsidRPr="001D24E8">
              <w:t>HelpDesk</w:t>
            </w:r>
            <w:proofErr w:type="spellEnd"/>
            <w:r w:rsidRPr="001D24E8">
              <w:t xml:space="preserve"> Operator</w:t>
            </w:r>
          </w:p>
        </w:tc>
        <w:tc>
          <w:tcPr>
            <w:tcW w:w="5957" w:type="dxa"/>
          </w:tcPr>
          <w:p w14:paraId="34A5BE21" w14:textId="77777777" w:rsidR="004E783F" w:rsidRPr="00543A75" w:rsidRDefault="004E783F" w:rsidP="00AF61DA">
            <w:r w:rsidRPr="001D24E8">
              <w:t xml:space="preserve">A user that has been allocated to the </w:t>
            </w:r>
            <w:proofErr w:type="spellStart"/>
            <w:r w:rsidRPr="001D24E8">
              <w:t>HelpDesk</w:t>
            </w:r>
            <w:proofErr w:type="spellEnd"/>
            <w:r w:rsidRPr="001D24E8">
              <w:t xml:space="preserve"> Operator role in Central Configuration</w:t>
            </w:r>
          </w:p>
        </w:tc>
      </w:tr>
      <w:tr w:rsidR="004E783F" w:rsidRPr="00543A75" w14:paraId="34A5BE25" w14:textId="77777777" w:rsidTr="000C73C9">
        <w:tc>
          <w:tcPr>
            <w:tcW w:w="2543" w:type="dxa"/>
          </w:tcPr>
          <w:p w14:paraId="34A5BE23" w14:textId="77777777" w:rsidR="004E783F" w:rsidRPr="00543A75" w:rsidRDefault="004E783F" w:rsidP="00AF61DA">
            <w:r w:rsidRPr="001D24E8">
              <w:t>CID Operator</w:t>
            </w:r>
          </w:p>
        </w:tc>
        <w:tc>
          <w:tcPr>
            <w:tcW w:w="5957" w:type="dxa"/>
          </w:tcPr>
          <w:p w14:paraId="34A5BE24" w14:textId="77777777" w:rsidR="004E783F" w:rsidRPr="00543A75" w:rsidRDefault="004E783F" w:rsidP="00AF61DA">
            <w:pPr>
              <w:pStyle w:val="TableText"/>
              <w:keepNext w:val="0"/>
              <w:keepLines w:val="0"/>
              <w:spacing w:before="50" w:after="50"/>
              <w:jc w:val="both"/>
            </w:pPr>
            <w:r w:rsidRPr="001D24E8">
              <w:t>A user that has been allocated to the CID Operator role in Central Configuration</w:t>
            </w:r>
          </w:p>
        </w:tc>
      </w:tr>
      <w:tr w:rsidR="004E783F" w:rsidRPr="00543A75" w14:paraId="34A5BE28" w14:textId="77777777" w:rsidTr="000C73C9">
        <w:tc>
          <w:tcPr>
            <w:tcW w:w="2543" w:type="dxa"/>
          </w:tcPr>
          <w:p w14:paraId="34A5BE26" w14:textId="77777777" w:rsidR="004E783F" w:rsidRPr="00543A75" w:rsidRDefault="004E783F" w:rsidP="00AF61DA">
            <w:r w:rsidRPr="001D24E8">
              <w:t>CID Administrator</w:t>
            </w:r>
          </w:p>
        </w:tc>
        <w:tc>
          <w:tcPr>
            <w:tcW w:w="5957" w:type="dxa"/>
          </w:tcPr>
          <w:p w14:paraId="34A5BE27" w14:textId="77777777" w:rsidR="004E783F" w:rsidRPr="00543A75" w:rsidRDefault="004E783F" w:rsidP="00AF61DA">
            <w:r w:rsidRPr="001D24E8">
              <w:t>The person in charge of configuration for the CID module in COMSII</w:t>
            </w:r>
          </w:p>
        </w:tc>
      </w:tr>
    </w:tbl>
    <w:p w14:paraId="34A5BE29" w14:textId="77777777" w:rsidR="001E4913" w:rsidRDefault="001E4913" w:rsidP="00AF61DA">
      <w:pPr>
        <w:pStyle w:val="normal1indent"/>
        <w:ind w:left="4536" w:hanging="3827"/>
      </w:pPr>
    </w:p>
    <w:p w14:paraId="34A5BE2A" w14:textId="77777777" w:rsidR="004E783F" w:rsidRDefault="004E783F" w:rsidP="00AF61DA">
      <w:pPr>
        <w:pStyle w:val="normal1indent"/>
        <w:ind w:left="4536" w:hanging="3827"/>
      </w:pPr>
    </w:p>
    <w:p w14:paraId="34A5BE2B" w14:textId="77777777" w:rsidR="00C33089" w:rsidRPr="00543A75" w:rsidRDefault="00C33089" w:rsidP="00C33089">
      <w:pPr>
        <w:pStyle w:val="L1Appendix"/>
        <w:jc w:val="both"/>
      </w:pPr>
      <w:bookmarkStart w:id="220" w:name="_Toc383432754"/>
      <w:r w:rsidRPr="00543A75">
        <w:t>A3</w:t>
      </w:r>
      <w:r w:rsidRPr="00543A75">
        <w:tab/>
      </w:r>
      <w:r>
        <w:t>Table of figures</w:t>
      </w:r>
      <w:bookmarkEnd w:id="220"/>
    </w:p>
    <w:p w14:paraId="34A5BE2C" w14:textId="77777777" w:rsidR="000C0831" w:rsidRDefault="007F000F">
      <w:pPr>
        <w:pStyle w:val="TableofFigures"/>
        <w:tabs>
          <w:tab w:val="right" w:leader="dot" w:pos="9017"/>
        </w:tabs>
        <w:rPr>
          <w:rFonts w:asciiTheme="minorHAnsi" w:eastAsiaTheme="minorEastAsia" w:hAnsiTheme="minorHAnsi" w:cstheme="minorBidi"/>
          <w:noProof/>
          <w:sz w:val="22"/>
          <w:szCs w:val="22"/>
          <w:lang w:eastAsia="en-AU"/>
        </w:rPr>
      </w:pPr>
      <w:r>
        <w:fldChar w:fldCharType="begin"/>
      </w:r>
      <w:r>
        <w:instrText xml:space="preserve"> TOC \h \z \c "Figure" </w:instrText>
      </w:r>
      <w:r>
        <w:fldChar w:fldCharType="separate"/>
      </w:r>
      <w:hyperlink w:anchor="_Toc383432822" w:history="1">
        <w:r w:rsidR="000C0831" w:rsidRPr="002071D4">
          <w:rPr>
            <w:rStyle w:val="Hyperlink"/>
            <w:noProof/>
          </w:rPr>
          <w:t>Figure 1: The New Incident Type screen</w:t>
        </w:r>
        <w:r w:rsidR="000C0831">
          <w:rPr>
            <w:noProof/>
            <w:webHidden/>
          </w:rPr>
          <w:tab/>
        </w:r>
        <w:r w:rsidR="000C0831">
          <w:rPr>
            <w:noProof/>
            <w:webHidden/>
          </w:rPr>
          <w:fldChar w:fldCharType="begin"/>
        </w:r>
        <w:r w:rsidR="000C0831">
          <w:rPr>
            <w:noProof/>
            <w:webHidden/>
          </w:rPr>
          <w:instrText xml:space="preserve"> PAGEREF _Toc383432822 \h </w:instrText>
        </w:r>
        <w:r w:rsidR="000C0831">
          <w:rPr>
            <w:noProof/>
            <w:webHidden/>
          </w:rPr>
        </w:r>
        <w:r w:rsidR="000C0831">
          <w:rPr>
            <w:noProof/>
            <w:webHidden/>
          </w:rPr>
          <w:fldChar w:fldCharType="separate"/>
        </w:r>
        <w:r w:rsidR="006B20F4">
          <w:rPr>
            <w:noProof/>
            <w:webHidden/>
          </w:rPr>
          <w:t>8</w:t>
        </w:r>
        <w:r w:rsidR="000C0831">
          <w:rPr>
            <w:noProof/>
            <w:webHidden/>
          </w:rPr>
          <w:fldChar w:fldCharType="end"/>
        </w:r>
      </w:hyperlink>
    </w:p>
    <w:p w14:paraId="34A5BE2D"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23" w:history="1">
        <w:r w:rsidR="000C0831" w:rsidRPr="002071D4">
          <w:rPr>
            <w:rStyle w:val="Hyperlink"/>
            <w:noProof/>
          </w:rPr>
          <w:t>Figure 2: The "Store Type -&gt; Incident Type" screen</w:t>
        </w:r>
        <w:r w:rsidR="000C0831">
          <w:rPr>
            <w:noProof/>
            <w:webHidden/>
          </w:rPr>
          <w:tab/>
        </w:r>
        <w:r w:rsidR="000C0831">
          <w:rPr>
            <w:noProof/>
            <w:webHidden/>
          </w:rPr>
          <w:fldChar w:fldCharType="begin"/>
        </w:r>
        <w:r w:rsidR="000C0831">
          <w:rPr>
            <w:noProof/>
            <w:webHidden/>
          </w:rPr>
          <w:instrText xml:space="preserve"> PAGEREF _Toc383432823 \h </w:instrText>
        </w:r>
        <w:r w:rsidR="000C0831">
          <w:rPr>
            <w:noProof/>
            <w:webHidden/>
          </w:rPr>
        </w:r>
        <w:r w:rsidR="000C0831">
          <w:rPr>
            <w:noProof/>
            <w:webHidden/>
          </w:rPr>
          <w:fldChar w:fldCharType="separate"/>
        </w:r>
        <w:r w:rsidR="006B20F4">
          <w:rPr>
            <w:noProof/>
            <w:webHidden/>
          </w:rPr>
          <w:t>8</w:t>
        </w:r>
        <w:r w:rsidR="000C0831">
          <w:rPr>
            <w:noProof/>
            <w:webHidden/>
          </w:rPr>
          <w:fldChar w:fldCharType="end"/>
        </w:r>
      </w:hyperlink>
    </w:p>
    <w:p w14:paraId="34A5BE2E"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r:id="rId50" w:anchor="_Toc383432824" w:history="1">
        <w:r w:rsidR="000C0831" w:rsidRPr="002071D4">
          <w:rPr>
            <w:rStyle w:val="Hyperlink"/>
            <w:noProof/>
          </w:rPr>
          <w:t>Figure 3: An example of a numeric question</w:t>
        </w:r>
        <w:r w:rsidR="000C0831">
          <w:rPr>
            <w:noProof/>
            <w:webHidden/>
          </w:rPr>
          <w:tab/>
        </w:r>
        <w:r w:rsidR="000C0831">
          <w:rPr>
            <w:noProof/>
            <w:webHidden/>
          </w:rPr>
          <w:fldChar w:fldCharType="begin"/>
        </w:r>
        <w:r w:rsidR="000C0831">
          <w:rPr>
            <w:noProof/>
            <w:webHidden/>
          </w:rPr>
          <w:instrText xml:space="preserve"> PAGEREF _Toc383432824 \h </w:instrText>
        </w:r>
        <w:r w:rsidR="000C0831">
          <w:rPr>
            <w:noProof/>
            <w:webHidden/>
          </w:rPr>
        </w:r>
        <w:r w:rsidR="000C0831">
          <w:rPr>
            <w:noProof/>
            <w:webHidden/>
          </w:rPr>
          <w:fldChar w:fldCharType="separate"/>
        </w:r>
        <w:r w:rsidR="006B20F4">
          <w:rPr>
            <w:noProof/>
            <w:webHidden/>
          </w:rPr>
          <w:t>9</w:t>
        </w:r>
        <w:r w:rsidR="000C0831">
          <w:rPr>
            <w:noProof/>
            <w:webHidden/>
          </w:rPr>
          <w:fldChar w:fldCharType="end"/>
        </w:r>
      </w:hyperlink>
    </w:p>
    <w:p w14:paraId="34A5BE2F"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r:id="rId51" w:anchor="_Toc383432825" w:history="1">
        <w:r w:rsidR="000C0831" w:rsidRPr="002071D4">
          <w:rPr>
            <w:rStyle w:val="Hyperlink"/>
            <w:noProof/>
          </w:rPr>
          <w:t>Figure 4: An example of a drop down question</w:t>
        </w:r>
        <w:r w:rsidR="000C0831">
          <w:rPr>
            <w:noProof/>
            <w:webHidden/>
          </w:rPr>
          <w:tab/>
        </w:r>
        <w:r w:rsidR="000C0831">
          <w:rPr>
            <w:noProof/>
            <w:webHidden/>
          </w:rPr>
          <w:fldChar w:fldCharType="begin"/>
        </w:r>
        <w:r w:rsidR="000C0831">
          <w:rPr>
            <w:noProof/>
            <w:webHidden/>
          </w:rPr>
          <w:instrText xml:space="preserve"> PAGEREF _Toc383432825 \h </w:instrText>
        </w:r>
        <w:r w:rsidR="000C0831">
          <w:rPr>
            <w:noProof/>
            <w:webHidden/>
          </w:rPr>
        </w:r>
        <w:r w:rsidR="000C0831">
          <w:rPr>
            <w:noProof/>
            <w:webHidden/>
          </w:rPr>
          <w:fldChar w:fldCharType="separate"/>
        </w:r>
        <w:r w:rsidR="006B20F4">
          <w:rPr>
            <w:noProof/>
            <w:webHidden/>
          </w:rPr>
          <w:t>9</w:t>
        </w:r>
        <w:r w:rsidR="000C0831">
          <w:rPr>
            <w:noProof/>
            <w:webHidden/>
          </w:rPr>
          <w:fldChar w:fldCharType="end"/>
        </w:r>
      </w:hyperlink>
    </w:p>
    <w:p w14:paraId="34A5BE30"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r:id="rId52" w:anchor="_Toc383432826" w:history="1">
        <w:r w:rsidR="000C0831" w:rsidRPr="002071D4">
          <w:rPr>
            <w:rStyle w:val="Hyperlink"/>
            <w:noProof/>
          </w:rPr>
          <w:t>Figure 5: An example from the UK CID.  Incoporates Action/Workflow</w:t>
        </w:r>
        <w:r w:rsidR="000C0831">
          <w:rPr>
            <w:noProof/>
            <w:webHidden/>
          </w:rPr>
          <w:tab/>
        </w:r>
        <w:r w:rsidR="000C0831">
          <w:rPr>
            <w:noProof/>
            <w:webHidden/>
          </w:rPr>
          <w:fldChar w:fldCharType="begin"/>
        </w:r>
        <w:r w:rsidR="000C0831">
          <w:rPr>
            <w:noProof/>
            <w:webHidden/>
          </w:rPr>
          <w:instrText xml:space="preserve"> PAGEREF _Toc383432826 \h </w:instrText>
        </w:r>
        <w:r w:rsidR="000C0831">
          <w:rPr>
            <w:noProof/>
            <w:webHidden/>
          </w:rPr>
        </w:r>
        <w:r w:rsidR="000C0831">
          <w:rPr>
            <w:noProof/>
            <w:webHidden/>
          </w:rPr>
          <w:fldChar w:fldCharType="separate"/>
        </w:r>
        <w:r w:rsidR="006B20F4">
          <w:rPr>
            <w:noProof/>
            <w:webHidden/>
          </w:rPr>
          <w:t>10</w:t>
        </w:r>
        <w:r w:rsidR="000C0831">
          <w:rPr>
            <w:noProof/>
            <w:webHidden/>
          </w:rPr>
          <w:fldChar w:fldCharType="end"/>
        </w:r>
      </w:hyperlink>
    </w:p>
    <w:p w14:paraId="34A5BE31"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r:id="rId53" w:anchor="_Toc383432827" w:history="1">
        <w:r w:rsidR="000C0831" w:rsidRPr="002071D4">
          <w:rPr>
            <w:rStyle w:val="Hyperlink"/>
            <w:noProof/>
          </w:rPr>
          <w:t>Figure 6: An example of a Raise Job question</w:t>
        </w:r>
        <w:r w:rsidR="000C0831">
          <w:rPr>
            <w:noProof/>
            <w:webHidden/>
          </w:rPr>
          <w:tab/>
        </w:r>
        <w:r w:rsidR="000C0831">
          <w:rPr>
            <w:noProof/>
            <w:webHidden/>
          </w:rPr>
          <w:fldChar w:fldCharType="begin"/>
        </w:r>
        <w:r w:rsidR="000C0831">
          <w:rPr>
            <w:noProof/>
            <w:webHidden/>
          </w:rPr>
          <w:instrText xml:space="preserve"> PAGEREF _Toc383432827 \h </w:instrText>
        </w:r>
        <w:r w:rsidR="000C0831">
          <w:rPr>
            <w:noProof/>
            <w:webHidden/>
          </w:rPr>
        </w:r>
        <w:r w:rsidR="000C0831">
          <w:rPr>
            <w:noProof/>
            <w:webHidden/>
          </w:rPr>
          <w:fldChar w:fldCharType="separate"/>
        </w:r>
        <w:r w:rsidR="006B20F4">
          <w:rPr>
            <w:noProof/>
            <w:webHidden/>
          </w:rPr>
          <w:t>10</w:t>
        </w:r>
        <w:r w:rsidR="000C0831">
          <w:rPr>
            <w:noProof/>
            <w:webHidden/>
          </w:rPr>
          <w:fldChar w:fldCharType="end"/>
        </w:r>
      </w:hyperlink>
    </w:p>
    <w:p w14:paraId="34A5BE32"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r:id="rId54" w:anchor="_Toc383432828" w:history="1">
        <w:r w:rsidR="000C0831" w:rsidRPr="002071D4">
          <w:rPr>
            <w:rStyle w:val="Hyperlink"/>
            <w:noProof/>
          </w:rPr>
          <w:t>Figure 7: what the Process Flow config page may look like</w:t>
        </w:r>
        <w:r w:rsidR="000C0831">
          <w:rPr>
            <w:noProof/>
            <w:webHidden/>
          </w:rPr>
          <w:tab/>
        </w:r>
        <w:r w:rsidR="000C0831">
          <w:rPr>
            <w:noProof/>
            <w:webHidden/>
          </w:rPr>
          <w:fldChar w:fldCharType="begin"/>
        </w:r>
        <w:r w:rsidR="000C0831">
          <w:rPr>
            <w:noProof/>
            <w:webHidden/>
          </w:rPr>
          <w:instrText xml:space="preserve"> PAGEREF _Toc383432828 \h </w:instrText>
        </w:r>
        <w:r w:rsidR="000C0831">
          <w:rPr>
            <w:noProof/>
            <w:webHidden/>
          </w:rPr>
        </w:r>
        <w:r w:rsidR="000C0831">
          <w:rPr>
            <w:noProof/>
            <w:webHidden/>
          </w:rPr>
          <w:fldChar w:fldCharType="separate"/>
        </w:r>
        <w:r w:rsidR="006B20F4">
          <w:rPr>
            <w:noProof/>
            <w:webHidden/>
          </w:rPr>
          <w:t>11</w:t>
        </w:r>
        <w:r w:rsidR="000C0831">
          <w:rPr>
            <w:noProof/>
            <w:webHidden/>
          </w:rPr>
          <w:fldChar w:fldCharType="end"/>
        </w:r>
      </w:hyperlink>
    </w:p>
    <w:p w14:paraId="34A5BE33"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r:id="rId55" w:anchor="_Toc383432829" w:history="1">
        <w:r w:rsidR="000C0831" w:rsidRPr="002071D4">
          <w:rPr>
            <w:rStyle w:val="Hyperlink"/>
            <w:noProof/>
          </w:rPr>
          <w:t>Figure 8: An example of how questions are set up in the UK CID</w:t>
        </w:r>
        <w:r w:rsidR="000C0831">
          <w:rPr>
            <w:noProof/>
            <w:webHidden/>
          </w:rPr>
          <w:tab/>
        </w:r>
        <w:r w:rsidR="000C0831">
          <w:rPr>
            <w:noProof/>
            <w:webHidden/>
          </w:rPr>
          <w:fldChar w:fldCharType="begin"/>
        </w:r>
        <w:r w:rsidR="000C0831">
          <w:rPr>
            <w:noProof/>
            <w:webHidden/>
          </w:rPr>
          <w:instrText xml:space="preserve"> PAGEREF _Toc383432829 \h </w:instrText>
        </w:r>
        <w:r w:rsidR="000C0831">
          <w:rPr>
            <w:noProof/>
            <w:webHidden/>
          </w:rPr>
        </w:r>
        <w:r w:rsidR="000C0831">
          <w:rPr>
            <w:noProof/>
            <w:webHidden/>
          </w:rPr>
          <w:fldChar w:fldCharType="separate"/>
        </w:r>
        <w:r w:rsidR="006B20F4">
          <w:rPr>
            <w:noProof/>
            <w:webHidden/>
          </w:rPr>
          <w:t>11</w:t>
        </w:r>
        <w:r w:rsidR="000C0831">
          <w:rPr>
            <w:noProof/>
            <w:webHidden/>
          </w:rPr>
          <w:fldChar w:fldCharType="end"/>
        </w:r>
      </w:hyperlink>
    </w:p>
    <w:p w14:paraId="34A5BE34"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30" w:history="1">
        <w:r w:rsidR="000C0831" w:rsidRPr="002071D4">
          <w:rPr>
            <w:rStyle w:val="Hyperlink"/>
            <w:noProof/>
          </w:rPr>
          <w:t>Figure 9: what the proposed Main Incident Screen may look like</w:t>
        </w:r>
        <w:r w:rsidR="000C0831">
          <w:rPr>
            <w:noProof/>
            <w:webHidden/>
          </w:rPr>
          <w:tab/>
        </w:r>
        <w:r w:rsidR="000C0831">
          <w:rPr>
            <w:noProof/>
            <w:webHidden/>
          </w:rPr>
          <w:fldChar w:fldCharType="begin"/>
        </w:r>
        <w:r w:rsidR="000C0831">
          <w:rPr>
            <w:noProof/>
            <w:webHidden/>
          </w:rPr>
          <w:instrText xml:space="preserve"> PAGEREF _Toc383432830 \h </w:instrText>
        </w:r>
        <w:r w:rsidR="000C0831">
          <w:rPr>
            <w:noProof/>
            <w:webHidden/>
          </w:rPr>
        </w:r>
        <w:r w:rsidR="000C0831">
          <w:rPr>
            <w:noProof/>
            <w:webHidden/>
          </w:rPr>
          <w:fldChar w:fldCharType="separate"/>
        </w:r>
        <w:r w:rsidR="006B20F4">
          <w:rPr>
            <w:noProof/>
            <w:webHidden/>
          </w:rPr>
          <w:t>12</w:t>
        </w:r>
        <w:r w:rsidR="000C0831">
          <w:rPr>
            <w:noProof/>
            <w:webHidden/>
          </w:rPr>
          <w:fldChar w:fldCharType="end"/>
        </w:r>
      </w:hyperlink>
    </w:p>
    <w:p w14:paraId="34A5BE35"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31" w:history="1">
        <w:r w:rsidR="000C0831" w:rsidRPr="002071D4">
          <w:rPr>
            <w:rStyle w:val="Hyperlink"/>
            <w:noProof/>
          </w:rPr>
          <w:t>Figure 10: The Main Incident page of the UK CID</w:t>
        </w:r>
        <w:r w:rsidR="000C0831">
          <w:rPr>
            <w:noProof/>
            <w:webHidden/>
          </w:rPr>
          <w:tab/>
        </w:r>
        <w:r w:rsidR="000C0831">
          <w:rPr>
            <w:noProof/>
            <w:webHidden/>
          </w:rPr>
          <w:fldChar w:fldCharType="begin"/>
        </w:r>
        <w:r w:rsidR="000C0831">
          <w:rPr>
            <w:noProof/>
            <w:webHidden/>
          </w:rPr>
          <w:instrText xml:space="preserve"> PAGEREF _Toc383432831 \h </w:instrText>
        </w:r>
        <w:r w:rsidR="000C0831">
          <w:rPr>
            <w:noProof/>
            <w:webHidden/>
          </w:rPr>
        </w:r>
        <w:r w:rsidR="000C0831">
          <w:rPr>
            <w:noProof/>
            <w:webHidden/>
          </w:rPr>
          <w:fldChar w:fldCharType="separate"/>
        </w:r>
        <w:r w:rsidR="006B20F4">
          <w:rPr>
            <w:noProof/>
            <w:webHidden/>
          </w:rPr>
          <w:t>13</w:t>
        </w:r>
        <w:r w:rsidR="000C0831">
          <w:rPr>
            <w:noProof/>
            <w:webHidden/>
          </w:rPr>
          <w:fldChar w:fldCharType="end"/>
        </w:r>
      </w:hyperlink>
    </w:p>
    <w:p w14:paraId="34A5BE36"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32" w:history="1">
        <w:r w:rsidR="000C0831" w:rsidRPr="002071D4">
          <w:rPr>
            <w:rStyle w:val="Hyperlink"/>
            <w:noProof/>
          </w:rPr>
          <w:t>Figure 11: what the Asking Questions page may look like</w:t>
        </w:r>
        <w:r w:rsidR="000C0831">
          <w:rPr>
            <w:noProof/>
            <w:webHidden/>
          </w:rPr>
          <w:tab/>
        </w:r>
        <w:r w:rsidR="000C0831">
          <w:rPr>
            <w:noProof/>
            <w:webHidden/>
          </w:rPr>
          <w:fldChar w:fldCharType="begin"/>
        </w:r>
        <w:r w:rsidR="000C0831">
          <w:rPr>
            <w:noProof/>
            <w:webHidden/>
          </w:rPr>
          <w:instrText xml:space="preserve"> PAGEREF _Toc383432832 \h </w:instrText>
        </w:r>
        <w:r w:rsidR="000C0831">
          <w:rPr>
            <w:noProof/>
            <w:webHidden/>
          </w:rPr>
        </w:r>
        <w:r w:rsidR="000C0831">
          <w:rPr>
            <w:noProof/>
            <w:webHidden/>
          </w:rPr>
          <w:fldChar w:fldCharType="separate"/>
        </w:r>
        <w:r w:rsidR="006B20F4">
          <w:rPr>
            <w:noProof/>
            <w:webHidden/>
          </w:rPr>
          <w:t>14</w:t>
        </w:r>
        <w:r w:rsidR="000C0831">
          <w:rPr>
            <w:noProof/>
            <w:webHidden/>
          </w:rPr>
          <w:fldChar w:fldCharType="end"/>
        </w:r>
      </w:hyperlink>
    </w:p>
    <w:p w14:paraId="34A5BE37"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33" w:history="1">
        <w:r w:rsidR="000C0831" w:rsidRPr="002071D4">
          <w:rPr>
            <w:rStyle w:val="Hyperlink"/>
            <w:noProof/>
          </w:rPr>
          <w:t>Figure 12: Asking question with the UK CID</w:t>
        </w:r>
        <w:r w:rsidR="000C0831">
          <w:rPr>
            <w:noProof/>
            <w:webHidden/>
          </w:rPr>
          <w:tab/>
        </w:r>
        <w:r w:rsidR="000C0831">
          <w:rPr>
            <w:noProof/>
            <w:webHidden/>
          </w:rPr>
          <w:fldChar w:fldCharType="begin"/>
        </w:r>
        <w:r w:rsidR="000C0831">
          <w:rPr>
            <w:noProof/>
            <w:webHidden/>
          </w:rPr>
          <w:instrText xml:space="preserve"> PAGEREF _Toc383432833 \h </w:instrText>
        </w:r>
        <w:r w:rsidR="000C0831">
          <w:rPr>
            <w:noProof/>
            <w:webHidden/>
          </w:rPr>
        </w:r>
        <w:r w:rsidR="000C0831">
          <w:rPr>
            <w:noProof/>
            <w:webHidden/>
          </w:rPr>
          <w:fldChar w:fldCharType="separate"/>
        </w:r>
        <w:r w:rsidR="006B20F4">
          <w:rPr>
            <w:noProof/>
            <w:webHidden/>
          </w:rPr>
          <w:t>14</w:t>
        </w:r>
        <w:r w:rsidR="000C0831">
          <w:rPr>
            <w:noProof/>
            <w:webHidden/>
          </w:rPr>
          <w:fldChar w:fldCharType="end"/>
        </w:r>
      </w:hyperlink>
    </w:p>
    <w:p w14:paraId="34A5BE38"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34" w:history="1">
        <w:r w:rsidR="000C0831" w:rsidRPr="002071D4">
          <w:rPr>
            <w:rStyle w:val="Hyperlink"/>
            <w:noProof/>
          </w:rPr>
          <w:t>Figure 13: This shows what may happen if a question leads to adding a new Incident Type</w:t>
        </w:r>
        <w:r w:rsidR="000C0831">
          <w:rPr>
            <w:noProof/>
            <w:webHidden/>
          </w:rPr>
          <w:tab/>
        </w:r>
        <w:r w:rsidR="000C0831">
          <w:rPr>
            <w:noProof/>
            <w:webHidden/>
          </w:rPr>
          <w:fldChar w:fldCharType="begin"/>
        </w:r>
        <w:r w:rsidR="000C0831">
          <w:rPr>
            <w:noProof/>
            <w:webHidden/>
          </w:rPr>
          <w:instrText xml:space="preserve"> PAGEREF _Toc383432834 \h </w:instrText>
        </w:r>
        <w:r w:rsidR="000C0831">
          <w:rPr>
            <w:noProof/>
            <w:webHidden/>
          </w:rPr>
        </w:r>
        <w:r w:rsidR="000C0831">
          <w:rPr>
            <w:noProof/>
            <w:webHidden/>
          </w:rPr>
          <w:fldChar w:fldCharType="separate"/>
        </w:r>
        <w:r w:rsidR="006B20F4">
          <w:rPr>
            <w:noProof/>
            <w:webHidden/>
          </w:rPr>
          <w:t>16</w:t>
        </w:r>
        <w:r w:rsidR="000C0831">
          <w:rPr>
            <w:noProof/>
            <w:webHidden/>
          </w:rPr>
          <w:fldChar w:fldCharType="end"/>
        </w:r>
      </w:hyperlink>
    </w:p>
    <w:p w14:paraId="34A5BE39"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r:id="rId56" w:anchor="_Toc383432835" w:history="1">
        <w:r w:rsidR="000C0831" w:rsidRPr="002071D4">
          <w:rPr>
            <w:rStyle w:val="Hyperlink"/>
            <w:noProof/>
          </w:rPr>
          <w:t>Figure 14: how the Loop questions work in the UK CID</w:t>
        </w:r>
        <w:r w:rsidR="000C0831">
          <w:rPr>
            <w:noProof/>
            <w:webHidden/>
          </w:rPr>
          <w:tab/>
        </w:r>
        <w:r w:rsidR="000C0831">
          <w:rPr>
            <w:noProof/>
            <w:webHidden/>
          </w:rPr>
          <w:fldChar w:fldCharType="begin"/>
        </w:r>
        <w:r w:rsidR="000C0831">
          <w:rPr>
            <w:noProof/>
            <w:webHidden/>
          </w:rPr>
          <w:instrText xml:space="preserve"> PAGEREF _Toc383432835 \h </w:instrText>
        </w:r>
        <w:r w:rsidR="000C0831">
          <w:rPr>
            <w:noProof/>
            <w:webHidden/>
          </w:rPr>
        </w:r>
        <w:r w:rsidR="000C0831">
          <w:rPr>
            <w:noProof/>
            <w:webHidden/>
          </w:rPr>
          <w:fldChar w:fldCharType="separate"/>
        </w:r>
        <w:r w:rsidR="006B20F4">
          <w:rPr>
            <w:noProof/>
            <w:webHidden/>
          </w:rPr>
          <w:t>16</w:t>
        </w:r>
        <w:r w:rsidR="000C0831">
          <w:rPr>
            <w:noProof/>
            <w:webHidden/>
          </w:rPr>
          <w:fldChar w:fldCharType="end"/>
        </w:r>
      </w:hyperlink>
    </w:p>
    <w:p w14:paraId="34A5BE3A"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r:id="rId57" w:anchor="_Toc383432836" w:history="1">
        <w:r w:rsidR="000C0831" w:rsidRPr="002071D4">
          <w:rPr>
            <w:rStyle w:val="Hyperlink"/>
            <w:noProof/>
          </w:rPr>
          <w:t>Figure 15: what the Loop questions might look like</w:t>
        </w:r>
        <w:r w:rsidR="000C0831">
          <w:rPr>
            <w:noProof/>
            <w:webHidden/>
          </w:rPr>
          <w:tab/>
        </w:r>
        <w:r w:rsidR="000C0831">
          <w:rPr>
            <w:noProof/>
            <w:webHidden/>
          </w:rPr>
          <w:fldChar w:fldCharType="begin"/>
        </w:r>
        <w:r w:rsidR="000C0831">
          <w:rPr>
            <w:noProof/>
            <w:webHidden/>
          </w:rPr>
          <w:instrText xml:space="preserve"> PAGEREF _Toc383432836 \h </w:instrText>
        </w:r>
        <w:r w:rsidR="000C0831">
          <w:rPr>
            <w:noProof/>
            <w:webHidden/>
          </w:rPr>
        </w:r>
        <w:r w:rsidR="000C0831">
          <w:rPr>
            <w:noProof/>
            <w:webHidden/>
          </w:rPr>
          <w:fldChar w:fldCharType="separate"/>
        </w:r>
        <w:r w:rsidR="006B20F4">
          <w:rPr>
            <w:noProof/>
            <w:webHidden/>
          </w:rPr>
          <w:t>16</w:t>
        </w:r>
        <w:r w:rsidR="000C0831">
          <w:rPr>
            <w:noProof/>
            <w:webHidden/>
          </w:rPr>
          <w:fldChar w:fldCharType="end"/>
        </w:r>
      </w:hyperlink>
    </w:p>
    <w:p w14:paraId="34A5BE3B"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37" w:history="1">
        <w:r w:rsidR="000C0831" w:rsidRPr="002071D4">
          <w:rPr>
            <w:rStyle w:val="Hyperlink"/>
            <w:noProof/>
          </w:rPr>
          <w:t>Figure 16: what the Asset Selection question might look like</w:t>
        </w:r>
        <w:r w:rsidR="000C0831">
          <w:rPr>
            <w:noProof/>
            <w:webHidden/>
          </w:rPr>
          <w:tab/>
        </w:r>
        <w:r w:rsidR="000C0831">
          <w:rPr>
            <w:noProof/>
            <w:webHidden/>
          </w:rPr>
          <w:fldChar w:fldCharType="begin"/>
        </w:r>
        <w:r w:rsidR="000C0831">
          <w:rPr>
            <w:noProof/>
            <w:webHidden/>
          </w:rPr>
          <w:instrText xml:space="preserve"> PAGEREF _Toc383432837 \h </w:instrText>
        </w:r>
        <w:r w:rsidR="000C0831">
          <w:rPr>
            <w:noProof/>
            <w:webHidden/>
          </w:rPr>
        </w:r>
        <w:r w:rsidR="000C0831">
          <w:rPr>
            <w:noProof/>
            <w:webHidden/>
          </w:rPr>
          <w:fldChar w:fldCharType="separate"/>
        </w:r>
        <w:r w:rsidR="006B20F4">
          <w:rPr>
            <w:noProof/>
            <w:webHidden/>
          </w:rPr>
          <w:t>17</w:t>
        </w:r>
        <w:r w:rsidR="000C0831">
          <w:rPr>
            <w:noProof/>
            <w:webHidden/>
          </w:rPr>
          <w:fldChar w:fldCharType="end"/>
        </w:r>
      </w:hyperlink>
    </w:p>
    <w:p w14:paraId="34A5BE3C"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38" w:history="1">
        <w:r w:rsidR="000C0831" w:rsidRPr="002071D4">
          <w:rPr>
            <w:rStyle w:val="Hyperlink"/>
            <w:noProof/>
          </w:rPr>
          <w:t>Figure 17: what the Related Jobs tab might look like</w:t>
        </w:r>
        <w:r w:rsidR="000C0831">
          <w:rPr>
            <w:noProof/>
            <w:webHidden/>
          </w:rPr>
          <w:tab/>
        </w:r>
        <w:r w:rsidR="000C0831">
          <w:rPr>
            <w:noProof/>
            <w:webHidden/>
          </w:rPr>
          <w:fldChar w:fldCharType="begin"/>
        </w:r>
        <w:r w:rsidR="000C0831">
          <w:rPr>
            <w:noProof/>
            <w:webHidden/>
          </w:rPr>
          <w:instrText xml:space="preserve"> PAGEREF _Toc383432838 \h </w:instrText>
        </w:r>
        <w:r w:rsidR="000C0831">
          <w:rPr>
            <w:noProof/>
            <w:webHidden/>
          </w:rPr>
        </w:r>
        <w:r w:rsidR="000C0831">
          <w:rPr>
            <w:noProof/>
            <w:webHidden/>
          </w:rPr>
          <w:fldChar w:fldCharType="separate"/>
        </w:r>
        <w:r w:rsidR="006B20F4">
          <w:rPr>
            <w:noProof/>
            <w:webHidden/>
          </w:rPr>
          <w:t>19</w:t>
        </w:r>
        <w:r w:rsidR="000C0831">
          <w:rPr>
            <w:noProof/>
            <w:webHidden/>
          </w:rPr>
          <w:fldChar w:fldCharType="end"/>
        </w:r>
      </w:hyperlink>
    </w:p>
    <w:p w14:paraId="34A5BE3D"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39" w:history="1">
        <w:r w:rsidR="000C0831" w:rsidRPr="002071D4">
          <w:rPr>
            <w:rStyle w:val="Hyperlink"/>
            <w:noProof/>
          </w:rPr>
          <w:t>Figure 18: what the Create FM Jobs page might look like</w:t>
        </w:r>
        <w:r w:rsidR="000C0831">
          <w:rPr>
            <w:noProof/>
            <w:webHidden/>
          </w:rPr>
          <w:tab/>
        </w:r>
        <w:r w:rsidR="000C0831">
          <w:rPr>
            <w:noProof/>
            <w:webHidden/>
          </w:rPr>
          <w:fldChar w:fldCharType="begin"/>
        </w:r>
        <w:r w:rsidR="000C0831">
          <w:rPr>
            <w:noProof/>
            <w:webHidden/>
          </w:rPr>
          <w:instrText xml:space="preserve"> PAGEREF _Toc383432839 \h </w:instrText>
        </w:r>
        <w:r w:rsidR="000C0831">
          <w:rPr>
            <w:noProof/>
            <w:webHidden/>
          </w:rPr>
        </w:r>
        <w:r w:rsidR="000C0831">
          <w:rPr>
            <w:noProof/>
            <w:webHidden/>
          </w:rPr>
          <w:fldChar w:fldCharType="separate"/>
        </w:r>
        <w:r w:rsidR="006B20F4">
          <w:rPr>
            <w:noProof/>
            <w:webHidden/>
          </w:rPr>
          <w:t>20</w:t>
        </w:r>
        <w:r w:rsidR="000C0831">
          <w:rPr>
            <w:noProof/>
            <w:webHidden/>
          </w:rPr>
          <w:fldChar w:fldCharType="end"/>
        </w:r>
      </w:hyperlink>
    </w:p>
    <w:p w14:paraId="34A5BE3E"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40" w:history="1">
        <w:r w:rsidR="000C0831" w:rsidRPr="002071D4">
          <w:rPr>
            <w:rStyle w:val="Hyperlink"/>
            <w:noProof/>
          </w:rPr>
          <w:t>Figure 19: what the CID Contacts page might look like</w:t>
        </w:r>
        <w:r w:rsidR="000C0831">
          <w:rPr>
            <w:noProof/>
            <w:webHidden/>
          </w:rPr>
          <w:tab/>
        </w:r>
        <w:r w:rsidR="000C0831">
          <w:rPr>
            <w:noProof/>
            <w:webHidden/>
          </w:rPr>
          <w:fldChar w:fldCharType="begin"/>
        </w:r>
        <w:r w:rsidR="000C0831">
          <w:rPr>
            <w:noProof/>
            <w:webHidden/>
          </w:rPr>
          <w:instrText xml:space="preserve"> PAGEREF _Toc383432840 \h </w:instrText>
        </w:r>
        <w:r w:rsidR="000C0831">
          <w:rPr>
            <w:noProof/>
            <w:webHidden/>
          </w:rPr>
        </w:r>
        <w:r w:rsidR="000C0831">
          <w:rPr>
            <w:noProof/>
            <w:webHidden/>
          </w:rPr>
          <w:fldChar w:fldCharType="separate"/>
        </w:r>
        <w:r w:rsidR="006B20F4">
          <w:rPr>
            <w:noProof/>
            <w:webHidden/>
          </w:rPr>
          <w:t>21</w:t>
        </w:r>
        <w:r w:rsidR="000C0831">
          <w:rPr>
            <w:noProof/>
            <w:webHidden/>
          </w:rPr>
          <w:fldChar w:fldCharType="end"/>
        </w:r>
      </w:hyperlink>
    </w:p>
    <w:p w14:paraId="34A5BE3F"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41" w:history="1">
        <w:r w:rsidR="000C0831" w:rsidRPr="002071D4">
          <w:rPr>
            <w:rStyle w:val="Hyperlink"/>
            <w:noProof/>
          </w:rPr>
          <w:t>Figure 20: how contacts are configured in the UK CID</w:t>
        </w:r>
        <w:r w:rsidR="000C0831">
          <w:rPr>
            <w:noProof/>
            <w:webHidden/>
          </w:rPr>
          <w:tab/>
        </w:r>
        <w:r w:rsidR="000C0831">
          <w:rPr>
            <w:noProof/>
            <w:webHidden/>
          </w:rPr>
          <w:fldChar w:fldCharType="begin"/>
        </w:r>
        <w:r w:rsidR="000C0831">
          <w:rPr>
            <w:noProof/>
            <w:webHidden/>
          </w:rPr>
          <w:instrText xml:space="preserve"> PAGEREF _Toc383432841 \h </w:instrText>
        </w:r>
        <w:r w:rsidR="000C0831">
          <w:rPr>
            <w:noProof/>
            <w:webHidden/>
          </w:rPr>
        </w:r>
        <w:r w:rsidR="000C0831">
          <w:rPr>
            <w:noProof/>
            <w:webHidden/>
          </w:rPr>
          <w:fldChar w:fldCharType="separate"/>
        </w:r>
        <w:r w:rsidR="006B20F4">
          <w:rPr>
            <w:noProof/>
            <w:webHidden/>
          </w:rPr>
          <w:t>22</w:t>
        </w:r>
        <w:r w:rsidR="000C0831">
          <w:rPr>
            <w:noProof/>
            <w:webHidden/>
          </w:rPr>
          <w:fldChar w:fldCharType="end"/>
        </w:r>
      </w:hyperlink>
    </w:p>
    <w:p w14:paraId="34A5BE40"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r:id="rId58" w:anchor="_Toc383432842" w:history="1">
        <w:r w:rsidR="000C0831" w:rsidRPr="002071D4">
          <w:rPr>
            <w:rStyle w:val="Hyperlink"/>
            <w:noProof/>
          </w:rPr>
          <w:t>Figure 21: further screen on how to add contact preferences in the UK CID</w:t>
        </w:r>
        <w:r w:rsidR="000C0831">
          <w:rPr>
            <w:noProof/>
            <w:webHidden/>
          </w:rPr>
          <w:tab/>
        </w:r>
        <w:r w:rsidR="000C0831">
          <w:rPr>
            <w:noProof/>
            <w:webHidden/>
          </w:rPr>
          <w:fldChar w:fldCharType="begin"/>
        </w:r>
        <w:r w:rsidR="000C0831">
          <w:rPr>
            <w:noProof/>
            <w:webHidden/>
          </w:rPr>
          <w:instrText xml:space="preserve"> PAGEREF _Toc383432842 \h </w:instrText>
        </w:r>
        <w:r w:rsidR="000C0831">
          <w:rPr>
            <w:noProof/>
            <w:webHidden/>
          </w:rPr>
        </w:r>
        <w:r w:rsidR="000C0831">
          <w:rPr>
            <w:noProof/>
            <w:webHidden/>
          </w:rPr>
          <w:fldChar w:fldCharType="separate"/>
        </w:r>
        <w:r w:rsidR="006B20F4">
          <w:rPr>
            <w:noProof/>
            <w:webHidden/>
          </w:rPr>
          <w:t>22</w:t>
        </w:r>
        <w:r w:rsidR="000C0831">
          <w:rPr>
            <w:noProof/>
            <w:webHidden/>
          </w:rPr>
          <w:fldChar w:fldCharType="end"/>
        </w:r>
      </w:hyperlink>
    </w:p>
    <w:p w14:paraId="34A5BE41"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r:id="rId59" w:anchor="_Toc383432843" w:history="1">
        <w:r w:rsidR="000C0831" w:rsidRPr="002071D4">
          <w:rPr>
            <w:rStyle w:val="Hyperlink"/>
            <w:noProof/>
          </w:rPr>
          <w:t>Figure 22: what the Notifications Group config page might look like</w:t>
        </w:r>
        <w:r w:rsidR="000C0831">
          <w:rPr>
            <w:noProof/>
            <w:webHidden/>
          </w:rPr>
          <w:tab/>
        </w:r>
        <w:r w:rsidR="000C0831">
          <w:rPr>
            <w:noProof/>
            <w:webHidden/>
          </w:rPr>
          <w:fldChar w:fldCharType="begin"/>
        </w:r>
        <w:r w:rsidR="000C0831">
          <w:rPr>
            <w:noProof/>
            <w:webHidden/>
          </w:rPr>
          <w:instrText xml:space="preserve"> PAGEREF _Toc383432843 \h </w:instrText>
        </w:r>
        <w:r w:rsidR="000C0831">
          <w:rPr>
            <w:noProof/>
            <w:webHidden/>
          </w:rPr>
        </w:r>
        <w:r w:rsidR="000C0831">
          <w:rPr>
            <w:noProof/>
            <w:webHidden/>
          </w:rPr>
          <w:fldChar w:fldCharType="separate"/>
        </w:r>
        <w:r w:rsidR="006B20F4">
          <w:rPr>
            <w:noProof/>
            <w:webHidden/>
          </w:rPr>
          <w:t>23</w:t>
        </w:r>
        <w:r w:rsidR="000C0831">
          <w:rPr>
            <w:noProof/>
            <w:webHidden/>
          </w:rPr>
          <w:fldChar w:fldCharType="end"/>
        </w:r>
      </w:hyperlink>
    </w:p>
    <w:p w14:paraId="34A5BE42"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44" w:history="1">
        <w:r w:rsidR="000C0831" w:rsidRPr="002071D4">
          <w:rPr>
            <w:rStyle w:val="Hyperlink"/>
            <w:noProof/>
          </w:rPr>
          <w:t>Figure 23: what the Notifications Template config page might look like</w:t>
        </w:r>
        <w:r w:rsidR="000C0831">
          <w:rPr>
            <w:noProof/>
            <w:webHidden/>
          </w:rPr>
          <w:tab/>
        </w:r>
        <w:r w:rsidR="000C0831">
          <w:rPr>
            <w:noProof/>
            <w:webHidden/>
          </w:rPr>
          <w:fldChar w:fldCharType="begin"/>
        </w:r>
        <w:r w:rsidR="000C0831">
          <w:rPr>
            <w:noProof/>
            <w:webHidden/>
          </w:rPr>
          <w:instrText xml:space="preserve"> PAGEREF _Toc383432844 \h </w:instrText>
        </w:r>
        <w:r w:rsidR="000C0831">
          <w:rPr>
            <w:noProof/>
            <w:webHidden/>
          </w:rPr>
        </w:r>
        <w:r w:rsidR="000C0831">
          <w:rPr>
            <w:noProof/>
            <w:webHidden/>
          </w:rPr>
          <w:fldChar w:fldCharType="separate"/>
        </w:r>
        <w:r w:rsidR="006B20F4">
          <w:rPr>
            <w:noProof/>
            <w:webHidden/>
          </w:rPr>
          <w:t>24</w:t>
        </w:r>
        <w:r w:rsidR="000C0831">
          <w:rPr>
            <w:noProof/>
            <w:webHidden/>
          </w:rPr>
          <w:fldChar w:fldCharType="end"/>
        </w:r>
      </w:hyperlink>
    </w:p>
    <w:p w14:paraId="34A5BE43"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45" w:history="1">
        <w:r w:rsidR="000C0831" w:rsidRPr="002071D4">
          <w:rPr>
            <w:rStyle w:val="Hyperlink"/>
            <w:noProof/>
          </w:rPr>
          <w:t>Figure 24: this shows how to configure a notification</w:t>
        </w:r>
        <w:r w:rsidR="000C0831">
          <w:rPr>
            <w:noProof/>
            <w:webHidden/>
          </w:rPr>
          <w:tab/>
        </w:r>
        <w:r w:rsidR="000C0831">
          <w:rPr>
            <w:noProof/>
            <w:webHidden/>
          </w:rPr>
          <w:fldChar w:fldCharType="begin"/>
        </w:r>
        <w:r w:rsidR="000C0831">
          <w:rPr>
            <w:noProof/>
            <w:webHidden/>
          </w:rPr>
          <w:instrText xml:space="preserve"> PAGEREF _Toc383432845 \h </w:instrText>
        </w:r>
        <w:r w:rsidR="000C0831">
          <w:rPr>
            <w:noProof/>
            <w:webHidden/>
          </w:rPr>
        </w:r>
        <w:r w:rsidR="000C0831">
          <w:rPr>
            <w:noProof/>
            <w:webHidden/>
          </w:rPr>
          <w:fldChar w:fldCharType="separate"/>
        </w:r>
        <w:r w:rsidR="006B20F4">
          <w:rPr>
            <w:noProof/>
            <w:webHidden/>
          </w:rPr>
          <w:t>25</w:t>
        </w:r>
        <w:r w:rsidR="000C0831">
          <w:rPr>
            <w:noProof/>
            <w:webHidden/>
          </w:rPr>
          <w:fldChar w:fldCharType="end"/>
        </w:r>
      </w:hyperlink>
    </w:p>
    <w:p w14:paraId="34A5BE44"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r:id="rId60" w:anchor="_Toc383432846" w:history="1">
        <w:r w:rsidR="000C0831" w:rsidRPr="002071D4">
          <w:rPr>
            <w:rStyle w:val="Hyperlink"/>
            <w:noProof/>
          </w:rPr>
          <w:t>Figure 25: further info on how to configure notifications</w:t>
        </w:r>
        <w:r w:rsidR="000C0831">
          <w:rPr>
            <w:noProof/>
            <w:webHidden/>
          </w:rPr>
          <w:tab/>
        </w:r>
        <w:r w:rsidR="000C0831">
          <w:rPr>
            <w:noProof/>
            <w:webHidden/>
          </w:rPr>
          <w:fldChar w:fldCharType="begin"/>
        </w:r>
        <w:r w:rsidR="000C0831">
          <w:rPr>
            <w:noProof/>
            <w:webHidden/>
          </w:rPr>
          <w:instrText xml:space="preserve"> PAGEREF _Toc383432846 \h </w:instrText>
        </w:r>
        <w:r w:rsidR="000C0831">
          <w:rPr>
            <w:noProof/>
            <w:webHidden/>
          </w:rPr>
        </w:r>
        <w:r w:rsidR="000C0831">
          <w:rPr>
            <w:noProof/>
            <w:webHidden/>
          </w:rPr>
          <w:fldChar w:fldCharType="separate"/>
        </w:r>
        <w:r w:rsidR="006B20F4">
          <w:rPr>
            <w:noProof/>
            <w:webHidden/>
          </w:rPr>
          <w:t>25</w:t>
        </w:r>
        <w:r w:rsidR="000C0831">
          <w:rPr>
            <w:noProof/>
            <w:webHidden/>
          </w:rPr>
          <w:fldChar w:fldCharType="end"/>
        </w:r>
      </w:hyperlink>
    </w:p>
    <w:p w14:paraId="34A5BE45"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47" w:history="1">
        <w:r w:rsidR="000C0831" w:rsidRPr="002071D4">
          <w:rPr>
            <w:rStyle w:val="Hyperlink"/>
            <w:noProof/>
          </w:rPr>
          <w:t>Figure 26: configuring a Fire Notification which includes CORE questions</w:t>
        </w:r>
        <w:r w:rsidR="000C0831">
          <w:rPr>
            <w:noProof/>
            <w:webHidden/>
          </w:rPr>
          <w:tab/>
        </w:r>
        <w:r w:rsidR="000C0831">
          <w:rPr>
            <w:noProof/>
            <w:webHidden/>
          </w:rPr>
          <w:fldChar w:fldCharType="begin"/>
        </w:r>
        <w:r w:rsidR="000C0831">
          <w:rPr>
            <w:noProof/>
            <w:webHidden/>
          </w:rPr>
          <w:instrText xml:space="preserve"> PAGEREF _Toc383432847 \h </w:instrText>
        </w:r>
        <w:r w:rsidR="000C0831">
          <w:rPr>
            <w:noProof/>
            <w:webHidden/>
          </w:rPr>
        </w:r>
        <w:r w:rsidR="000C0831">
          <w:rPr>
            <w:noProof/>
            <w:webHidden/>
          </w:rPr>
          <w:fldChar w:fldCharType="separate"/>
        </w:r>
        <w:r w:rsidR="006B20F4">
          <w:rPr>
            <w:noProof/>
            <w:webHidden/>
          </w:rPr>
          <w:t>26</w:t>
        </w:r>
        <w:r w:rsidR="000C0831">
          <w:rPr>
            <w:noProof/>
            <w:webHidden/>
          </w:rPr>
          <w:fldChar w:fldCharType="end"/>
        </w:r>
      </w:hyperlink>
    </w:p>
    <w:p w14:paraId="34A5BE46"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48" w:history="1">
        <w:r w:rsidR="000C0831" w:rsidRPr="002071D4">
          <w:rPr>
            <w:rStyle w:val="Hyperlink"/>
            <w:noProof/>
          </w:rPr>
          <w:t>Figure 27: what the Preview and Send Notifications page might look like</w:t>
        </w:r>
        <w:r w:rsidR="000C0831">
          <w:rPr>
            <w:noProof/>
            <w:webHidden/>
          </w:rPr>
          <w:tab/>
        </w:r>
        <w:r w:rsidR="000C0831">
          <w:rPr>
            <w:noProof/>
            <w:webHidden/>
          </w:rPr>
          <w:fldChar w:fldCharType="begin"/>
        </w:r>
        <w:r w:rsidR="000C0831">
          <w:rPr>
            <w:noProof/>
            <w:webHidden/>
          </w:rPr>
          <w:instrText xml:space="preserve"> PAGEREF _Toc383432848 \h </w:instrText>
        </w:r>
        <w:r w:rsidR="000C0831">
          <w:rPr>
            <w:noProof/>
            <w:webHidden/>
          </w:rPr>
        </w:r>
        <w:r w:rsidR="000C0831">
          <w:rPr>
            <w:noProof/>
            <w:webHidden/>
          </w:rPr>
          <w:fldChar w:fldCharType="separate"/>
        </w:r>
        <w:r w:rsidR="006B20F4">
          <w:rPr>
            <w:noProof/>
            <w:webHidden/>
          </w:rPr>
          <w:t>27</w:t>
        </w:r>
        <w:r w:rsidR="000C0831">
          <w:rPr>
            <w:noProof/>
            <w:webHidden/>
          </w:rPr>
          <w:fldChar w:fldCharType="end"/>
        </w:r>
      </w:hyperlink>
    </w:p>
    <w:p w14:paraId="34A5BE47"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49" w:history="1">
        <w:r w:rsidR="000C0831" w:rsidRPr="002071D4">
          <w:rPr>
            <w:rStyle w:val="Hyperlink"/>
            <w:noProof/>
          </w:rPr>
          <w:t>Figure 28: the notifications page of the UK CID</w:t>
        </w:r>
        <w:r w:rsidR="000C0831">
          <w:rPr>
            <w:noProof/>
            <w:webHidden/>
          </w:rPr>
          <w:tab/>
        </w:r>
        <w:r w:rsidR="000C0831">
          <w:rPr>
            <w:noProof/>
            <w:webHidden/>
          </w:rPr>
          <w:fldChar w:fldCharType="begin"/>
        </w:r>
        <w:r w:rsidR="000C0831">
          <w:rPr>
            <w:noProof/>
            <w:webHidden/>
          </w:rPr>
          <w:instrText xml:space="preserve"> PAGEREF _Toc383432849 \h </w:instrText>
        </w:r>
        <w:r w:rsidR="000C0831">
          <w:rPr>
            <w:noProof/>
            <w:webHidden/>
          </w:rPr>
        </w:r>
        <w:r w:rsidR="000C0831">
          <w:rPr>
            <w:noProof/>
            <w:webHidden/>
          </w:rPr>
          <w:fldChar w:fldCharType="separate"/>
        </w:r>
        <w:r w:rsidR="006B20F4">
          <w:rPr>
            <w:noProof/>
            <w:webHidden/>
          </w:rPr>
          <w:t>28</w:t>
        </w:r>
        <w:r w:rsidR="000C0831">
          <w:rPr>
            <w:noProof/>
            <w:webHidden/>
          </w:rPr>
          <w:fldChar w:fldCharType="end"/>
        </w:r>
      </w:hyperlink>
    </w:p>
    <w:p w14:paraId="34A5BE48"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50" w:history="1">
        <w:r w:rsidR="000C0831" w:rsidRPr="002071D4">
          <w:rPr>
            <w:rStyle w:val="Hyperlink"/>
            <w:noProof/>
          </w:rPr>
          <w:t>Figure 29: what the Reattempt page might look like</w:t>
        </w:r>
        <w:r w:rsidR="000C0831">
          <w:rPr>
            <w:noProof/>
            <w:webHidden/>
          </w:rPr>
          <w:tab/>
        </w:r>
        <w:r w:rsidR="000C0831">
          <w:rPr>
            <w:noProof/>
            <w:webHidden/>
          </w:rPr>
          <w:fldChar w:fldCharType="begin"/>
        </w:r>
        <w:r w:rsidR="000C0831">
          <w:rPr>
            <w:noProof/>
            <w:webHidden/>
          </w:rPr>
          <w:instrText xml:space="preserve"> PAGEREF _Toc383432850 \h </w:instrText>
        </w:r>
        <w:r w:rsidR="000C0831">
          <w:rPr>
            <w:noProof/>
            <w:webHidden/>
          </w:rPr>
        </w:r>
        <w:r w:rsidR="000C0831">
          <w:rPr>
            <w:noProof/>
            <w:webHidden/>
          </w:rPr>
          <w:fldChar w:fldCharType="separate"/>
        </w:r>
        <w:r w:rsidR="006B20F4">
          <w:rPr>
            <w:noProof/>
            <w:webHidden/>
          </w:rPr>
          <w:t>30</w:t>
        </w:r>
        <w:r w:rsidR="000C0831">
          <w:rPr>
            <w:noProof/>
            <w:webHidden/>
          </w:rPr>
          <w:fldChar w:fldCharType="end"/>
        </w:r>
      </w:hyperlink>
    </w:p>
    <w:p w14:paraId="34A5BE49"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51" w:history="1">
        <w:r w:rsidR="000C0831" w:rsidRPr="002071D4">
          <w:rPr>
            <w:rStyle w:val="Hyperlink"/>
            <w:noProof/>
          </w:rPr>
          <w:t>Figure 30: what the MIET approval screen might look like</w:t>
        </w:r>
        <w:r w:rsidR="000C0831">
          <w:rPr>
            <w:noProof/>
            <w:webHidden/>
          </w:rPr>
          <w:tab/>
        </w:r>
        <w:r w:rsidR="000C0831">
          <w:rPr>
            <w:noProof/>
            <w:webHidden/>
          </w:rPr>
          <w:fldChar w:fldCharType="begin"/>
        </w:r>
        <w:r w:rsidR="000C0831">
          <w:rPr>
            <w:noProof/>
            <w:webHidden/>
          </w:rPr>
          <w:instrText xml:space="preserve"> PAGEREF _Toc383432851 \h </w:instrText>
        </w:r>
        <w:r w:rsidR="000C0831">
          <w:rPr>
            <w:noProof/>
            <w:webHidden/>
          </w:rPr>
        </w:r>
        <w:r w:rsidR="000C0831">
          <w:rPr>
            <w:noProof/>
            <w:webHidden/>
          </w:rPr>
          <w:fldChar w:fldCharType="separate"/>
        </w:r>
        <w:r w:rsidR="006B20F4">
          <w:rPr>
            <w:noProof/>
            <w:webHidden/>
          </w:rPr>
          <w:t>31</w:t>
        </w:r>
        <w:r w:rsidR="000C0831">
          <w:rPr>
            <w:noProof/>
            <w:webHidden/>
          </w:rPr>
          <w:fldChar w:fldCharType="end"/>
        </w:r>
      </w:hyperlink>
    </w:p>
    <w:p w14:paraId="34A5BE4A"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52" w:history="1">
        <w:r w:rsidR="000C0831" w:rsidRPr="002071D4">
          <w:rPr>
            <w:rStyle w:val="Hyperlink"/>
            <w:noProof/>
          </w:rPr>
          <w:t>Figure 31: what the MIET actions screen might look like</w:t>
        </w:r>
        <w:r w:rsidR="000C0831">
          <w:rPr>
            <w:noProof/>
            <w:webHidden/>
          </w:rPr>
          <w:tab/>
        </w:r>
        <w:r w:rsidR="000C0831">
          <w:rPr>
            <w:noProof/>
            <w:webHidden/>
          </w:rPr>
          <w:fldChar w:fldCharType="begin"/>
        </w:r>
        <w:r w:rsidR="000C0831">
          <w:rPr>
            <w:noProof/>
            <w:webHidden/>
          </w:rPr>
          <w:instrText xml:space="preserve"> PAGEREF _Toc383432852 \h </w:instrText>
        </w:r>
        <w:r w:rsidR="000C0831">
          <w:rPr>
            <w:noProof/>
            <w:webHidden/>
          </w:rPr>
        </w:r>
        <w:r w:rsidR="000C0831">
          <w:rPr>
            <w:noProof/>
            <w:webHidden/>
          </w:rPr>
          <w:fldChar w:fldCharType="separate"/>
        </w:r>
        <w:r w:rsidR="006B20F4">
          <w:rPr>
            <w:noProof/>
            <w:webHidden/>
          </w:rPr>
          <w:t>32</w:t>
        </w:r>
        <w:r w:rsidR="000C0831">
          <w:rPr>
            <w:noProof/>
            <w:webHidden/>
          </w:rPr>
          <w:fldChar w:fldCharType="end"/>
        </w:r>
      </w:hyperlink>
    </w:p>
    <w:p w14:paraId="34A5BE4B"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53" w:history="1">
        <w:r w:rsidR="000C0831" w:rsidRPr="002071D4">
          <w:rPr>
            <w:rStyle w:val="Hyperlink"/>
            <w:noProof/>
          </w:rPr>
          <w:t>Figure 32: what the QnA Search screen might look like</w:t>
        </w:r>
        <w:r w:rsidR="000C0831">
          <w:rPr>
            <w:noProof/>
            <w:webHidden/>
          </w:rPr>
          <w:tab/>
        </w:r>
        <w:r w:rsidR="000C0831">
          <w:rPr>
            <w:noProof/>
            <w:webHidden/>
          </w:rPr>
          <w:fldChar w:fldCharType="begin"/>
        </w:r>
        <w:r w:rsidR="000C0831">
          <w:rPr>
            <w:noProof/>
            <w:webHidden/>
          </w:rPr>
          <w:instrText xml:space="preserve"> PAGEREF _Toc383432853 \h </w:instrText>
        </w:r>
        <w:r w:rsidR="000C0831">
          <w:rPr>
            <w:noProof/>
            <w:webHidden/>
          </w:rPr>
        </w:r>
        <w:r w:rsidR="000C0831">
          <w:rPr>
            <w:noProof/>
            <w:webHidden/>
          </w:rPr>
          <w:fldChar w:fldCharType="separate"/>
        </w:r>
        <w:r w:rsidR="006B20F4">
          <w:rPr>
            <w:noProof/>
            <w:webHidden/>
          </w:rPr>
          <w:t>33</w:t>
        </w:r>
        <w:r w:rsidR="000C0831">
          <w:rPr>
            <w:noProof/>
            <w:webHidden/>
          </w:rPr>
          <w:fldChar w:fldCharType="end"/>
        </w:r>
      </w:hyperlink>
    </w:p>
    <w:p w14:paraId="34A5BE4C"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54" w:history="1">
        <w:r w:rsidR="000C0831" w:rsidRPr="002071D4">
          <w:rPr>
            <w:rStyle w:val="Hyperlink"/>
            <w:noProof/>
          </w:rPr>
          <w:t>Figure 33: this shows how to configure a Follow Up process</w:t>
        </w:r>
        <w:r w:rsidR="000C0831">
          <w:rPr>
            <w:noProof/>
            <w:webHidden/>
          </w:rPr>
          <w:tab/>
        </w:r>
        <w:r w:rsidR="000C0831">
          <w:rPr>
            <w:noProof/>
            <w:webHidden/>
          </w:rPr>
          <w:fldChar w:fldCharType="begin"/>
        </w:r>
        <w:r w:rsidR="000C0831">
          <w:rPr>
            <w:noProof/>
            <w:webHidden/>
          </w:rPr>
          <w:instrText xml:space="preserve"> PAGEREF _Toc383432854 \h </w:instrText>
        </w:r>
        <w:r w:rsidR="000C0831">
          <w:rPr>
            <w:noProof/>
            <w:webHidden/>
          </w:rPr>
        </w:r>
        <w:r w:rsidR="000C0831">
          <w:rPr>
            <w:noProof/>
            <w:webHidden/>
          </w:rPr>
          <w:fldChar w:fldCharType="separate"/>
        </w:r>
        <w:r w:rsidR="006B20F4">
          <w:rPr>
            <w:noProof/>
            <w:webHidden/>
          </w:rPr>
          <w:t>34</w:t>
        </w:r>
        <w:r w:rsidR="000C0831">
          <w:rPr>
            <w:noProof/>
            <w:webHidden/>
          </w:rPr>
          <w:fldChar w:fldCharType="end"/>
        </w:r>
      </w:hyperlink>
    </w:p>
    <w:p w14:paraId="34A5BE4D"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55" w:history="1">
        <w:r w:rsidR="000C0831" w:rsidRPr="002071D4">
          <w:rPr>
            <w:rStyle w:val="Hyperlink"/>
            <w:noProof/>
          </w:rPr>
          <w:t>Figure 34: how to configure an escalation in the UK CID</w:t>
        </w:r>
        <w:r w:rsidR="000C0831">
          <w:rPr>
            <w:noProof/>
            <w:webHidden/>
          </w:rPr>
          <w:tab/>
        </w:r>
        <w:r w:rsidR="000C0831">
          <w:rPr>
            <w:noProof/>
            <w:webHidden/>
          </w:rPr>
          <w:fldChar w:fldCharType="begin"/>
        </w:r>
        <w:r w:rsidR="000C0831">
          <w:rPr>
            <w:noProof/>
            <w:webHidden/>
          </w:rPr>
          <w:instrText xml:space="preserve"> PAGEREF _Toc383432855 \h </w:instrText>
        </w:r>
        <w:r w:rsidR="000C0831">
          <w:rPr>
            <w:noProof/>
            <w:webHidden/>
          </w:rPr>
        </w:r>
        <w:r w:rsidR="000C0831">
          <w:rPr>
            <w:noProof/>
            <w:webHidden/>
          </w:rPr>
          <w:fldChar w:fldCharType="separate"/>
        </w:r>
        <w:r w:rsidR="006B20F4">
          <w:rPr>
            <w:noProof/>
            <w:webHidden/>
          </w:rPr>
          <w:t>35</w:t>
        </w:r>
        <w:r w:rsidR="000C0831">
          <w:rPr>
            <w:noProof/>
            <w:webHidden/>
          </w:rPr>
          <w:fldChar w:fldCharType="end"/>
        </w:r>
      </w:hyperlink>
    </w:p>
    <w:p w14:paraId="34A5BE4E"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56" w:history="1">
        <w:r w:rsidR="000C0831" w:rsidRPr="002071D4">
          <w:rPr>
            <w:rStyle w:val="Hyperlink"/>
            <w:noProof/>
          </w:rPr>
          <w:t>Figure 35: this allows the user to override the default Follow Up time</w:t>
        </w:r>
        <w:r w:rsidR="000C0831">
          <w:rPr>
            <w:noProof/>
            <w:webHidden/>
          </w:rPr>
          <w:tab/>
        </w:r>
        <w:r w:rsidR="000C0831">
          <w:rPr>
            <w:noProof/>
            <w:webHidden/>
          </w:rPr>
          <w:fldChar w:fldCharType="begin"/>
        </w:r>
        <w:r w:rsidR="000C0831">
          <w:rPr>
            <w:noProof/>
            <w:webHidden/>
          </w:rPr>
          <w:instrText xml:space="preserve"> PAGEREF _Toc383432856 \h </w:instrText>
        </w:r>
        <w:r w:rsidR="000C0831">
          <w:rPr>
            <w:noProof/>
            <w:webHidden/>
          </w:rPr>
        </w:r>
        <w:r w:rsidR="000C0831">
          <w:rPr>
            <w:noProof/>
            <w:webHidden/>
          </w:rPr>
          <w:fldChar w:fldCharType="separate"/>
        </w:r>
        <w:r w:rsidR="006B20F4">
          <w:rPr>
            <w:noProof/>
            <w:webHidden/>
          </w:rPr>
          <w:t>36</w:t>
        </w:r>
        <w:r w:rsidR="000C0831">
          <w:rPr>
            <w:noProof/>
            <w:webHidden/>
          </w:rPr>
          <w:fldChar w:fldCharType="end"/>
        </w:r>
      </w:hyperlink>
    </w:p>
    <w:p w14:paraId="34A5BE4F"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57" w:history="1">
        <w:r w:rsidR="000C0831" w:rsidRPr="002071D4">
          <w:rPr>
            <w:rStyle w:val="Hyperlink"/>
            <w:noProof/>
          </w:rPr>
          <w:t>Figure 36: what the Follow Up screen might look like</w:t>
        </w:r>
        <w:r w:rsidR="000C0831">
          <w:rPr>
            <w:noProof/>
            <w:webHidden/>
          </w:rPr>
          <w:tab/>
        </w:r>
        <w:r w:rsidR="000C0831">
          <w:rPr>
            <w:noProof/>
            <w:webHidden/>
          </w:rPr>
          <w:fldChar w:fldCharType="begin"/>
        </w:r>
        <w:r w:rsidR="000C0831">
          <w:rPr>
            <w:noProof/>
            <w:webHidden/>
          </w:rPr>
          <w:instrText xml:space="preserve"> PAGEREF _Toc383432857 \h </w:instrText>
        </w:r>
        <w:r w:rsidR="000C0831">
          <w:rPr>
            <w:noProof/>
            <w:webHidden/>
          </w:rPr>
        </w:r>
        <w:r w:rsidR="000C0831">
          <w:rPr>
            <w:noProof/>
            <w:webHidden/>
          </w:rPr>
          <w:fldChar w:fldCharType="separate"/>
        </w:r>
        <w:r w:rsidR="006B20F4">
          <w:rPr>
            <w:noProof/>
            <w:webHidden/>
          </w:rPr>
          <w:t>36</w:t>
        </w:r>
        <w:r w:rsidR="000C0831">
          <w:rPr>
            <w:noProof/>
            <w:webHidden/>
          </w:rPr>
          <w:fldChar w:fldCharType="end"/>
        </w:r>
      </w:hyperlink>
    </w:p>
    <w:p w14:paraId="34A5BE50" w14:textId="77777777" w:rsidR="000C0831" w:rsidRDefault="00AD37F6">
      <w:pPr>
        <w:pStyle w:val="TableofFigures"/>
        <w:tabs>
          <w:tab w:val="right" w:leader="dot" w:pos="9017"/>
        </w:tabs>
        <w:rPr>
          <w:rFonts w:asciiTheme="minorHAnsi" w:eastAsiaTheme="minorEastAsia" w:hAnsiTheme="minorHAnsi" w:cstheme="minorBidi"/>
          <w:noProof/>
          <w:sz w:val="22"/>
          <w:szCs w:val="22"/>
          <w:lang w:eastAsia="en-AU"/>
        </w:rPr>
      </w:pPr>
      <w:hyperlink w:anchor="_Toc383432858" w:history="1">
        <w:r w:rsidR="000C0831" w:rsidRPr="002071D4">
          <w:rPr>
            <w:rStyle w:val="Hyperlink"/>
            <w:noProof/>
          </w:rPr>
          <w:t>Figure 37: the current Job Management screen to allow the user to convert to a CID</w:t>
        </w:r>
        <w:r w:rsidR="000C0831">
          <w:rPr>
            <w:noProof/>
            <w:webHidden/>
          </w:rPr>
          <w:tab/>
        </w:r>
        <w:r w:rsidR="000C0831">
          <w:rPr>
            <w:noProof/>
            <w:webHidden/>
          </w:rPr>
          <w:fldChar w:fldCharType="begin"/>
        </w:r>
        <w:r w:rsidR="000C0831">
          <w:rPr>
            <w:noProof/>
            <w:webHidden/>
          </w:rPr>
          <w:instrText xml:space="preserve"> PAGEREF _Toc383432858 \h </w:instrText>
        </w:r>
        <w:r w:rsidR="000C0831">
          <w:rPr>
            <w:noProof/>
            <w:webHidden/>
          </w:rPr>
        </w:r>
        <w:r w:rsidR="000C0831">
          <w:rPr>
            <w:noProof/>
            <w:webHidden/>
          </w:rPr>
          <w:fldChar w:fldCharType="separate"/>
        </w:r>
        <w:r w:rsidR="006B20F4">
          <w:rPr>
            <w:noProof/>
            <w:webHidden/>
          </w:rPr>
          <w:t>37</w:t>
        </w:r>
        <w:r w:rsidR="000C0831">
          <w:rPr>
            <w:noProof/>
            <w:webHidden/>
          </w:rPr>
          <w:fldChar w:fldCharType="end"/>
        </w:r>
      </w:hyperlink>
    </w:p>
    <w:p w14:paraId="34A5BE51" w14:textId="77777777" w:rsidR="004E783F" w:rsidRDefault="007F000F" w:rsidP="00AF61DA">
      <w:pPr>
        <w:pStyle w:val="normal1indent"/>
        <w:ind w:left="4536" w:hanging="3827"/>
      </w:pPr>
      <w:r>
        <w:fldChar w:fldCharType="end"/>
      </w:r>
    </w:p>
    <w:p w14:paraId="34A5BE52" w14:textId="77777777" w:rsidR="004E783F" w:rsidRDefault="004E783F" w:rsidP="00AF61DA"/>
    <w:p w14:paraId="34A5BE53" w14:textId="77777777" w:rsidR="004E783F" w:rsidRPr="00543A75" w:rsidRDefault="004E783F" w:rsidP="00AF61DA">
      <w:pPr>
        <w:pStyle w:val="normal1indent"/>
        <w:ind w:left="4536" w:hanging="3827"/>
      </w:pPr>
    </w:p>
    <w:p w14:paraId="34A5BE54" w14:textId="77777777" w:rsidR="001E4913" w:rsidRDefault="001E4913" w:rsidP="00AF61DA">
      <w:pPr>
        <w:pStyle w:val="L1Appendix"/>
        <w:jc w:val="both"/>
      </w:pPr>
      <w:bookmarkStart w:id="221" w:name="_Toc132432461"/>
      <w:bookmarkStart w:id="222" w:name="_Toc383432755"/>
      <w:r w:rsidRPr="00543A75">
        <w:t>A4</w:t>
      </w:r>
      <w:r w:rsidRPr="00543A75">
        <w:tab/>
        <w:t>References</w:t>
      </w:r>
      <w:bookmarkEnd w:id="221"/>
      <w:bookmarkEnd w:id="222"/>
    </w:p>
    <w:p w14:paraId="34A5BE55" w14:textId="77777777" w:rsidR="00163C8F" w:rsidRDefault="00163C8F" w:rsidP="00AF61DA">
      <w:pPr>
        <w:pStyle w:val="normal1indent"/>
        <w:ind w:left="4536" w:hanging="3827"/>
      </w:pPr>
    </w:p>
    <w:p w14:paraId="34A5BE56" w14:textId="77777777" w:rsidR="00163C8F" w:rsidRDefault="00163C8F" w:rsidP="00AF61DA">
      <w:pPr>
        <w:pStyle w:val="normal1indent"/>
        <w:ind w:left="4536" w:hanging="3827"/>
      </w:pPr>
    </w:p>
    <w:p w14:paraId="17462687" w14:textId="2ADC2E2C" w:rsidR="00F92DFD" w:rsidRPr="00543A75" w:rsidRDefault="00F92DFD" w:rsidP="00AF61DA">
      <w:pPr>
        <w:pStyle w:val="normal1indent"/>
        <w:ind w:left="4536" w:hanging="3827"/>
      </w:pPr>
    </w:p>
    <w:p w14:paraId="34A5BE57" w14:textId="77777777" w:rsidR="001E4913" w:rsidRPr="00163C8F" w:rsidRDefault="001E4913" w:rsidP="00AF61DA">
      <w:pPr>
        <w:pStyle w:val="HiddenText"/>
      </w:pPr>
      <w:r w:rsidRPr="00163C8F">
        <w:t>Business Request Brief&lt;application name&gt;</w:t>
      </w:r>
    </w:p>
    <w:p w14:paraId="34A5BE58" w14:textId="77777777" w:rsidR="001E4913" w:rsidRPr="00163C8F" w:rsidRDefault="001E4913" w:rsidP="00AF61DA">
      <w:pPr>
        <w:pStyle w:val="HiddenText"/>
      </w:pPr>
      <w:r w:rsidRPr="00163C8F">
        <w:t>Feasibility Document&lt;application name&gt;</w:t>
      </w:r>
    </w:p>
    <w:p w14:paraId="34A5BE59" w14:textId="77777777" w:rsidR="001E4913" w:rsidRPr="00163C8F" w:rsidRDefault="001E4913" w:rsidP="00AF61DA">
      <w:pPr>
        <w:pStyle w:val="HiddenText"/>
      </w:pPr>
      <w:r w:rsidRPr="00163C8F">
        <w:t>Business Requirements Document, &lt;application name&gt;</w:t>
      </w:r>
    </w:p>
    <w:p w14:paraId="34A5BE5A" w14:textId="77777777" w:rsidR="001E4913" w:rsidRPr="00163C8F" w:rsidRDefault="001E4913" w:rsidP="00AF61DA">
      <w:pPr>
        <w:pStyle w:val="HiddenText"/>
      </w:pPr>
      <w:r w:rsidRPr="00163C8F">
        <w:t>Project Charter, &lt;application name&gt;</w:t>
      </w:r>
    </w:p>
    <w:p w14:paraId="34A5BE5B" w14:textId="77777777" w:rsidR="001E4913" w:rsidRPr="00163C8F" w:rsidRDefault="001E4913" w:rsidP="00AF61DA">
      <w:pPr>
        <w:pStyle w:val="HiddenText"/>
      </w:pPr>
      <w:r w:rsidRPr="00163C8F">
        <w:t>Project Management plan, &lt;application name&gt;</w:t>
      </w:r>
    </w:p>
    <w:p w14:paraId="34A5BE5C" w14:textId="77777777" w:rsidR="001E4913" w:rsidRPr="00163C8F" w:rsidRDefault="001E4913" w:rsidP="00AF61DA">
      <w:pPr>
        <w:pStyle w:val="HiddenText"/>
      </w:pPr>
      <w:r w:rsidRPr="00163C8F">
        <w:t>Solution Architecture &lt;application name&gt;</w:t>
      </w:r>
    </w:p>
    <w:p w14:paraId="34A5BE5D" w14:textId="77777777" w:rsidR="001E4913" w:rsidRPr="00163C8F" w:rsidRDefault="001E4913" w:rsidP="00AF61DA">
      <w:pPr>
        <w:pStyle w:val="HiddenText"/>
      </w:pPr>
      <w:r w:rsidRPr="00163C8F">
        <w:t>Business Solution Management Report (4QD only)</w:t>
      </w:r>
    </w:p>
    <w:p w14:paraId="34A5BE5E" w14:textId="77777777" w:rsidR="001E4913" w:rsidRPr="00163C8F" w:rsidRDefault="001E4913" w:rsidP="00AF61DA">
      <w:pPr>
        <w:pStyle w:val="HiddenText"/>
      </w:pPr>
      <w:r w:rsidRPr="00163C8F">
        <w:t xml:space="preserve">High Level Requirements &amp; Solution Definition (4QD Lite only)  </w:t>
      </w:r>
    </w:p>
    <w:p w14:paraId="34A5BE5F" w14:textId="105E855E" w:rsidR="001E4913" w:rsidRPr="00163C8F" w:rsidRDefault="001E4913" w:rsidP="00AF61DA">
      <w:pPr>
        <w:pStyle w:val="HiddenText"/>
      </w:pPr>
      <w:r w:rsidRPr="00163C8F">
        <w:t>DRP Recovery Strategy, A Guideline for Developing</w:t>
      </w:r>
    </w:p>
    <w:sectPr w:rsidR="001E4913" w:rsidRPr="00163C8F" w:rsidSect="00395FE2">
      <w:headerReference w:type="even" r:id="rId61"/>
      <w:headerReference w:type="default" r:id="rId62"/>
      <w:footerReference w:type="even" r:id="rId63"/>
      <w:footerReference w:type="default" r:id="rId64"/>
      <w:headerReference w:type="first" r:id="rId65"/>
      <w:footerReference w:type="first" r:id="rId66"/>
      <w:footnotePr>
        <w:numRestart w:val="eachSect"/>
      </w:footnotePr>
      <w:pgSz w:w="11907" w:h="16840" w:code="9"/>
      <w:pgMar w:top="1134" w:right="1440" w:bottom="1134" w:left="1440" w:header="0" w:footer="34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AEA350" w14:textId="77777777" w:rsidR="004F391D" w:rsidRDefault="004F391D">
      <w:pPr>
        <w:spacing w:before="0" w:after="0"/>
      </w:pPr>
      <w:r>
        <w:separator/>
      </w:r>
    </w:p>
  </w:endnote>
  <w:endnote w:type="continuationSeparator" w:id="0">
    <w:p w14:paraId="1E5D6BE6" w14:textId="77777777" w:rsidR="004F391D" w:rsidRDefault="004F391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B197C" w14:textId="77777777" w:rsidR="00AD37F6" w:rsidRDefault="00AD37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5BEB4" w14:textId="091323D9" w:rsidR="00AD37F6" w:rsidRPr="00F92DFD" w:rsidRDefault="00AD37F6" w:rsidP="00F92DFD">
    <w:pPr>
      <w:pStyle w:val="Footer"/>
      <w:shd w:val="clear" w:color="auto" w:fill="FFFFFF"/>
      <w:tabs>
        <w:tab w:val="clear" w:pos="709"/>
        <w:tab w:val="clear" w:pos="6662"/>
        <w:tab w:val="clear" w:pos="8222"/>
        <w:tab w:val="clear" w:pos="9639"/>
        <w:tab w:val="num" w:pos="0"/>
        <w:tab w:val="center" w:pos="4962"/>
        <w:tab w:val="right" w:pos="9072"/>
      </w:tabs>
      <w:ind w:left="0" w:firstLine="0"/>
      <w:rPr>
        <w:rFonts w:ascii="Calibri" w:hAnsi="Calibri"/>
        <w:lang w:val="en-US"/>
      </w:rPr>
    </w:pPr>
    <w:r>
      <w:rPr>
        <w:rFonts w:ascii="Calibri" w:hAnsi="Calibri"/>
        <w:snapToGrid w:val="0"/>
      </w:rPr>
      <w:tab/>
    </w:r>
    <w:r w:rsidRPr="00D56618">
      <w:rPr>
        <w:rFonts w:ascii="Calibri" w:hAnsi="Calibri"/>
        <w:snapToGrid w:val="0"/>
      </w:rPr>
      <w:t xml:space="preserve">Page </w:t>
    </w:r>
    <w:r w:rsidRPr="00D56618">
      <w:rPr>
        <w:rFonts w:ascii="Calibri" w:hAnsi="Calibri"/>
        <w:snapToGrid w:val="0"/>
      </w:rPr>
      <w:fldChar w:fldCharType="begin"/>
    </w:r>
    <w:r w:rsidRPr="00D56618">
      <w:rPr>
        <w:rFonts w:ascii="Calibri" w:hAnsi="Calibri"/>
        <w:snapToGrid w:val="0"/>
      </w:rPr>
      <w:instrText xml:space="preserve"> PAGE </w:instrText>
    </w:r>
    <w:r w:rsidRPr="00D56618">
      <w:rPr>
        <w:rFonts w:ascii="Calibri" w:hAnsi="Calibri"/>
        <w:snapToGrid w:val="0"/>
      </w:rPr>
      <w:fldChar w:fldCharType="separate"/>
    </w:r>
    <w:r w:rsidR="005416B8">
      <w:rPr>
        <w:rFonts w:ascii="Calibri" w:hAnsi="Calibri"/>
        <w:noProof/>
        <w:snapToGrid w:val="0"/>
      </w:rPr>
      <w:t>21</w:t>
    </w:r>
    <w:r w:rsidRPr="00D56618">
      <w:rPr>
        <w:rFonts w:ascii="Calibri" w:hAnsi="Calibri"/>
        <w:snapToGrid w:val="0"/>
      </w:rPr>
      <w:fldChar w:fldCharType="end"/>
    </w:r>
    <w:r w:rsidRPr="00D56618">
      <w:rPr>
        <w:rFonts w:ascii="Calibri" w:hAnsi="Calibri"/>
        <w:snapToGrid w:val="0"/>
      </w:rPr>
      <w:t xml:space="preserve"> of </w:t>
    </w:r>
    <w:r w:rsidRPr="00D56618">
      <w:rPr>
        <w:rStyle w:val="PageNumber"/>
        <w:rFonts w:ascii="Calibri" w:hAnsi="Calibri"/>
      </w:rPr>
      <w:fldChar w:fldCharType="begin"/>
    </w:r>
    <w:r w:rsidRPr="00D56618">
      <w:rPr>
        <w:rStyle w:val="PageNumber"/>
        <w:rFonts w:ascii="Calibri" w:hAnsi="Calibri"/>
      </w:rPr>
      <w:instrText xml:space="preserve"> NUMPAGES </w:instrText>
    </w:r>
    <w:r w:rsidRPr="00D56618">
      <w:rPr>
        <w:rStyle w:val="PageNumber"/>
        <w:rFonts w:ascii="Calibri" w:hAnsi="Calibri"/>
      </w:rPr>
      <w:fldChar w:fldCharType="separate"/>
    </w:r>
    <w:r w:rsidR="005416B8">
      <w:rPr>
        <w:rStyle w:val="PageNumber"/>
        <w:rFonts w:ascii="Calibri" w:hAnsi="Calibri"/>
        <w:noProof/>
      </w:rPr>
      <w:t>43</w:t>
    </w:r>
    <w:r w:rsidRPr="00D56618">
      <w:rPr>
        <w:rStyle w:val="PageNumber"/>
        <w:rFonts w:ascii="Calibri" w:hAnsi="Calibri"/>
      </w:rPr>
      <w:fldChar w:fldCharType="end"/>
    </w:r>
    <w:r>
      <w:rPr>
        <w:rStyle w:val="PageNumber"/>
        <w:rFonts w:ascii="Calibri" w:hAnsi="Calibri"/>
      </w:rPr>
      <w:tab/>
    </w:r>
    <w:r>
      <w:rPr>
        <w:rFonts w:ascii="Calibri" w:hAnsi="Calibri"/>
        <w:lang w:val="en-US"/>
      </w:rPr>
      <w:t>Delivered 8</w:t>
    </w:r>
    <w:r w:rsidRPr="00F92DFD">
      <w:rPr>
        <w:rFonts w:ascii="Calibri" w:hAnsi="Calibri"/>
        <w:vertAlign w:val="superscript"/>
        <w:lang w:val="en-US"/>
      </w:rPr>
      <w:t>th</w:t>
    </w:r>
    <w:r>
      <w:rPr>
        <w:rFonts w:ascii="Calibri" w:hAnsi="Calibri"/>
        <w:lang w:val="en-US"/>
      </w:rPr>
      <w:t xml:space="preserve"> August 2014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5BEB5" w14:textId="77777777" w:rsidR="00AD37F6" w:rsidRPr="00CA08FE" w:rsidRDefault="00AD37F6" w:rsidP="004478D0">
    <w:pPr>
      <w:pStyle w:val="Footer"/>
      <w:shd w:val="clear" w:color="auto" w:fill="auto"/>
      <w:tabs>
        <w:tab w:val="left" w:pos="4395"/>
      </w:tabs>
      <w:spacing w:before="120"/>
      <w:ind w:left="0" w:firstLine="0"/>
      <w:rPr>
        <w:rFonts w:ascii="Calibri" w:hAnsi="Calibri"/>
        <w:lang w:val="en-AU"/>
      </w:rPr>
    </w:pPr>
    <w:r>
      <w:rPr>
        <w:rFonts w:ascii="Calibri" w:hAnsi="Calibri"/>
        <w:noProof/>
        <w:lang w:val="en-AU"/>
      </w:rPr>
      <w:t>COMS II – Critical Incident Module</w:t>
    </w:r>
    <w:r>
      <w:rPr>
        <w:rFonts w:ascii="Calibri" w:hAnsi="Calibri"/>
        <w:lang w:val="en-AU"/>
      </w:rPr>
      <w:tab/>
    </w:r>
    <w:r>
      <w:rPr>
        <w:rFonts w:ascii="Calibri" w:hAnsi="Calibri"/>
        <w:lang w:val="en-AU"/>
      </w:rPr>
      <w:tab/>
    </w:r>
    <w:r>
      <w:rPr>
        <w:rFonts w:ascii="Calibri" w:hAnsi="Calibri"/>
        <w:lang w:val="en-AU"/>
      </w:rPr>
      <w:tab/>
    </w:r>
    <w:r>
      <w:rPr>
        <w:rFonts w:ascii="Calibri" w:hAnsi="Calibri"/>
        <w:noProof/>
        <w:lang w:val="en-US"/>
      </w:rPr>
      <w:drawing>
        <wp:inline distT="0" distB="0" distL="0" distR="0" wp14:anchorId="34A5BEB6" wp14:editId="34A5BEB7">
          <wp:extent cx="1019175" cy="554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8946" cy="565568"/>
                  </a:xfrm>
                  <a:prstGeom prst="rect">
                    <a:avLst/>
                  </a:prstGeom>
                </pic:spPr>
              </pic:pic>
            </a:graphicData>
          </a:graphic>
        </wp:inline>
      </w:drawing>
    </w:r>
    <w:r>
      <w:rPr>
        <w:rFonts w:ascii="Calibri" w:hAnsi="Calibri"/>
        <w:lang w:val="en-AU"/>
      </w:rPr>
      <w:tab/>
    </w:r>
    <w:r>
      <w:rPr>
        <w:rFonts w:ascii="Calibri" w:hAnsi="Calibri"/>
        <w:lang w:val="en-AU"/>
      </w:rPr>
      <w:tab/>
      <w:t xml:space="preserve">      </w:t>
    </w:r>
    <w:r>
      <w:rPr>
        <w:rFonts w:ascii="Calibri" w:hAnsi="Calibri"/>
        <w:lang w:val="en-AU"/>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BA4D18" w14:textId="77777777" w:rsidR="004F391D" w:rsidRDefault="004F391D">
      <w:pPr>
        <w:spacing w:before="0" w:after="0"/>
      </w:pPr>
      <w:r>
        <w:separator/>
      </w:r>
    </w:p>
  </w:footnote>
  <w:footnote w:type="continuationSeparator" w:id="0">
    <w:p w14:paraId="3140A670" w14:textId="77777777" w:rsidR="004F391D" w:rsidRDefault="004F391D">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E3081" w14:textId="77777777" w:rsidR="00AD37F6" w:rsidRDefault="00AD37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0014E" w14:textId="77777777" w:rsidR="00AD37F6" w:rsidRDefault="00AD37F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10DD7" w14:textId="77777777" w:rsidR="00AD37F6" w:rsidRDefault="00AD37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78pt;height:35.25pt" o:bullet="t">
        <v:imagedata r:id="rId1" o:title="coles"/>
      </v:shape>
    </w:pict>
  </w:numPicBullet>
  <w:abstractNum w:abstractNumId="0" w15:restartNumberingAfterBreak="0">
    <w:nsid w:val="094D10D8"/>
    <w:multiLevelType w:val="hybridMultilevel"/>
    <w:tmpl w:val="BAAC0D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8A7138"/>
    <w:multiLevelType w:val="hybridMultilevel"/>
    <w:tmpl w:val="5CF6E28A"/>
    <w:lvl w:ilvl="0" w:tplc="0C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2" w15:restartNumberingAfterBreak="0">
    <w:nsid w:val="1199484A"/>
    <w:multiLevelType w:val="hybridMultilevel"/>
    <w:tmpl w:val="F3AA52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9E2F40"/>
    <w:multiLevelType w:val="singleLevel"/>
    <w:tmpl w:val="7304DA96"/>
    <w:lvl w:ilvl="0">
      <w:start w:val="1"/>
      <w:numFmt w:val="bullet"/>
      <w:pStyle w:val="Bullet"/>
      <w:lvlText w:val=""/>
      <w:lvlJc w:val="left"/>
      <w:pPr>
        <w:tabs>
          <w:tab w:val="num" w:pos="360"/>
        </w:tabs>
        <w:ind w:left="360" w:hanging="360"/>
      </w:pPr>
      <w:rPr>
        <w:rFonts w:ascii="Symbol" w:hAnsi="Symbol" w:hint="default"/>
      </w:rPr>
    </w:lvl>
  </w:abstractNum>
  <w:abstractNum w:abstractNumId="4" w15:restartNumberingAfterBreak="0">
    <w:nsid w:val="1AD5143B"/>
    <w:multiLevelType w:val="singleLevel"/>
    <w:tmpl w:val="79729A88"/>
    <w:lvl w:ilvl="0">
      <w:start w:val="1"/>
      <w:numFmt w:val="bullet"/>
      <w:pStyle w:val="BulletList"/>
      <w:lvlText w:val=""/>
      <w:lvlJc w:val="left"/>
      <w:pPr>
        <w:tabs>
          <w:tab w:val="num" w:pos="360"/>
        </w:tabs>
        <w:ind w:left="360" w:hanging="360"/>
      </w:pPr>
      <w:rPr>
        <w:rFonts w:ascii="Wingdings" w:hAnsi="Wingdings" w:hint="default"/>
      </w:rPr>
    </w:lvl>
  </w:abstractNum>
  <w:abstractNum w:abstractNumId="5" w15:restartNumberingAfterBreak="0">
    <w:nsid w:val="1CCC6397"/>
    <w:multiLevelType w:val="hybridMultilevel"/>
    <w:tmpl w:val="BDAC01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F4558F2"/>
    <w:multiLevelType w:val="multilevel"/>
    <w:tmpl w:val="1F24EA3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38F5F3B"/>
    <w:multiLevelType w:val="hybridMultilevel"/>
    <w:tmpl w:val="4AA05F34"/>
    <w:lvl w:ilvl="0" w:tplc="0C090001">
      <w:start w:val="1"/>
      <w:numFmt w:val="bullet"/>
      <w:lvlText w:val=""/>
      <w:lvlJc w:val="left"/>
      <w:pPr>
        <w:ind w:left="2128" w:hanging="360"/>
      </w:pPr>
      <w:rPr>
        <w:rFonts w:ascii="Symbol" w:hAnsi="Symbol"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8" w15:restartNumberingAfterBreak="0">
    <w:nsid w:val="25845FCF"/>
    <w:multiLevelType w:val="hybridMultilevel"/>
    <w:tmpl w:val="C0EA55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D501CCA"/>
    <w:multiLevelType w:val="hybridMultilevel"/>
    <w:tmpl w:val="7158C13A"/>
    <w:lvl w:ilvl="0" w:tplc="0C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B44D6"/>
    <w:multiLevelType w:val="hybridMultilevel"/>
    <w:tmpl w:val="F5C8A26E"/>
    <w:lvl w:ilvl="0" w:tplc="0C090001">
      <w:start w:val="1"/>
      <w:numFmt w:val="bullet"/>
      <w:lvlText w:val=""/>
      <w:lvlJc w:val="left"/>
      <w:pPr>
        <w:ind w:left="2143"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135004A"/>
    <w:multiLevelType w:val="hybridMultilevel"/>
    <w:tmpl w:val="9550AFA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2BF08F2"/>
    <w:multiLevelType w:val="hybridMultilevel"/>
    <w:tmpl w:val="981C18D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2E06735"/>
    <w:multiLevelType w:val="hybridMultilevel"/>
    <w:tmpl w:val="652A8470"/>
    <w:lvl w:ilvl="0" w:tplc="0C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4C71AF"/>
    <w:multiLevelType w:val="hybridMultilevel"/>
    <w:tmpl w:val="31D88F7C"/>
    <w:lvl w:ilvl="0" w:tplc="2898A1A2">
      <w:start w:val="1"/>
      <w:numFmt w:val="decimal"/>
      <w:lvlText w:val="%1."/>
      <w:lvlJc w:val="left"/>
      <w:pPr>
        <w:ind w:left="1071" w:hanging="360"/>
      </w:pPr>
      <w:rPr>
        <w:rFonts w:hint="default"/>
      </w:rPr>
    </w:lvl>
    <w:lvl w:ilvl="1" w:tplc="0C090019" w:tentative="1">
      <w:start w:val="1"/>
      <w:numFmt w:val="lowerLetter"/>
      <w:lvlText w:val="%2."/>
      <w:lvlJc w:val="left"/>
      <w:pPr>
        <w:ind w:left="1791" w:hanging="360"/>
      </w:pPr>
    </w:lvl>
    <w:lvl w:ilvl="2" w:tplc="0C09001B" w:tentative="1">
      <w:start w:val="1"/>
      <w:numFmt w:val="lowerRoman"/>
      <w:lvlText w:val="%3."/>
      <w:lvlJc w:val="right"/>
      <w:pPr>
        <w:ind w:left="2511" w:hanging="180"/>
      </w:pPr>
    </w:lvl>
    <w:lvl w:ilvl="3" w:tplc="0C09000F" w:tentative="1">
      <w:start w:val="1"/>
      <w:numFmt w:val="decimal"/>
      <w:lvlText w:val="%4."/>
      <w:lvlJc w:val="left"/>
      <w:pPr>
        <w:ind w:left="3231" w:hanging="360"/>
      </w:pPr>
    </w:lvl>
    <w:lvl w:ilvl="4" w:tplc="0C090019" w:tentative="1">
      <w:start w:val="1"/>
      <w:numFmt w:val="lowerLetter"/>
      <w:lvlText w:val="%5."/>
      <w:lvlJc w:val="left"/>
      <w:pPr>
        <w:ind w:left="3951" w:hanging="360"/>
      </w:pPr>
    </w:lvl>
    <w:lvl w:ilvl="5" w:tplc="0C09001B" w:tentative="1">
      <w:start w:val="1"/>
      <w:numFmt w:val="lowerRoman"/>
      <w:lvlText w:val="%6."/>
      <w:lvlJc w:val="right"/>
      <w:pPr>
        <w:ind w:left="4671" w:hanging="180"/>
      </w:pPr>
    </w:lvl>
    <w:lvl w:ilvl="6" w:tplc="0C09000F" w:tentative="1">
      <w:start w:val="1"/>
      <w:numFmt w:val="decimal"/>
      <w:lvlText w:val="%7."/>
      <w:lvlJc w:val="left"/>
      <w:pPr>
        <w:ind w:left="5391" w:hanging="360"/>
      </w:pPr>
    </w:lvl>
    <w:lvl w:ilvl="7" w:tplc="0C090019" w:tentative="1">
      <w:start w:val="1"/>
      <w:numFmt w:val="lowerLetter"/>
      <w:lvlText w:val="%8."/>
      <w:lvlJc w:val="left"/>
      <w:pPr>
        <w:ind w:left="6111" w:hanging="360"/>
      </w:pPr>
    </w:lvl>
    <w:lvl w:ilvl="8" w:tplc="0C09001B" w:tentative="1">
      <w:start w:val="1"/>
      <w:numFmt w:val="lowerRoman"/>
      <w:lvlText w:val="%9."/>
      <w:lvlJc w:val="right"/>
      <w:pPr>
        <w:ind w:left="6831" w:hanging="180"/>
      </w:pPr>
    </w:lvl>
  </w:abstractNum>
  <w:abstractNum w:abstractNumId="15" w15:restartNumberingAfterBreak="0">
    <w:nsid w:val="3CDA40B4"/>
    <w:multiLevelType w:val="hybridMultilevel"/>
    <w:tmpl w:val="18EEE1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436108D"/>
    <w:multiLevelType w:val="hybridMultilevel"/>
    <w:tmpl w:val="8B6400B8"/>
    <w:lvl w:ilvl="0" w:tplc="129E9688">
      <w:numFmt w:val="bullet"/>
      <w:lvlText w:val="-"/>
      <w:lvlJc w:val="left"/>
      <w:pPr>
        <w:ind w:left="1074" w:hanging="360"/>
      </w:pPr>
      <w:rPr>
        <w:rFonts w:ascii="Calibri" w:eastAsia="Times New Roman" w:hAnsi="Calibri" w:cs="Calibri"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17" w15:restartNumberingAfterBreak="0">
    <w:nsid w:val="4CC13F8C"/>
    <w:multiLevelType w:val="hybridMultilevel"/>
    <w:tmpl w:val="44F60D52"/>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4F6B0F66"/>
    <w:multiLevelType w:val="hybridMultilevel"/>
    <w:tmpl w:val="BD04F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FB10910"/>
    <w:multiLevelType w:val="hybridMultilevel"/>
    <w:tmpl w:val="93BAC79E"/>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516559C8"/>
    <w:multiLevelType w:val="multilevel"/>
    <w:tmpl w:val="7CE4BC56"/>
    <w:lvl w:ilvl="0">
      <w:start w:val="1"/>
      <w:numFmt w:val="decimal"/>
      <w:pStyle w:val="HeadingLevel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5C6A1F81"/>
    <w:multiLevelType w:val="singleLevel"/>
    <w:tmpl w:val="004A7516"/>
    <w:lvl w:ilvl="0">
      <w:start w:val="1"/>
      <w:numFmt w:val="bullet"/>
      <w:pStyle w:val="BulletList-indent1"/>
      <w:lvlText w:val=""/>
      <w:lvlJc w:val="left"/>
      <w:pPr>
        <w:tabs>
          <w:tab w:val="num" w:pos="360"/>
        </w:tabs>
        <w:ind w:left="360" w:hanging="360"/>
      </w:pPr>
      <w:rPr>
        <w:rFonts w:ascii="Wingdings" w:hAnsi="Wingdings" w:hint="default"/>
      </w:rPr>
    </w:lvl>
  </w:abstractNum>
  <w:abstractNum w:abstractNumId="22" w15:restartNumberingAfterBreak="0">
    <w:nsid w:val="6078355B"/>
    <w:multiLevelType w:val="hybridMultilevel"/>
    <w:tmpl w:val="4EEAED2C"/>
    <w:lvl w:ilvl="0" w:tplc="0C090001">
      <w:start w:val="1"/>
      <w:numFmt w:val="bullet"/>
      <w:lvlText w:val=""/>
      <w:lvlJc w:val="left"/>
      <w:pPr>
        <w:ind w:left="1433"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3" w15:restartNumberingAfterBreak="0">
    <w:nsid w:val="66231529"/>
    <w:multiLevelType w:val="singleLevel"/>
    <w:tmpl w:val="3A26357E"/>
    <w:lvl w:ilvl="0">
      <w:numFmt w:val="bullet"/>
      <w:pStyle w:val="Description"/>
      <w:lvlText w:val="-"/>
      <w:lvlJc w:val="left"/>
      <w:pPr>
        <w:tabs>
          <w:tab w:val="num" w:pos="360"/>
        </w:tabs>
        <w:ind w:left="360" w:hanging="360"/>
      </w:pPr>
      <w:rPr>
        <w:rFonts w:ascii="Times New Roman" w:hAnsi="Times New Roman" w:hint="default"/>
      </w:rPr>
    </w:lvl>
  </w:abstractNum>
  <w:abstractNum w:abstractNumId="24" w15:restartNumberingAfterBreak="0">
    <w:nsid w:val="6AC67FEF"/>
    <w:multiLevelType w:val="singleLevel"/>
    <w:tmpl w:val="0D086CC8"/>
    <w:lvl w:ilvl="0">
      <w:start w:val="1"/>
      <w:numFmt w:val="bullet"/>
      <w:pStyle w:val="Style1"/>
      <w:lvlText w:val=""/>
      <w:lvlJc w:val="left"/>
      <w:pPr>
        <w:tabs>
          <w:tab w:val="num" w:pos="1891"/>
        </w:tabs>
        <w:ind w:left="1758" w:hanging="227"/>
      </w:pPr>
      <w:rPr>
        <w:rFonts w:ascii="Wingdings" w:hAnsi="Wingdings" w:hint="default"/>
        <w:sz w:val="16"/>
      </w:rPr>
    </w:lvl>
  </w:abstractNum>
  <w:abstractNum w:abstractNumId="25" w15:restartNumberingAfterBreak="0">
    <w:nsid w:val="6FB70022"/>
    <w:multiLevelType w:val="hybridMultilevel"/>
    <w:tmpl w:val="B0B807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4577BF0"/>
    <w:multiLevelType w:val="hybridMultilevel"/>
    <w:tmpl w:val="6B6438A8"/>
    <w:lvl w:ilvl="0" w:tplc="D4BCA870">
      <w:start w:val="1"/>
      <w:numFmt w:val="decimal"/>
      <w:pStyle w:val="Title"/>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5477221"/>
    <w:multiLevelType w:val="hybridMultilevel"/>
    <w:tmpl w:val="40627DDC"/>
    <w:lvl w:ilvl="0" w:tplc="04090001">
      <w:start w:val="1"/>
      <w:numFmt w:val="bullet"/>
      <w:lvlText w:val=""/>
      <w:lvlJc w:val="left"/>
      <w:pPr>
        <w:tabs>
          <w:tab w:val="num" w:pos="715"/>
        </w:tabs>
        <w:ind w:left="715" w:hanging="360"/>
      </w:pPr>
      <w:rPr>
        <w:rFonts w:ascii="Symbol" w:hAnsi="Symbol" w:hint="default"/>
      </w:rPr>
    </w:lvl>
    <w:lvl w:ilvl="1" w:tplc="04090003" w:tentative="1">
      <w:start w:val="1"/>
      <w:numFmt w:val="bullet"/>
      <w:lvlText w:val="o"/>
      <w:lvlJc w:val="left"/>
      <w:pPr>
        <w:tabs>
          <w:tab w:val="num" w:pos="1435"/>
        </w:tabs>
        <w:ind w:left="1435" w:hanging="360"/>
      </w:pPr>
      <w:rPr>
        <w:rFonts w:ascii="Courier New" w:hAnsi="Courier New" w:hint="default"/>
      </w:rPr>
    </w:lvl>
    <w:lvl w:ilvl="2" w:tplc="04090005" w:tentative="1">
      <w:start w:val="1"/>
      <w:numFmt w:val="bullet"/>
      <w:lvlText w:val=""/>
      <w:lvlJc w:val="left"/>
      <w:pPr>
        <w:tabs>
          <w:tab w:val="num" w:pos="2155"/>
        </w:tabs>
        <w:ind w:left="2155" w:hanging="360"/>
      </w:pPr>
      <w:rPr>
        <w:rFonts w:ascii="Wingdings" w:hAnsi="Wingdings" w:hint="default"/>
      </w:rPr>
    </w:lvl>
    <w:lvl w:ilvl="3" w:tplc="04090001" w:tentative="1">
      <w:start w:val="1"/>
      <w:numFmt w:val="bullet"/>
      <w:lvlText w:val=""/>
      <w:lvlJc w:val="left"/>
      <w:pPr>
        <w:tabs>
          <w:tab w:val="num" w:pos="2875"/>
        </w:tabs>
        <w:ind w:left="2875" w:hanging="360"/>
      </w:pPr>
      <w:rPr>
        <w:rFonts w:ascii="Symbol" w:hAnsi="Symbol" w:hint="default"/>
      </w:rPr>
    </w:lvl>
    <w:lvl w:ilvl="4" w:tplc="04090003" w:tentative="1">
      <w:start w:val="1"/>
      <w:numFmt w:val="bullet"/>
      <w:lvlText w:val="o"/>
      <w:lvlJc w:val="left"/>
      <w:pPr>
        <w:tabs>
          <w:tab w:val="num" w:pos="3595"/>
        </w:tabs>
        <w:ind w:left="3595" w:hanging="360"/>
      </w:pPr>
      <w:rPr>
        <w:rFonts w:ascii="Courier New" w:hAnsi="Courier New" w:hint="default"/>
      </w:rPr>
    </w:lvl>
    <w:lvl w:ilvl="5" w:tplc="04090005" w:tentative="1">
      <w:start w:val="1"/>
      <w:numFmt w:val="bullet"/>
      <w:lvlText w:val=""/>
      <w:lvlJc w:val="left"/>
      <w:pPr>
        <w:tabs>
          <w:tab w:val="num" w:pos="4315"/>
        </w:tabs>
        <w:ind w:left="4315" w:hanging="360"/>
      </w:pPr>
      <w:rPr>
        <w:rFonts w:ascii="Wingdings" w:hAnsi="Wingdings" w:hint="default"/>
      </w:rPr>
    </w:lvl>
    <w:lvl w:ilvl="6" w:tplc="04090001" w:tentative="1">
      <w:start w:val="1"/>
      <w:numFmt w:val="bullet"/>
      <w:lvlText w:val=""/>
      <w:lvlJc w:val="left"/>
      <w:pPr>
        <w:tabs>
          <w:tab w:val="num" w:pos="5035"/>
        </w:tabs>
        <w:ind w:left="5035" w:hanging="360"/>
      </w:pPr>
      <w:rPr>
        <w:rFonts w:ascii="Symbol" w:hAnsi="Symbol" w:hint="default"/>
      </w:rPr>
    </w:lvl>
    <w:lvl w:ilvl="7" w:tplc="04090003" w:tentative="1">
      <w:start w:val="1"/>
      <w:numFmt w:val="bullet"/>
      <w:lvlText w:val="o"/>
      <w:lvlJc w:val="left"/>
      <w:pPr>
        <w:tabs>
          <w:tab w:val="num" w:pos="5755"/>
        </w:tabs>
        <w:ind w:left="5755" w:hanging="360"/>
      </w:pPr>
      <w:rPr>
        <w:rFonts w:ascii="Courier New" w:hAnsi="Courier New" w:hint="default"/>
      </w:rPr>
    </w:lvl>
    <w:lvl w:ilvl="8" w:tplc="04090005" w:tentative="1">
      <w:start w:val="1"/>
      <w:numFmt w:val="bullet"/>
      <w:lvlText w:val=""/>
      <w:lvlJc w:val="left"/>
      <w:pPr>
        <w:tabs>
          <w:tab w:val="num" w:pos="6475"/>
        </w:tabs>
        <w:ind w:left="6475" w:hanging="360"/>
      </w:pPr>
      <w:rPr>
        <w:rFonts w:ascii="Wingdings" w:hAnsi="Wingdings" w:hint="default"/>
      </w:rPr>
    </w:lvl>
  </w:abstractNum>
  <w:abstractNum w:abstractNumId="28" w15:restartNumberingAfterBreak="0">
    <w:nsid w:val="764E508B"/>
    <w:multiLevelType w:val="singleLevel"/>
    <w:tmpl w:val="E9F85E3A"/>
    <w:lvl w:ilvl="0">
      <w:start w:val="1"/>
      <w:numFmt w:val="bullet"/>
      <w:pStyle w:val="Bullet1"/>
      <w:lvlText w:val=""/>
      <w:lvlJc w:val="left"/>
      <w:pPr>
        <w:tabs>
          <w:tab w:val="num" w:pos="360"/>
        </w:tabs>
        <w:ind w:left="360" w:hanging="360"/>
      </w:pPr>
      <w:rPr>
        <w:rFonts w:ascii="Symbol" w:hAnsi="Symbol" w:hint="default"/>
        <w:sz w:val="16"/>
      </w:rPr>
    </w:lvl>
  </w:abstractNum>
  <w:abstractNum w:abstractNumId="29" w15:restartNumberingAfterBreak="0">
    <w:nsid w:val="77B40CD4"/>
    <w:multiLevelType w:val="multilevel"/>
    <w:tmpl w:val="A45E4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E434C6"/>
    <w:multiLevelType w:val="hybridMultilevel"/>
    <w:tmpl w:val="0ED2F75C"/>
    <w:lvl w:ilvl="0" w:tplc="0C090001">
      <w:start w:val="1"/>
      <w:numFmt w:val="bullet"/>
      <w:lvlText w:val=""/>
      <w:lvlJc w:val="left"/>
      <w:pPr>
        <w:ind w:left="1434" w:hanging="360"/>
      </w:pPr>
      <w:rPr>
        <w:rFonts w:ascii="Symbol" w:hAnsi="Symbol" w:hint="default"/>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31" w15:restartNumberingAfterBreak="0">
    <w:nsid w:val="7CF8073E"/>
    <w:multiLevelType w:val="hybridMultilevel"/>
    <w:tmpl w:val="31EEEF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1"/>
  </w:num>
  <w:num w:numId="4">
    <w:abstractNumId w:val="28"/>
  </w:num>
  <w:num w:numId="5">
    <w:abstractNumId w:val="19"/>
  </w:num>
  <w:num w:numId="6">
    <w:abstractNumId w:val="27"/>
  </w:num>
  <w:num w:numId="7">
    <w:abstractNumId w:val="15"/>
  </w:num>
  <w:num w:numId="8">
    <w:abstractNumId w:val="23"/>
  </w:num>
  <w:num w:numId="9">
    <w:abstractNumId w:val="3"/>
  </w:num>
  <w:num w:numId="10">
    <w:abstractNumId w:val="24"/>
  </w:num>
  <w:num w:numId="11">
    <w:abstractNumId w:val="26"/>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2"/>
  </w:num>
  <w:num w:numId="15">
    <w:abstractNumId w:val="25"/>
  </w:num>
  <w:num w:numId="16">
    <w:abstractNumId w:val="8"/>
  </w:num>
  <w:num w:numId="17">
    <w:abstractNumId w:val="17"/>
  </w:num>
  <w:num w:numId="18">
    <w:abstractNumId w:val="31"/>
  </w:num>
  <w:num w:numId="19">
    <w:abstractNumId w:val="11"/>
  </w:num>
  <w:num w:numId="20">
    <w:abstractNumId w:val="0"/>
  </w:num>
  <w:num w:numId="21">
    <w:abstractNumId w:val="18"/>
  </w:num>
  <w:num w:numId="22">
    <w:abstractNumId w:val="30"/>
  </w:num>
  <w:num w:numId="23">
    <w:abstractNumId w:val="5"/>
  </w:num>
  <w:num w:numId="24">
    <w:abstractNumId w:val="12"/>
  </w:num>
  <w:num w:numId="25">
    <w:abstractNumId w:val="14"/>
  </w:num>
  <w:num w:numId="26">
    <w:abstractNumId w:val="29"/>
  </w:num>
  <w:num w:numId="27">
    <w:abstractNumId w:val="6"/>
  </w:num>
  <w:num w:numId="28">
    <w:abstractNumId w:val="16"/>
  </w:num>
  <w:num w:numId="29">
    <w:abstractNumId w:val="7"/>
  </w:num>
  <w:num w:numId="30">
    <w:abstractNumId w:val="22"/>
  </w:num>
  <w:num w:numId="31">
    <w:abstractNumId w:val="9"/>
  </w:num>
  <w:num w:numId="32">
    <w:abstractNumId w:val="10"/>
  </w:num>
  <w:num w:numId="33">
    <w:abstractNumId w:val="1"/>
  </w:num>
  <w:num w:numId="34">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hideGrammaticalErrors/>
  <w:activeWritingStyle w:appName="MSWord" w:lang="en-AU" w:vendorID="8" w:dllVersion="513" w:checkStyle="1"/>
  <w:proofState w:spelling="clean" w:grammar="clean"/>
  <w:attachedTemplate r:id="rId1"/>
  <w:linkStyles/>
  <w:defaultTabStop w:val="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61A"/>
    <w:rsid w:val="000010C5"/>
    <w:rsid w:val="0000749B"/>
    <w:rsid w:val="00060118"/>
    <w:rsid w:val="00064612"/>
    <w:rsid w:val="000825BE"/>
    <w:rsid w:val="000875E2"/>
    <w:rsid w:val="000A7586"/>
    <w:rsid w:val="000B6CD3"/>
    <w:rsid w:val="000C0831"/>
    <w:rsid w:val="000C68C8"/>
    <w:rsid w:val="000C73C9"/>
    <w:rsid w:val="000D1EB8"/>
    <w:rsid w:val="000F028A"/>
    <w:rsid w:val="000F40EF"/>
    <w:rsid w:val="001318A0"/>
    <w:rsid w:val="0014510A"/>
    <w:rsid w:val="00150C7F"/>
    <w:rsid w:val="00153AC9"/>
    <w:rsid w:val="00163C8F"/>
    <w:rsid w:val="0017216F"/>
    <w:rsid w:val="00192E0A"/>
    <w:rsid w:val="001A57F7"/>
    <w:rsid w:val="001B1006"/>
    <w:rsid w:val="001C1A09"/>
    <w:rsid w:val="001C729C"/>
    <w:rsid w:val="001D6880"/>
    <w:rsid w:val="001E4913"/>
    <w:rsid w:val="001E6F1E"/>
    <w:rsid w:val="001F0CC2"/>
    <w:rsid w:val="001F52F7"/>
    <w:rsid w:val="00205286"/>
    <w:rsid w:val="00215B9D"/>
    <w:rsid w:val="00221F05"/>
    <w:rsid w:val="00231761"/>
    <w:rsid w:val="0023650D"/>
    <w:rsid w:val="0024797A"/>
    <w:rsid w:val="002548E2"/>
    <w:rsid w:val="00270953"/>
    <w:rsid w:val="002846BF"/>
    <w:rsid w:val="00294D10"/>
    <w:rsid w:val="002F47FE"/>
    <w:rsid w:val="003020AD"/>
    <w:rsid w:val="00312B19"/>
    <w:rsid w:val="003211C9"/>
    <w:rsid w:val="003327BF"/>
    <w:rsid w:val="003332FF"/>
    <w:rsid w:val="00345098"/>
    <w:rsid w:val="00364564"/>
    <w:rsid w:val="00392AD9"/>
    <w:rsid w:val="00395FE2"/>
    <w:rsid w:val="003A4A84"/>
    <w:rsid w:val="003B57DA"/>
    <w:rsid w:val="003C1107"/>
    <w:rsid w:val="003C48CE"/>
    <w:rsid w:val="003D5474"/>
    <w:rsid w:val="003F5123"/>
    <w:rsid w:val="0044391C"/>
    <w:rsid w:val="00445A28"/>
    <w:rsid w:val="004478D0"/>
    <w:rsid w:val="004518E2"/>
    <w:rsid w:val="00464D67"/>
    <w:rsid w:val="00474A24"/>
    <w:rsid w:val="00486E6E"/>
    <w:rsid w:val="00495FA5"/>
    <w:rsid w:val="004B4F82"/>
    <w:rsid w:val="004C2449"/>
    <w:rsid w:val="004D1918"/>
    <w:rsid w:val="004E5D58"/>
    <w:rsid w:val="004E783F"/>
    <w:rsid w:val="004F391D"/>
    <w:rsid w:val="005012A2"/>
    <w:rsid w:val="00513F40"/>
    <w:rsid w:val="005259DC"/>
    <w:rsid w:val="005416B8"/>
    <w:rsid w:val="00543A75"/>
    <w:rsid w:val="005752F5"/>
    <w:rsid w:val="00590B90"/>
    <w:rsid w:val="005C52A5"/>
    <w:rsid w:val="005D50C6"/>
    <w:rsid w:val="005E4346"/>
    <w:rsid w:val="005F73E6"/>
    <w:rsid w:val="00663168"/>
    <w:rsid w:val="0066673F"/>
    <w:rsid w:val="00671CCB"/>
    <w:rsid w:val="00677A83"/>
    <w:rsid w:val="00690066"/>
    <w:rsid w:val="006B20F4"/>
    <w:rsid w:val="006E0C84"/>
    <w:rsid w:val="006E2EAA"/>
    <w:rsid w:val="006E3CB1"/>
    <w:rsid w:val="006F71F3"/>
    <w:rsid w:val="00710B60"/>
    <w:rsid w:val="007222AC"/>
    <w:rsid w:val="007375CF"/>
    <w:rsid w:val="00741BAA"/>
    <w:rsid w:val="00744EF2"/>
    <w:rsid w:val="00746113"/>
    <w:rsid w:val="00746E7A"/>
    <w:rsid w:val="007731AE"/>
    <w:rsid w:val="00792F00"/>
    <w:rsid w:val="007A524C"/>
    <w:rsid w:val="007C50B0"/>
    <w:rsid w:val="007C5188"/>
    <w:rsid w:val="007D736D"/>
    <w:rsid w:val="007E32BA"/>
    <w:rsid w:val="007F000F"/>
    <w:rsid w:val="007F13C9"/>
    <w:rsid w:val="0081661A"/>
    <w:rsid w:val="008178FD"/>
    <w:rsid w:val="008615E5"/>
    <w:rsid w:val="00863D38"/>
    <w:rsid w:val="008739A8"/>
    <w:rsid w:val="008877E4"/>
    <w:rsid w:val="008F229B"/>
    <w:rsid w:val="00902363"/>
    <w:rsid w:val="0092735E"/>
    <w:rsid w:val="00944AD7"/>
    <w:rsid w:val="00945D3C"/>
    <w:rsid w:val="00947E40"/>
    <w:rsid w:val="009C01E2"/>
    <w:rsid w:val="009C422E"/>
    <w:rsid w:val="009D5322"/>
    <w:rsid w:val="009E0C52"/>
    <w:rsid w:val="009E0F0B"/>
    <w:rsid w:val="009E18FF"/>
    <w:rsid w:val="00A63E87"/>
    <w:rsid w:val="00A75BE6"/>
    <w:rsid w:val="00A81341"/>
    <w:rsid w:val="00A84943"/>
    <w:rsid w:val="00AC2683"/>
    <w:rsid w:val="00AD37F6"/>
    <w:rsid w:val="00AF5034"/>
    <w:rsid w:val="00AF61DA"/>
    <w:rsid w:val="00B519BD"/>
    <w:rsid w:val="00B73621"/>
    <w:rsid w:val="00B94C9C"/>
    <w:rsid w:val="00BD5BFC"/>
    <w:rsid w:val="00BE035A"/>
    <w:rsid w:val="00BE58E4"/>
    <w:rsid w:val="00BF4423"/>
    <w:rsid w:val="00BF7779"/>
    <w:rsid w:val="00C031B0"/>
    <w:rsid w:val="00C03F0D"/>
    <w:rsid w:val="00C26073"/>
    <w:rsid w:val="00C26AA7"/>
    <w:rsid w:val="00C33089"/>
    <w:rsid w:val="00C47668"/>
    <w:rsid w:val="00C548BD"/>
    <w:rsid w:val="00C7038D"/>
    <w:rsid w:val="00CA08FE"/>
    <w:rsid w:val="00CB0281"/>
    <w:rsid w:val="00CB5C73"/>
    <w:rsid w:val="00CD3883"/>
    <w:rsid w:val="00D02D43"/>
    <w:rsid w:val="00D05502"/>
    <w:rsid w:val="00D06671"/>
    <w:rsid w:val="00D56618"/>
    <w:rsid w:val="00D76E48"/>
    <w:rsid w:val="00D82CD8"/>
    <w:rsid w:val="00DC4106"/>
    <w:rsid w:val="00DE2C7B"/>
    <w:rsid w:val="00DE777E"/>
    <w:rsid w:val="00DF6273"/>
    <w:rsid w:val="00E26097"/>
    <w:rsid w:val="00E55B84"/>
    <w:rsid w:val="00E95B22"/>
    <w:rsid w:val="00EB1795"/>
    <w:rsid w:val="00EB25B2"/>
    <w:rsid w:val="00EE06AC"/>
    <w:rsid w:val="00EE3704"/>
    <w:rsid w:val="00F011F1"/>
    <w:rsid w:val="00F0200A"/>
    <w:rsid w:val="00F03A6E"/>
    <w:rsid w:val="00F06C4E"/>
    <w:rsid w:val="00F07374"/>
    <w:rsid w:val="00F24DDC"/>
    <w:rsid w:val="00F618C1"/>
    <w:rsid w:val="00F63243"/>
    <w:rsid w:val="00F65F2F"/>
    <w:rsid w:val="00F705AE"/>
    <w:rsid w:val="00F72A45"/>
    <w:rsid w:val="00F92DFD"/>
    <w:rsid w:val="00FB3328"/>
    <w:rsid w:val="00FD6A92"/>
    <w:rsid w:val="00FF0E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A5BADE"/>
  <w15:docId w15:val="{1215B99B-F32F-4C5B-BDA7-4797F25D2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943"/>
    <w:pPr>
      <w:spacing w:before="60" w:after="60"/>
      <w:jc w:val="both"/>
    </w:pPr>
    <w:rPr>
      <w:rFonts w:ascii="Calibri" w:hAnsi="Calibri"/>
      <w:lang w:eastAsia="en-US"/>
    </w:rPr>
  </w:style>
  <w:style w:type="paragraph" w:styleId="Heading1">
    <w:name w:val="heading 1"/>
    <w:aliases w:val="Main heading,Heading 1 Chapter Heading"/>
    <w:next w:val="Normal"/>
    <w:link w:val="Heading1Char"/>
    <w:qFormat/>
    <w:rsid w:val="00F011F1"/>
    <w:pPr>
      <w:keepNext/>
      <w:pageBreakBefore/>
      <w:pBdr>
        <w:bottom w:val="single" w:sz="6" w:space="1" w:color="auto"/>
      </w:pBdr>
      <w:tabs>
        <w:tab w:val="left" w:pos="709"/>
      </w:tabs>
      <w:spacing w:before="220" w:after="120"/>
      <w:outlineLvl w:val="0"/>
    </w:pPr>
    <w:rPr>
      <w:rFonts w:ascii="Calibri" w:hAnsi="Calibri"/>
      <w:b/>
      <w:color w:val="D52B1E"/>
      <w:sz w:val="56"/>
      <w:lang w:eastAsia="en-US"/>
    </w:rPr>
  </w:style>
  <w:style w:type="paragraph" w:styleId="Heading2">
    <w:name w:val="heading 2"/>
    <w:aliases w:val="Heading 2 - Sub Heading"/>
    <w:basedOn w:val="Heading1"/>
    <w:next w:val="normal1indent"/>
    <w:link w:val="Heading2Char"/>
    <w:rsid w:val="00D56618"/>
    <w:pPr>
      <w:pageBreakBefore w:val="0"/>
      <w:numPr>
        <w:ilvl w:val="1"/>
        <w:numId w:val="2"/>
      </w:numPr>
      <w:pBdr>
        <w:bottom w:val="none" w:sz="0" w:space="0" w:color="auto"/>
      </w:pBdr>
      <w:shd w:val="clear" w:color="auto" w:fill="FFFFFF"/>
      <w:tabs>
        <w:tab w:val="clear" w:pos="576"/>
      </w:tabs>
      <w:ind w:left="709" w:hanging="709"/>
      <w:outlineLvl w:val="1"/>
    </w:pPr>
    <w:rPr>
      <w:spacing w:val="-10"/>
      <w:sz w:val="32"/>
    </w:rPr>
  </w:style>
  <w:style w:type="paragraph" w:styleId="Heading3">
    <w:name w:val="heading 3"/>
    <w:aliases w:val="(a),Heading 3 Char"/>
    <w:basedOn w:val="Heading2"/>
    <w:next w:val="normal1indent"/>
    <w:rsid w:val="00D56618"/>
    <w:pPr>
      <w:numPr>
        <w:ilvl w:val="2"/>
      </w:numPr>
      <w:spacing w:before="240"/>
      <w:jc w:val="both"/>
      <w:outlineLvl w:val="2"/>
    </w:pPr>
    <w:rPr>
      <w:spacing w:val="10"/>
      <w:sz w:val="25"/>
    </w:rPr>
  </w:style>
  <w:style w:type="paragraph" w:styleId="Heading4">
    <w:name w:val="heading 4"/>
    <w:aliases w:val="(i),Heading 4 Char1,Heading 4 Char Char,h4,ASAPHeading 4,h4 sub sub heading,Heading 41,i"/>
    <w:basedOn w:val="ColesBodyText"/>
    <w:next w:val="normal1indent"/>
    <w:rsid w:val="00543A75"/>
    <w:pPr>
      <w:outlineLvl w:val="3"/>
    </w:pPr>
    <w:rPr>
      <w:sz w:val="56"/>
    </w:rPr>
  </w:style>
  <w:style w:type="paragraph" w:styleId="Heading5">
    <w:name w:val="heading 5"/>
    <w:aliases w:val="(A)"/>
    <w:basedOn w:val="Normal"/>
    <w:next w:val="Normal"/>
    <w:pPr>
      <w:numPr>
        <w:ilvl w:val="4"/>
        <w:numId w:val="2"/>
      </w:numPr>
      <w:outlineLvl w:val="4"/>
    </w:pPr>
    <w:rPr>
      <w:b/>
    </w:rPr>
  </w:style>
  <w:style w:type="paragraph" w:styleId="Heading6">
    <w:name w:val="heading 6"/>
    <w:basedOn w:val="Normal"/>
    <w:next w:val="Normal"/>
    <w:pPr>
      <w:numPr>
        <w:ilvl w:val="5"/>
        <w:numId w:val="2"/>
      </w:numPr>
      <w:outlineLvl w:val="5"/>
    </w:pPr>
    <w:rPr>
      <w:u w:val="single"/>
    </w:rPr>
  </w:style>
  <w:style w:type="paragraph" w:styleId="Heading7">
    <w:name w:val="heading 7"/>
    <w:basedOn w:val="Normal"/>
    <w:next w:val="Normal"/>
    <w:pPr>
      <w:numPr>
        <w:ilvl w:val="6"/>
        <w:numId w:val="2"/>
      </w:numPr>
      <w:outlineLvl w:val="6"/>
    </w:pPr>
    <w:rPr>
      <w:i/>
    </w:rPr>
  </w:style>
  <w:style w:type="paragraph" w:styleId="Heading8">
    <w:name w:val="heading 8"/>
    <w:basedOn w:val="Normal"/>
    <w:next w:val="Normal"/>
    <w:pPr>
      <w:numPr>
        <w:ilvl w:val="7"/>
        <w:numId w:val="2"/>
      </w:numPr>
      <w:outlineLvl w:val="7"/>
    </w:pPr>
    <w:rPr>
      <w:i/>
    </w:rPr>
  </w:style>
  <w:style w:type="paragraph" w:styleId="Heading9">
    <w:name w:val="heading 9"/>
    <w:basedOn w:val="Normal"/>
    <w:next w:val="Normal"/>
    <w:pPr>
      <w:numPr>
        <w:ilvl w:val="8"/>
        <w:numId w:val="2"/>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indent">
    <w:name w:val="normal + 1 indent"/>
    <w:basedOn w:val="Normal"/>
    <w:pPr>
      <w:ind w:left="709"/>
    </w:pPr>
  </w:style>
  <w:style w:type="character" w:styleId="PageNumber">
    <w:name w:val="page number"/>
    <w:semiHidden/>
    <w:rPr>
      <w:rFonts w:ascii="Arial" w:hAnsi="Arial"/>
    </w:rPr>
  </w:style>
  <w:style w:type="paragraph" w:customStyle="1" w:styleId="normal2indents">
    <w:name w:val="normal + 2 indents"/>
    <w:basedOn w:val="normal1indent"/>
    <w:pPr>
      <w:ind w:left="1134"/>
    </w:pPr>
  </w:style>
  <w:style w:type="character" w:styleId="CommentReference">
    <w:name w:val="annotation reference"/>
    <w:semiHidden/>
    <w:rPr>
      <w:rFonts w:ascii="Arial" w:hAnsi="Arial"/>
      <w:sz w:val="16"/>
    </w:rPr>
  </w:style>
  <w:style w:type="paragraph" w:styleId="CommentText">
    <w:name w:val="annotation text"/>
    <w:basedOn w:val="Normal"/>
    <w:semiHidden/>
  </w:style>
  <w:style w:type="paragraph" w:styleId="TOC8">
    <w:name w:val="toc 8"/>
    <w:basedOn w:val="Normal"/>
    <w:next w:val="Normal"/>
    <w:semiHidden/>
    <w:pPr>
      <w:tabs>
        <w:tab w:val="left" w:leader="dot" w:pos="8987"/>
        <w:tab w:val="right" w:pos="9668"/>
      </w:tabs>
      <w:ind w:left="4961" w:right="850"/>
    </w:pPr>
  </w:style>
  <w:style w:type="paragraph" w:styleId="TOC7">
    <w:name w:val="toc 7"/>
    <w:basedOn w:val="Normal"/>
    <w:next w:val="Normal"/>
    <w:semiHidden/>
    <w:pPr>
      <w:tabs>
        <w:tab w:val="left" w:leader="dot" w:pos="8987"/>
        <w:tab w:val="right" w:pos="9668"/>
      </w:tabs>
      <w:ind w:left="4253" w:right="850"/>
    </w:pPr>
  </w:style>
  <w:style w:type="paragraph" w:styleId="TOC6">
    <w:name w:val="toc 6"/>
    <w:basedOn w:val="Normal"/>
    <w:next w:val="Normal"/>
    <w:semiHidden/>
    <w:pPr>
      <w:tabs>
        <w:tab w:val="left" w:leader="dot" w:pos="8987"/>
        <w:tab w:val="right" w:pos="9668"/>
      </w:tabs>
      <w:ind w:left="3544" w:right="850"/>
    </w:pPr>
  </w:style>
  <w:style w:type="paragraph" w:styleId="TOC5">
    <w:name w:val="toc 5"/>
    <w:basedOn w:val="Normal"/>
    <w:next w:val="Normal"/>
    <w:semiHidden/>
    <w:pPr>
      <w:tabs>
        <w:tab w:val="left" w:leader="dot" w:pos="8987"/>
        <w:tab w:val="right" w:pos="9668"/>
      </w:tabs>
      <w:ind w:left="2835" w:right="850"/>
    </w:pPr>
  </w:style>
  <w:style w:type="paragraph" w:styleId="TOC4">
    <w:name w:val="toc 4"/>
    <w:basedOn w:val="TOC1"/>
    <w:next w:val="Normal"/>
    <w:semiHidden/>
    <w:pPr>
      <w:spacing w:before="40"/>
    </w:pPr>
  </w:style>
  <w:style w:type="paragraph" w:styleId="TOC1">
    <w:name w:val="toc 1"/>
    <w:uiPriority w:val="39"/>
    <w:rsid w:val="00A84943"/>
    <w:pPr>
      <w:tabs>
        <w:tab w:val="right" w:leader="dot" w:pos="9072"/>
      </w:tabs>
      <w:spacing w:before="120" w:after="120"/>
    </w:pPr>
    <w:rPr>
      <w:rFonts w:ascii="Calibri" w:hAnsi="Calibri"/>
      <w:b/>
      <w:sz w:val="24"/>
      <w:lang w:eastAsia="en-US"/>
    </w:rPr>
  </w:style>
  <w:style w:type="paragraph" w:styleId="TOC3">
    <w:name w:val="toc 3"/>
    <w:basedOn w:val="TOC2"/>
    <w:next w:val="Normal"/>
    <w:uiPriority w:val="39"/>
    <w:pPr>
      <w:tabs>
        <w:tab w:val="left" w:pos="1701"/>
      </w:tabs>
      <w:ind w:left="1134"/>
    </w:pPr>
    <w:rPr>
      <w:sz w:val="18"/>
    </w:rPr>
  </w:style>
  <w:style w:type="paragraph" w:styleId="TOC2">
    <w:name w:val="toc 2"/>
    <w:basedOn w:val="TOC1"/>
    <w:uiPriority w:val="39"/>
    <w:pPr>
      <w:tabs>
        <w:tab w:val="left" w:pos="1134"/>
      </w:tabs>
      <w:spacing w:before="0"/>
      <w:ind w:left="567"/>
    </w:pPr>
    <w:rPr>
      <w:b w:val="0"/>
      <w:sz w:val="22"/>
    </w:rPr>
  </w:style>
  <w:style w:type="paragraph" w:styleId="Footer">
    <w:name w:val="footer"/>
    <w:basedOn w:val="Heading1"/>
    <w:link w:val="FooterChar"/>
    <w:semiHidden/>
    <w:pPr>
      <w:pBdr>
        <w:bottom w:val="none" w:sz="0" w:space="0" w:color="auto"/>
      </w:pBdr>
      <w:shd w:val="pct12" w:color="auto" w:fill="FFFFFF"/>
      <w:tabs>
        <w:tab w:val="right" w:pos="6662"/>
        <w:tab w:val="right" w:pos="8222"/>
        <w:tab w:val="right" w:pos="9639"/>
      </w:tabs>
      <w:spacing w:before="240" w:after="0"/>
      <w:ind w:left="431" w:hanging="431"/>
      <w:outlineLvl w:val="9"/>
    </w:pPr>
    <w:rPr>
      <w:rFonts w:ascii="Arial" w:hAnsi="Arial"/>
      <w:b w:val="0"/>
      <w:color w:val="auto"/>
      <w:sz w:val="20"/>
      <w:lang w:val="x-none"/>
    </w:rPr>
  </w:style>
  <w:style w:type="character" w:styleId="FootnoteReference">
    <w:name w:val="footnote reference"/>
    <w:semiHidden/>
    <w:rPr>
      <w:rFonts w:ascii="Arial" w:hAnsi="Arial"/>
      <w:position w:val="6"/>
      <w:sz w:val="16"/>
    </w:rPr>
  </w:style>
  <w:style w:type="paragraph" w:styleId="FootnoteText">
    <w:name w:val="footnote text"/>
    <w:basedOn w:val="Normal"/>
    <w:semiHidden/>
    <w:pPr>
      <w:spacing w:before="26" w:after="26"/>
      <w:ind w:left="180" w:hanging="180"/>
    </w:pPr>
  </w:style>
  <w:style w:type="paragraph" w:customStyle="1" w:styleId="BulletList">
    <w:name w:val="Bullet List"/>
    <w:basedOn w:val="Normal"/>
    <w:pPr>
      <w:numPr>
        <w:numId w:val="1"/>
      </w:numPr>
    </w:pPr>
  </w:style>
  <w:style w:type="paragraph" w:customStyle="1" w:styleId="heading2-nonumber">
    <w:name w:val="heading 2 - no number"/>
    <w:basedOn w:val="heading3-nonumber"/>
    <w:next w:val="normal1indent"/>
    <w:pPr>
      <w:ind w:left="431"/>
    </w:pPr>
    <w:rPr>
      <w:sz w:val="28"/>
    </w:rPr>
  </w:style>
  <w:style w:type="paragraph" w:customStyle="1" w:styleId="heading3-nonumber">
    <w:name w:val="heading 3 - no number"/>
    <w:basedOn w:val="Heading3"/>
    <w:next w:val="normal1indent"/>
    <w:pPr>
      <w:ind w:left="1140" w:hanging="431"/>
      <w:outlineLvl w:val="9"/>
    </w:pPr>
    <w:rPr>
      <w:sz w:val="22"/>
    </w:rPr>
  </w:style>
  <w:style w:type="paragraph" w:customStyle="1" w:styleId="Border">
    <w:name w:val="Border"/>
    <w:basedOn w:val="Heading2"/>
    <w:pPr>
      <w:pBdr>
        <w:top w:val="single" w:sz="6" w:space="1" w:color="auto"/>
        <w:left w:val="single" w:sz="6" w:space="1" w:color="auto"/>
        <w:bottom w:val="single" w:sz="6" w:space="1" w:color="auto"/>
        <w:right w:val="single" w:sz="6" w:space="1" w:color="auto"/>
      </w:pBdr>
      <w:tabs>
        <w:tab w:val="left" w:pos="0"/>
        <w:tab w:val="left" w:pos="1512"/>
        <w:tab w:val="left" w:pos="4032"/>
      </w:tabs>
      <w:spacing w:before="240" w:line="240" w:lineRule="atLeast"/>
      <w:ind w:left="360"/>
      <w:outlineLvl w:val="9"/>
    </w:pPr>
    <w:rPr>
      <w:rFonts w:ascii="Times New Roman" w:hAnsi="Times New Roman"/>
      <w:sz w:val="20"/>
    </w:rPr>
  </w:style>
  <w:style w:type="paragraph" w:customStyle="1" w:styleId="TableHeading">
    <w:name w:val="Table Heading"/>
    <w:basedOn w:val="Heading2"/>
    <w:pPr>
      <w:pBdr>
        <w:top w:val="double" w:sz="6" w:space="1" w:color="auto"/>
        <w:left w:val="double" w:sz="6" w:space="1" w:color="auto"/>
        <w:bottom w:val="double" w:sz="6" w:space="1" w:color="auto"/>
        <w:right w:val="double" w:sz="6" w:space="1" w:color="auto"/>
      </w:pBdr>
      <w:tabs>
        <w:tab w:val="left" w:pos="2304"/>
      </w:tabs>
      <w:spacing w:before="0" w:after="0"/>
      <w:outlineLvl w:val="9"/>
    </w:pPr>
    <w:rPr>
      <w:sz w:val="20"/>
    </w:rPr>
  </w:style>
  <w:style w:type="paragraph" w:customStyle="1" w:styleId="heading4-nonumber">
    <w:name w:val="heading 4 - no number"/>
    <w:basedOn w:val="Heading4"/>
    <w:next w:val="normal1indent"/>
    <w:pPr>
      <w:ind w:left="1140" w:hanging="431"/>
      <w:outlineLvl w:val="9"/>
    </w:pPr>
    <w:rPr>
      <w:sz w:val="18"/>
    </w:rPr>
  </w:style>
  <w:style w:type="paragraph" w:customStyle="1" w:styleId="normal3indents">
    <w:name w:val="normal + 3 indents"/>
    <w:basedOn w:val="normal2indents"/>
    <w:pPr>
      <w:ind w:left="1559"/>
    </w:pPr>
  </w:style>
  <w:style w:type="paragraph" w:customStyle="1" w:styleId="AppendixHead1">
    <w:name w:val="Appendix Head 1"/>
    <w:basedOn w:val="Heading1"/>
    <w:next w:val="Normal"/>
    <w:pPr>
      <w:tabs>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ind w:left="432" w:hanging="432"/>
      <w:outlineLvl w:val="9"/>
    </w:pPr>
  </w:style>
  <w:style w:type="paragraph" w:customStyle="1" w:styleId="ReportLayout">
    <w:name w:val="Report Layout"/>
    <w:basedOn w:val="Normal"/>
    <w:pPr>
      <w:spacing w:before="0" w:after="0"/>
      <w:ind w:left="-567"/>
    </w:pPr>
    <w:rPr>
      <w:sz w:val="13"/>
    </w:rPr>
  </w:style>
  <w:style w:type="paragraph" w:customStyle="1" w:styleId="ScreenLayout">
    <w:name w:val="Screen Layout"/>
    <w:basedOn w:val="Normal"/>
    <w:pPr>
      <w:spacing w:before="0" w:after="0"/>
      <w:ind w:left="851"/>
    </w:pPr>
    <w:rPr>
      <w:sz w:val="17"/>
    </w:rPr>
  </w:style>
  <w:style w:type="paragraph" w:styleId="TOC9">
    <w:name w:val="toc 9"/>
    <w:basedOn w:val="Normal"/>
    <w:next w:val="Normal"/>
    <w:semiHidden/>
    <w:pPr>
      <w:tabs>
        <w:tab w:val="right" w:leader="dot" w:pos="9668"/>
      </w:tabs>
      <w:ind w:left="1600"/>
    </w:pPr>
  </w:style>
  <w:style w:type="paragraph" w:styleId="DocumentMap">
    <w:name w:val="Document Map"/>
    <w:basedOn w:val="Normal"/>
    <w:semiHidden/>
    <w:pPr>
      <w:shd w:val="clear" w:color="auto" w:fill="000080"/>
    </w:pPr>
    <w:rPr>
      <w:rFonts w:ascii="Tahoma" w:hAnsi="Tahoma"/>
    </w:rPr>
  </w:style>
  <w:style w:type="paragraph" w:customStyle="1" w:styleId="TableText">
    <w:name w:val="Table Text"/>
    <w:basedOn w:val="Normal"/>
    <w:pPr>
      <w:keepNext/>
      <w:keepLines/>
      <w:spacing w:before="120" w:after="120"/>
      <w:jc w:val="left"/>
    </w:pPr>
  </w:style>
  <w:style w:type="character" w:styleId="Hyperlink">
    <w:name w:val="Hyperlink"/>
    <w:uiPriority w:val="99"/>
    <w:rPr>
      <w:color w:val="0000FF"/>
      <w:u w:val="single"/>
    </w:rPr>
  </w:style>
  <w:style w:type="paragraph" w:styleId="Header">
    <w:name w:val="header"/>
    <w:basedOn w:val="Normal"/>
    <w:semiHidden/>
    <w:pPr>
      <w:tabs>
        <w:tab w:val="center" w:pos="4153"/>
        <w:tab w:val="right" w:pos="8306"/>
      </w:tabs>
    </w:pPr>
  </w:style>
  <w:style w:type="paragraph" w:customStyle="1" w:styleId="Heading1-nonumber">
    <w:name w:val="Heading 1 - no number"/>
    <w:basedOn w:val="Normal"/>
    <w:next w:val="Normal"/>
    <w:pPr>
      <w:keepNext/>
      <w:pageBreakBefore/>
      <w:pBdr>
        <w:bottom w:val="single" w:sz="6" w:space="1" w:color="auto"/>
      </w:pBdr>
      <w:tabs>
        <w:tab w:val="left" w:pos="851"/>
      </w:tabs>
      <w:spacing w:before="480" w:after="120"/>
      <w:jc w:val="left"/>
    </w:pPr>
    <w:rPr>
      <w:rFonts w:ascii="Arial Black" w:hAnsi="Arial Black"/>
      <w:sz w:val="40"/>
    </w:rPr>
  </w:style>
  <w:style w:type="paragraph" w:customStyle="1" w:styleId="ProjectNameTitle">
    <w:name w:val="Project Name Title"/>
    <w:basedOn w:val="Normal"/>
    <w:pPr>
      <w:pBdr>
        <w:top w:val="single" w:sz="6" w:space="24" w:color="auto"/>
      </w:pBdr>
      <w:spacing w:before="240" w:after="500" w:line="480" w:lineRule="atLeast"/>
      <w:ind w:left="839" w:right="839"/>
    </w:pPr>
    <w:rPr>
      <w:spacing w:val="-30"/>
      <w:sz w:val="48"/>
    </w:rPr>
  </w:style>
  <w:style w:type="paragraph" w:customStyle="1" w:styleId="DocumentNameTitle">
    <w:name w:val="Document Name Title"/>
    <w:basedOn w:val="Normal"/>
    <w:pPr>
      <w:pBdr>
        <w:top w:val="single" w:sz="48" w:space="31" w:color="auto"/>
      </w:pBdr>
      <w:tabs>
        <w:tab w:val="left" w:pos="9781"/>
      </w:tabs>
      <w:spacing w:before="240" w:after="500" w:line="640" w:lineRule="exact"/>
      <w:ind w:left="-284" w:right="-284"/>
    </w:pPr>
    <w:rPr>
      <w:rFonts w:ascii="Arial Black" w:hAnsi="Arial Black"/>
      <w:b/>
      <w:spacing w:val="-48"/>
      <w:sz w:val="64"/>
    </w:rPr>
  </w:style>
  <w:style w:type="paragraph" w:customStyle="1" w:styleId="BulletList-indent1">
    <w:name w:val="Bullet List - indent 1"/>
    <w:basedOn w:val="Normal"/>
    <w:pPr>
      <w:numPr>
        <w:numId w:val="3"/>
      </w:numPr>
    </w:pPr>
  </w:style>
  <w:style w:type="paragraph" w:customStyle="1" w:styleId="AppendixHeading1">
    <w:name w:val="Appendix Heading 1"/>
    <w:basedOn w:val="Heading1"/>
    <w:next w:val="Normal"/>
    <w:pPr>
      <w:tabs>
        <w:tab w:val="right" w:pos="1418"/>
        <w:tab w:val="left" w:pos="1701"/>
        <w:tab w:val="right" w:pos="1985"/>
        <w:tab w:val="left" w:pos="2552"/>
        <w:tab w:val="right" w:pos="3119"/>
        <w:tab w:val="left" w:pos="3402"/>
        <w:tab w:val="right" w:pos="3686"/>
        <w:tab w:val="left" w:pos="4253"/>
        <w:tab w:val="right" w:pos="4820"/>
        <w:tab w:val="left" w:pos="5103"/>
        <w:tab w:val="right" w:pos="5387"/>
        <w:tab w:val="left" w:pos="5954"/>
        <w:tab w:val="right" w:pos="6521"/>
        <w:tab w:val="left" w:pos="6804"/>
        <w:tab w:val="right" w:pos="7088"/>
        <w:tab w:val="left" w:pos="7655"/>
        <w:tab w:val="left" w:pos="8505"/>
        <w:tab w:val="left" w:pos="9356"/>
        <w:tab w:val="right" w:pos="9639"/>
      </w:tabs>
      <w:ind w:left="431" w:hanging="431"/>
      <w:outlineLvl w:val="9"/>
    </w:pPr>
  </w:style>
  <w:style w:type="paragraph" w:customStyle="1" w:styleId="DocumentName">
    <w:name w:val="Document Name"/>
    <w:basedOn w:val="Normal"/>
    <w:pPr>
      <w:pBdr>
        <w:top w:val="single" w:sz="6" w:space="24" w:color="auto"/>
      </w:pBdr>
      <w:spacing w:before="240" w:after="500" w:line="480" w:lineRule="atLeast"/>
      <w:ind w:left="839" w:right="839"/>
    </w:pPr>
    <w:rPr>
      <w:spacing w:val="-30"/>
      <w:sz w:val="48"/>
    </w:rPr>
  </w:style>
  <w:style w:type="paragraph" w:customStyle="1" w:styleId="DocumentType">
    <w:name w:val="Document Type"/>
    <w:basedOn w:val="Normal"/>
    <w:autoRedefine/>
    <w:pPr>
      <w:pBdr>
        <w:top w:val="single" w:sz="48" w:space="31" w:color="auto"/>
      </w:pBdr>
      <w:tabs>
        <w:tab w:val="left" w:pos="9781"/>
      </w:tabs>
      <w:spacing w:before="240" w:after="500" w:line="640" w:lineRule="exact"/>
      <w:ind w:left="-284" w:right="-284"/>
    </w:pPr>
    <w:rPr>
      <w:rFonts w:ascii="Arial Black" w:hAnsi="Arial Black"/>
      <w:b/>
      <w:spacing w:val="-48"/>
      <w:sz w:val="64"/>
    </w:rPr>
  </w:style>
  <w:style w:type="paragraph" w:styleId="BodyText">
    <w:name w:val="Body Text"/>
    <w:basedOn w:val="Normal"/>
    <w:semiHidden/>
    <w:pPr>
      <w:ind w:left="709"/>
      <w:jc w:val="left"/>
    </w:pPr>
  </w:style>
  <w:style w:type="paragraph" w:customStyle="1" w:styleId="Bullet1">
    <w:name w:val="Bullet 1"/>
    <w:basedOn w:val="Normal"/>
    <w:pPr>
      <w:numPr>
        <w:numId w:val="4"/>
      </w:numPr>
      <w:spacing w:before="0" w:after="120"/>
      <w:jc w:val="left"/>
    </w:pPr>
    <w:rPr>
      <w:sz w:val="24"/>
    </w:rPr>
  </w:style>
  <w:style w:type="paragraph" w:styleId="BodyText2">
    <w:name w:val="Body Text 2"/>
    <w:basedOn w:val="BodyText"/>
    <w:semiHidden/>
    <w:pPr>
      <w:spacing w:before="120"/>
    </w:pPr>
  </w:style>
  <w:style w:type="paragraph" w:styleId="BodyText3">
    <w:name w:val="Body Text 3"/>
    <w:basedOn w:val="Normal"/>
    <w:semiHidden/>
    <w:pPr>
      <w:spacing w:before="120"/>
      <w:ind w:left="709"/>
      <w:jc w:val="left"/>
    </w:pPr>
  </w:style>
  <w:style w:type="paragraph" w:customStyle="1" w:styleId="Instructions">
    <w:name w:val="Instructions"/>
    <w:basedOn w:val="Normal"/>
    <w:link w:val="InstructionsChar"/>
    <w:pPr>
      <w:spacing w:before="0"/>
      <w:jc w:val="left"/>
    </w:pPr>
    <w:rPr>
      <w:rFonts w:ascii="Helvetica" w:hAnsi="Helvetica"/>
      <w:i/>
      <w:vanish/>
      <w:color w:val="0000FF"/>
    </w:rPr>
  </w:style>
  <w:style w:type="paragraph" w:styleId="BodyTextIndent">
    <w:name w:val="Body Text Indent"/>
    <w:basedOn w:val="Normal"/>
    <w:semiHidden/>
    <w:pPr>
      <w:ind w:left="709"/>
      <w:jc w:val="left"/>
    </w:pPr>
  </w:style>
  <w:style w:type="paragraph" w:customStyle="1" w:styleId="NormalItalics">
    <w:name w:val="NormalItalics"/>
    <w:basedOn w:val="Normal"/>
    <w:pPr>
      <w:spacing w:before="0" w:after="0"/>
      <w:jc w:val="left"/>
    </w:pPr>
    <w:rPr>
      <w:i/>
      <w:iCs/>
    </w:rPr>
  </w:style>
  <w:style w:type="paragraph" w:customStyle="1" w:styleId="Description">
    <w:name w:val="Description"/>
    <w:basedOn w:val="BodyText"/>
    <w:autoRedefine/>
    <w:pPr>
      <w:numPr>
        <w:numId w:val="8"/>
      </w:numPr>
      <w:overflowPunct w:val="0"/>
      <w:autoSpaceDE w:val="0"/>
      <w:autoSpaceDN w:val="0"/>
      <w:adjustRightInd w:val="0"/>
      <w:spacing w:before="120" w:after="0"/>
      <w:ind w:left="369"/>
      <w:textAlignment w:val="baseline"/>
    </w:pPr>
    <w:rPr>
      <w:rFonts w:ascii="Helvetica" w:hAnsi="Helvetica"/>
      <w:i/>
      <w:vanish/>
      <w:color w:val="0000FF"/>
    </w:rPr>
  </w:style>
  <w:style w:type="paragraph" w:customStyle="1" w:styleId="Bullet">
    <w:name w:val="Bullet"/>
    <w:basedOn w:val="Normal"/>
    <w:pPr>
      <w:numPr>
        <w:numId w:val="9"/>
      </w:numPr>
    </w:pPr>
  </w:style>
  <w:style w:type="paragraph" w:customStyle="1" w:styleId="Style1">
    <w:name w:val="Style1"/>
    <w:basedOn w:val="Normal"/>
    <w:pPr>
      <w:widowControl w:val="0"/>
      <w:numPr>
        <w:numId w:val="10"/>
      </w:numPr>
      <w:spacing w:before="0" w:after="0"/>
      <w:jc w:val="left"/>
    </w:pPr>
    <w:rPr>
      <w:rFonts w:ascii="Times New Roman" w:hAnsi="Times New Roman"/>
      <w:snapToGrid w:val="0"/>
      <w:sz w:val="24"/>
    </w:rPr>
  </w:style>
  <w:style w:type="paragraph" w:styleId="BalloonText">
    <w:name w:val="Balloon Text"/>
    <w:basedOn w:val="Normal"/>
    <w:link w:val="BalloonTextChar"/>
    <w:uiPriority w:val="99"/>
    <w:semiHidden/>
    <w:unhideWhenUsed/>
    <w:rsid w:val="0081661A"/>
    <w:pPr>
      <w:spacing w:before="0" w:after="0"/>
    </w:pPr>
    <w:rPr>
      <w:rFonts w:ascii="Tahoma" w:hAnsi="Tahoma"/>
      <w:sz w:val="16"/>
      <w:szCs w:val="16"/>
      <w:lang w:val="x-none"/>
    </w:rPr>
  </w:style>
  <w:style w:type="character" w:customStyle="1" w:styleId="BalloonTextChar">
    <w:name w:val="Balloon Text Char"/>
    <w:link w:val="BalloonText"/>
    <w:uiPriority w:val="99"/>
    <w:semiHidden/>
    <w:rsid w:val="0081661A"/>
    <w:rPr>
      <w:rFonts w:ascii="Tahoma" w:hAnsi="Tahoma" w:cs="Tahoma"/>
      <w:sz w:val="16"/>
      <w:szCs w:val="16"/>
      <w:lang w:eastAsia="en-US"/>
    </w:rPr>
  </w:style>
  <w:style w:type="character" w:customStyle="1" w:styleId="FooterChar">
    <w:name w:val="Footer Char"/>
    <w:link w:val="Footer"/>
    <w:semiHidden/>
    <w:rsid w:val="00F06C4E"/>
    <w:rPr>
      <w:rFonts w:ascii="Arial" w:hAnsi="Arial"/>
      <w:shd w:val="pct12" w:color="auto" w:fill="FFFFFF"/>
      <w:lang w:eastAsia="en-US"/>
    </w:rPr>
  </w:style>
  <w:style w:type="paragraph" w:customStyle="1" w:styleId="CoverPage-DocumentTitle">
    <w:name w:val="Cover Page - Document Title"/>
    <w:basedOn w:val="DocumentNameTitle"/>
    <w:link w:val="CoverPage-DocumentTitleChar"/>
    <w:qFormat/>
    <w:rsid w:val="004478D0"/>
    <w:pPr>
      <w:pBdr>
        <w:top w:val="none" w:sz="0" w:space="0" w:color="auto"/>
      </w:pBdr>
      <w:tabs>
        <w:tab w:val="clear" w:pos="9781"/>
        <w:tab w:val="left" w:pos="709"/>
      </w:tabs>
      <w:spacing w:after="240"/>
      <w:ind w:left="0"/>
      <w:jc w:val="left"/>
    </w:pPr>
    <w:rPr>
      <w:rFonts w:ascii="Calibri" w:hAnsi="Calibri"/>
      <w:color w:val="D52B1E"/>
      <w:spacing w:val="0"/>
      <w:sz w:val="72"/>
      <w:lang w:val="x-none" w:eastAsia="x-none"/>
    </w:rPr>
  </w:style>
  <w:style w:type="character" w:customStyle="1" w:styleId="CoverPage-DocumentTitleChar">
    <w:name w:val="Cover Page - Document Title Char"/>
    <w:link w:val="CoverPage-DocumentTitle"/>
    <w:rsid w:val="004478D0"/>
    <w:rPr>
      <w:rFonts w:ascii="Calibri" w:hAnsi="Calibri"/>
      <w:b/>
      <w:color w:val="D52B1E"/>
      <w:sz w:val="72"/>
      <w:lang w:val="x-none" w:eastAsia="x-none"/>
    </w:rPr>
  </w:style>
  <w:style w:type="paragraph" w:customStyle="1" w:styleId="ColesBodyText">
    <w:name w:val="Coles Body Text"/>
    <w:basedOn w:val="Normal"/>
    <w:link w:val="ColesBodyTextChar"/>
    <w:qFormat/>
    <w:rsid w:val="00543A75"/>
    <w:pPr>
      <w:ind w:left="709"/>
      <w:jc w:val="left"/>
    </w:pPr>
    <w:rPr>
      <w:sz w:val="18"/>
      <w:lang w:val="x-none" w:eastAsia="x-none"/>
    </w:rPr>
  </w:style>
  <w:style w:type="character" w:customStyle="1" w:styleId="ColesBodyTextChar">
    <w:name w:val="Coles Body Text Char"/>
    <w:link w:val="ColesBodyText"/>
    <w:rsid w:val="00543A75"/>
    <w:rPr>
      <w:rFonts w:ascii="Calibri" w:hAnsi="Calibri"/>
      <w:sz w:val="18"/>
      <w:lang w:val="x-none" w:eastAsia="x-none"/>
    </w:rPr>
  </w:style>
  <w:style w:type="paragraph" w:styleId="Title">
    <w:name w:val="Title"/>
    <w:aliases w:val="Heading level 1"/>
    <w:basedOn w:val="Heading1"/>
    <w:next w:val="Normal"/>
    <w:link w:val="TitleChar"/>
    <w:uiPriority w:val="10"/>
    <w:qFormat/>
    <w:rsid w:val="000A7586"/>
    <w:pPr>
      <w:numPr>
        <w:numId w:val="11"/>
      </w:numPr>
      <w:spacing w:before="0"/>
    </w:pPr>
    <w:rPr>
      <w:sz w:val="44"/>
    </w:rPr>
  </w:style>
  <w:style w:type="character" w:customStyle="1" w:styleId="TitleChar">
    <w:name w:val="Title Char"/>
    <w:aliases w:val="Heading level 1 Char"/>
    <w:link w:val="Title"/>
    <w:uiPriority w:val="10"/>
    <w:rsid w:val="000A7586"/>
    <w:rPr>
      <w:rFonts w:ascii="Calibri" w:hAnsi="Calibri"/>
      <w:b/>
      <w:color w:val="D52B1E"/>
      <w:spacing w:val="-30"/>
      <w:sz w:val="44"/>
      <w:lang w:eastAsia="en-US"/>
    </w:rPr>
  </w:style>
  <w:style w:type="character" w:customStyle="1" w:styleId="Heading1Char">
    <w:name w:val="Heading 1 Char"/>
    <w:aliases w:val="Main heading Char,Heading 1 Chapter Heading Char"/>
    <w:link w:val="Heading1"/>
    <w:rsid w:val="00F011F1"/>
    <w:rPr>
      <w:rFonts w:ascii="Calibri" w:hAnsi="Calibri"/>
      <w:b/>
      <w:color w:val="D52B1E"/>
      <w:sz w:val="56"/>
      <w:lang w:val="en-AU" w:eastAsia="en-US" w:bidi="ar-SA"/>
    </w:rPr>
  </w:style>
  <w:style w:type="character" w:customStyle="1" w:styleId="Heading2Char">
    <w:name w:val="Heading 2 Char"/>
    <w:aliases w:val="Heading 2 - Sub Heading Char"/>
    <w:link w:val="Heading2"/>
    <w:rsid w:val="00D56618"/>
    <w:rPr>
      <w:rFonts w:ascii="Calibri" w:hAnsi="Calibri"/>
      <w:b/>
      <w:color w:val="D52B1E"/>
      <w:spacing w:val="-10"/>
      <w:sz w:val="32"/>
      <w:shd w:val="clear" w:color="auto" w:fill="FFFFFF"/>
      <w:lang w:val="en-AU" w:eastAsia="en-US" w:bidi="ar-SA"/>
    </w:rPr>
  </w:style>
  <w:style w:type="paragraph" w:customStyle="1" w:styleId="ProjectName">
    <w:name w:val="Project Name"/>
    <w:basedOn w:val="ColesBodyText"/>
    <w:link w:val="ProjectNameChar"/>
    <w:qFormat/>
    <w:rsid w:val="004478D0"/>
    <w:pPr>
      <w:ind w:left="0"/>
    </w:pPr>
    <w:rPr>
      <w:sz w:val="56"/>
    </w:rPr>
  </w:style>
  <w:style w:type="character" w:customStyle="1" w:styleId="ProjectNameChar">
    <w:name w:val="Project Name Char"/>
    <w:link w:val="ProjectName"/>
    <w:rsid w:val="004478D0"/>
    <w:rPr>
      <w:rFonts w:ascii="Calibri" w:hAnsi="Calibri"/>
      <w:sz w:val="56"/>
      <w:lang w:val="x-none" w:eastAsia="x-none"/>
    </w:rPr>
  </w:style>
  <w:style w:type="paragraph" w:customStyle="1" w:styleId="TableHeading0">
    <w:name w:val="TableHeading"/>
    <w:basedOn w:val="BodyText"/>
    <w:rsid w:val="004D1918"/>
    <w:pPr>
      <w:spacing w:before="120" w:after="0"/>
      <w:ind w:left="0"/>
    </w:pPr>
    <w:rPr>
      <w:b/>
      <w:sz w:val="18"/>
      <w:lang w:eastAsia="en-AU"/>
    </w:rPr>
  </w:style>
  <w:style w:type="paragraph" w:customStyle="1" w:styleId="HeadingLevel1">
    <w:name w:val="Heading Level 1"/>
    <w:basedOn w:val="Heading1"/>
    <w:link w:val="HeadingLevel1Char"/>
    <w:qFormat/>
    <w:rsid w:val="00EE06AC"/>
    <w:pPr>
      <w:numPr>
        <w:numId w:val="2"/>
      </w:numPr>
      <w:tabs>
        <w:tab w:val="clear" w:pos="432"/>
        <w:tab w:val="clear" w:pos="709"/>
        <w:tab w:val="num" w:pos="716"/>
        <w:tab w:val="right" w:leader="dot" w:pos="9072"/>
      </w:tabs>
      <w:spacing w:before="0"/>
      <w:ind w:left="709" w:hanging="709"/>
    </w:pPr>
    <w:rPr>
      <w:sz w:val="44"/>
      <w:lang w:val="x-none"/>
    </w:rPr>
  </w:style>
  <w:style w:type="character" w:customStyle="1" w:styleId="HeadingLevel1Char">
    <w:name w:val="Heading Level 1 Char"/>
    <w:link w:val="HeadingLevel1"/>
    <w:rsid w:val="00EE06AC"/>
    <w:rPr>
      <w:rFonts w:ascii="Calibri" w:hAnsi="Calibri"/>
      <w:b/>
      <w:color w:val="D52B1E"/>
      <w:sz w:val="44"/>
      <w:lang w:val="x-none" w:eastAsia="en-US"/>
    </w:rPr>
  </w:style>
  <w:style w:type="paragraph" w:customStyle="1" w:styleId="2ndLevelHeading">
    <w:name w:val="2nd Level Heading"/>
    <w:basedOn w:val="Heading2"/>
    <w:link w:val="2ndLevelHeadingChar"/>
    <w:qFormat/>
    <w:rsid w:val="00A84943"/>
    <w:pPr>
      <w:tabs>
        <w:tab w:val="clear" w:pos="709"/>
        <w:tab w:val="num" w:pos="714"/>
      </w:tabs>
      <w:spacing w:before="120"/>
      <w:ind w:left="714"/>
    </w:pPr>
    <w:rPr>
      <w:rFonts w:cs="Calibri"/>
      <w:spacing w:val="0"/>
      <w:szCs w:val="24"/>
    </w:rPr>
  </w:style>
  <w:style w:type="character" w:customStyle="1" w:styleId="2ndLevelHeadingChar">
    <w:name w:val="2nd Level Heading Char"/>
    <w:link w:val="2ndLevelHeading"/>
    <w:rsid w:val="00A84943"/>
    <w:rPr>
      <w:rFonts w:ascii="Calibri" w:hAnsi="Calibri" w:cs="Calibri"/>
      <w:b/>
      <w:color w:val="D52B1E"/>
      <w:sz w:val="32"/>
      <w:szCs w:val="24"/>
      <w:shd w:val="clear" w:color="auto" w:fill="FFFFFF"/>
      <w:lang w:eastAsia="en-US"/>
    </w:rPr>
  </w:style>
  <w:style w:type="paragraph" w:customStyle="1" w:styleId="3rdLevelHeading">
    <w:name w:val="3rd Level Heading"/>
    <w:basedOn w:val="Heading3"/>
    <w:qFormat/>
    <w:rsid w:val="00A84943"/>
    <w:pPr>
      <w:shd w:val="clear" w:color="auto" w:fill="auto"/>
      <w:tabs>
        <w:tab w:val="clear" w:pos="720"/>
        <w:tab w:val="left" w:pos="714"/>
      </w:tabs>
      <w:spacing w:before="120"/>
      <w:ind w:left="714" w:hanging="714"/>
      <w:jc w:val="left"/>
    </w:pPr>
    <w:rPr>
      <w:rFonts w:cs="Calibri"/>
      <w:color w:val="auto"/>
      <w:spacing w:val="0"/>
      <w:szCs w:val="25"/>
    </w:rPr>
  </w:style>
  <w:style w:type="paragraph" w:customStyle="1" w:styleId="L1Appendix">
    <w:name w:val="L1 Appendix"/>
    <w:basedOn w:val="Heading2"/>
    <w:link w:val="L1AppendixChar"/>
    <w:qFormat/>
    <w:rsid w:val="00B73621"/>
    <w:pPr>
      <w:numPr>
        <w:ilvl w:val="0"/>
        <w:numId w:val="0"/>
      </w:numPr>
    </w:pPr>
  </w:style>
  <w:style w:type="paragraph" w:customStyle="1" w:styleId="Style2">
    <w:name w:val="Style2"/>
    <w:basedOn w:val="Heading1"/>
    <w:link w:val="Style2Char"/>
    <w:rsid w:val="00B73621"/>
  </w:style>
  <w:style w:type="character" w:customStyle="1" w:styleId="L1AppendixChar">
    <w:name w:val="L1 Appendix Char"/>
    <w:basedOn w:val="Heading2Char"/>
    <w:link w:val="L1Appendix"/>
    <w:rsid w:val="00B73621"/>
    <w:rPr>
      <w:rFonts w:ascii="Calibri" w:hAnsi="Calibri"/>
      <w:b/>
      <w:color w:val="D52B1E"/>
      <w:spacing w:val="-10"/>
      <w:sz w:val="32"/>
      <w:shd w:val="clear" w:color="auto" w:fill="FFFFFF"/>
      <w:lang w:val="en-AU" w:eastAsia="en-US" w:bidi="ar-SA"/>
    </w:rPr>
  </w:style>
  <w:style w:type="paragraph" w:customStyle="1" w:styleId="Appendixtitle">
    <w:name w:val="Appendix title"/>
    <w:basedOn w:val="Style2"/>
    <w:link w:val="AppendixtitleChar"/>
    <w:qFormat/>
    <w:rsid w:val="00B73621"/>
    <w:rPr>
      <w:sz w:val="44"/>
    </w:rPr>
  </w:style>
  <w:style w:type="character" w:customStyle="1" w:styleId="Style2Char">
    <w:name w:val="Style2 Char"/>
    <w:basedOn w:val="Heading1Char"/>
    <w:link w:val="Style2"/>
    <w:rsid w:val="00B73621"/>
    <w:rPr>
      <w:rFonts w:ascii="Calibri" w:hAnsi="Calibri"/>
      <w:b/>
      <w:color w:val="D52B1E"/>
      <w:sz w:val="56"/>
      <w:lang w:val="en-AU" w:eastAsia="en-US" w:bidi="ar-SA"/>
    </w:rPr>
  </w:style>
  <w:style w:type="character" w:styleId="FollowedHyperlink">
    <w:name w:val="FollowedHyperlink"/>
    <w:uiPriority w:val="99"/>
    <w:semiHidden/>
    <w:unhideWhenUsed/>
    <w:rsid w:val="00FB3328"/>
    <w:rPr>
      <w:color w:val="800080"/>
      <w:u w:val="single"/>
    </w:rPr>
  </w:style>
  <w:style w:type="character" w:customStyle="1" w:styleId="AppendixtitleChar">
    <w:name w:val="Appendix title Char"/>
    <w:link w:val="Appendixtitle"/>
    <w:rsid w:val="00B73621"/>
    <w:rPr>
      <w:rFonts w:ascii="Calibri" w:hAnsi="Calibri"/>
      <w:b/>
      <w:color w:val="D52B1E"/>
      <w:sz w:val="44"/>
      <w:lang w:val="en-AU" w:eastAsia="en-US" w:bidi="ar-SA"/>
    </w:rPr>
  </w:style>
  <w:style w:type="paragraph" w:customStyle="1" w:styleId="HiddenText">
    <w:name w:val="Hidden Text"/>
    <w:basedOn w:val="Instructions"/>
    <w:link w:val="HiddenTextChar"/>
    <w:qFormat/>
    <w:rsid w:val="00A84943"/>
    <w:pPr>
      <w:spacing w:before="60"/>
      <w:ind w:left="714"/>
      <w:jc w:val="both"/>
    </w:pPr>
    <w:rPr>
      <w:rFonts w:ascii="Calibri" w:hAnsi="Calibri"/>
    </w:rPr>
  </w:style>
  <w:style w:type="paragraph" w:customStyle="1" w:styleId="Text1">
    <w:name w:val="Text 1"/>
    <w:basedOn w:val="ColesBodyText"/>
    <w:link w:val="Text1Char"/>
    <w:qFormat/>
    <w:rsid w:val="00A84943"/>
    <w:pPr>
      <w:tabs>
        <w:tab w:val="left" w:pos="714"/>
      </w:tabs>
      <w:ind w:left="714"/>
      <w:jc w:val="both"/>
    </w:pPr>
    <w:rPr>
      <w:sz w:val="20"/>
      <w:lang w:val="en-AU"/>
    </w:rPr>
  </w:style>
  <w:style w:type="character" w:customStyle="1" w:styleId="InstructionsChar">
    <w:name w:val="Instructions Char"/>
    <w:link w:val="Instructions"/>
    <w:rsid w:val="001318A0"/>
    <w:rPr>
      <w:rFonts w:ascii="Helvetica" w:hAnsi="Helvetica"/>
      <w:i/>
      <w:vanish/>
      <w:color w:val="0000FF"/>
      <w:lang w:eastAsia="en-US"/>
    </w:rPr>
  </w:style>
  <w:style w:type="character" w:customStyle="1" w:styleId="HiddenTextChar">
    <w:name w:val="Hidden Text Char"/>
    <w:basedOn w:val="InstructionsChar"/>
    <w:link w:val="HiddenText"/>
    <w:rsid w:val="001318A0"/>
    <w:rPr>
      <w:rFonts w:ascii="Helvetica" w:hAnsi="Helvetica"/>
      <w:i/>
      <w:vanish/>
      <w:color w:val="0000FF"/>
      <w:lang w:eastAsia="en-US"/>
    </w:rPr>
  </w:style>
  <w:style w:type="paragraph" w:styleId="Revision">
    <w:name w:val="Revision"/>
    <w:hidden/>
    <w:uiPriority w:val="99"/>
    <w:semiHidden/>
    <w:rsid w:val="00746E7A"/>
    <w:rPr>
      <w:rFonts w:ascii="Calibri" w:hAnsi="Calibri"/>
      <w:lang w:eastAsia="en-US"/>
    </w:rPr>
  </w:style>
  <w:style w:type="character" w:customStyle="1" w:styleId="Text1Char">
    <w:name w:val="Text 1 Char"/>
    <w:basedOn w:val="ColesBodyTextChar"/>
    <w:link w:val="Text1"/>
    <w:rsid w:val="00A84943"/>
    <w:rPr>
      <w:rFonts w:ascii="Calibri" w:hAnsi="Calibri"/>
      <w:sz w:val="18"/>
      <w:lang w:val="x-none" w:eastAsia="x-none"/>
    </w:rPr>
  </w:style>
  <w:style w:type="paragraph" w:styleId="ListParagraph">
    <w:name w:val="List Paragraph"/>
    <w:basedOn w:val="Normal"/>
    <w:uiPriority w:val="34"/>
    <w:qFormat/>
    <w:rsid w:val="00513F40"/>
    <w:pPr>
      <w:spacing w:before="0" w:after="160" w:line="259" w:lineRule="auto"/>
      <w:ind w:left="720"/>
      <w:contextualSpacing/>
      <w:jc w:val="left"/>
    </w:pPr>
    <w:rPr>
      <w:rFonts w:asciiTheme="minorHAnsi" w:eastAsiaTheme="minorHAnsi" w:hAnsiTheme="minorHAnsi" w:cstheme="minorBidi"/>
      <w:sz w:val="22"/>
      <w:szCs w:val="22"/>
    </w:rPr>
  </w:style>
  <w:style w:type="table" w:styleId="TableGrid">
    <w:name w:val="Table Grid"/>
    <w:basedOn w:val="TableNormal"/>
    <w:uiPriority w:val="39"/>
    <w:rsid w:val="00513F4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513F40"/>
    <w:rPr>
      <w:i/>
      <w:iCs/>
      <w:color w:val="4F81BD" w:themeColor="accent1"/>
    </w:rPr>
  </w:style>
  <w:style w:type="table" w:customStyle="1" w:styleId="PlainTable21">
    <w:name w:val="Plain Table 21"/>
    <w:basedOn w:val="TableNormal"/>
    <w:uiPriority w:val="42"/>
    <w:rsid w:val="00215B9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312B19"/>
    <w:pPr>
      <w:spacing w:before="0" w:after="0"/>
    </w:pPr>
    <w:rPr>
      <w:i/>
      <w:iCs/>
      <w:color w:val="C00000"/>
      <w:sz w:val="18"/>
      <w:szCs w:val="18"/>
    </w:rPr>
  </w:style>
  <w:style w:type="character" w:styleId="Emphasis">
    <w:name w:val="Emphasis"/>
    <w:basedOn w:val="DefaultParagraphFont"/>
    <w:uiPriority w:val="20"/>
    <w:qFormat/>
    <w:rsid w:val="00486E6E"/>
    <w:rPr>
      <w:i/>
      <w:iCs/>
    </w:rPr>
  </w:style>
  <w:style w:type="paragraph" w:customStyle="1" w:styleId="Points">
    <w:name w:val="Points"/>
    <w:basedOn w:val="Normal"/>
    <w:qFormat/>
    <w:rsid w:val="00486E6E"/>
    <w:pPr>
      <w:ind w:left="709"/>
    </w:pPr>
    <w:rPr>
      <w:i/>
    </w:rPr>
  </w:style>
  <w:style w:type="paragraph" w:styleId="TableofFigures">
    <w:name w:val="table of figures"/>
    <w:basedOn w:val="Normal"/>
    <w:next w:val="Normal"/>
    <w:uiPriority w:val="99"/>
    <w:unhideWhenUsed/>
    <w:rsid w:val="007F00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6416731">
      <w:bodyDiv w:val="1"/>
      <w:marLeft w:val="0"/>
      <w:marRight w:val="0"/>
      <w:marTop w:val="0"/>
      <w:marBottom w:val="0"/>
      <w:divBdr>
        <w:top w:val="none" w:sz="0" w:space="0" w:color="auto"/>
        <w:left w:val="none" w:sz="0" w:space="0" w:color="auto"/>
        <w:bottom w:val="none" w:sz="0" w:space="0" w:color="auto"/>
        <w:right w:val="none" w:sz="0" w:space="0" w:color="auto"/>
      </w:divBdr>
    </w:div>
    <w:div w:id="912400002">
      <w:bodyDiv w:val="1"/>
      <w:marLeft w:val="0"/>
      <w:marRight w:val="0"/>
      <w:marTop w:val="0"/>
      <w:marBottom w:val="0"/>
      <w:divBdr>
        <w:top w:val="none" w:sz="0" w:space="0" w:color="auto"/>
        <w:left w:val="none" w:sz="0" w:space="0" w:color="auto"/>
        <w:bottom w:val="none" w:sz="0" w:space="0" w:color="auto"/>
        <w:right w:val="none" w:sz="0" w:space="0" w:color="auto"/>
      </w:divBdr>
    </w:div>
    <w:div w:id="104244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file:///C:\Users\buttigiega\Desktop\Business%20Functional%20Spec%20CID.docx" TargetMode="External"/><Relationship Id="rId55" Type="http://schemas.openxmlformats.org/officeDocument/2006/relationships/hyperlink" Target="file:///C:\Users\buttigiega\Desktop\Business%20Functional%20Spec%20CID.docx"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endnotes" Target="endnote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file:///C:\Users\buttigiega\Desktop\Business%20Functional%20Spec%20CID.docx" TargetMode="External"/><Relationship Id="rId58" Type="http://schemas.openxmlformats.org/officeDocument/2006/relationships/hyperlink" Target="file:///C:\Users\buttigiega\Desktop\Business%20Functional%20Spec%20CID.docx" TargetMode="External"/><Relationship Id="rId66" Type="http://schemas.openxmlformats.org/officeDocument/2006/relationships/footer" Target="footer3.xml"/><Relationship Id="rId5" Type="http://schemas.openxmlformats.org/officeDocument/2006/relationships/customXml" Target="../customXml/item5.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NULL"/><Relationship Id="rId56" Type="http://schemas.openxmlformats.org/officeDocument/2006/relationships/hyperlink" Target="file:///C:\Users\buttigiega\Desktop\Business%20Functional%20Spec%20CID.docx" TargetMode="External"/><Relationship Id="rId64"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hyperlink" Target="file:///C:\Users\buttigiega\Desktop\Business%20Functional%20Spec%20CID.docx"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file:///C:\Users\buttigiega\Desktop\Business%20Functional%20Spec%20CID.docx"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file:///C:\Users\buttigiega\Desktop\Business%20Functional%20Spec%20CID.docx"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critical.incident@city-holdings.com.au" TargetMode="External"/><Relationship Id="rId57" Type="http://schemas.openxmlformats.org/officeDocument/2006/relationships/hyperlink" Target="file:///C:\Users\buttigiega\Desktop\Business%20Functional%20Spec%20CID.docx" TargetMode="External"/><Relationship Id="rId10" Type="http://schemas.openxmlformats.org/officeDocument/2006/relationships/footnotes" Target="foot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file:///C:\Users\buttigiega\Desktop\Business%20Functional%20Spec%20CID.docx" TargetMode="External"/><Relationship Id="rId60" Type="http://schemas.openxmlformats.org/officeDocument/2006/relationships/hyperlink" Target="file:///C:\Users\buttigiega\Desktop\Business%20Functional%20Spec%20CID.docx" TargetMode="External"/><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er3.xml.rels><?xml version="1.0" encoding="UTF-8" standalone="yes"?>
<Relationships xmlns="http://schemas.openxmlformats.org/package/2006/relationships"><Relationship Id="rId1" Type="http://schemas.openxmlformats.org/officeDocument/2006/relationships/image" Target="NUL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General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AE89C6FEEF85F4DAA75EEB1A10B2BDE" ma:contentTypeVersion="0" ma:contentTypeDescription="Create a new document." ma:contentTypeScope="" ma:versionID="e798afb6f28e35df694d939e1209ef1e">
  <xsd:schema xmlns:xsd="http://www.w3.org/2001/XMLSchema" xmlns:xs="http://www.w3.org/2001/XMLSchema" xmlns:p="http://schemas.microsoft.com/office/2006/metadata/properties" targetNamespace="http://schemas.microsoft.com/office/2006/metadata/properties" ma:root="true" ma:fieldsID="34441818c6094b2d9c2df09a3ba01a0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30AE54-F557-4A79-8E23-0873A9F3565E}">
  <ds:schemaRefs>
    <ds:schemaRef ds:uri="http://schemas.microsoft.com/office/2006/metadata/longProperties"/>
  </ds:schemaRefs>
</ds:datastoreItem>
</file>

<file path=customXml/itemProps2.xml><?xml version="1.0" encoding="utf-8"?>
<ds:datastoreItem xmlns:ds="http://schemas.openxmlformats.org/officeDocument/2006/customXml" ds:itemID="{1EF026EC-CE02-4EA3-90FB-BE3495B3A3A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B61868F-1792-4610-806B-2D52B2B92F51}">
  <ds:schemaRefs>
    <ds:schemaRef ds:uri="http://schemas.microsoft.com/sharepoint/v3/contenttype/forms"/>
  </ds:schemaRefs>
</ds:datastoreItem>
</file>

<file path=customXml/itemProps4.xml><?xml version="1.0" encoding="utf-8"?>
<ds:datastoreItem xmlns:ds="http://schemas.openxmlformats.org/officeDocument/2006/customXml" ds:itemID="{00A15762-56AC-4445-8D78-46BB03EF5A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A4ED229B-2643-46CF-802C-2115B147F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GeneralDocumentTemplate</Template>
  <TotalTime>241</TotalTime>
  <Pages>43</Pages>
  <Words>7027</Words>
  <Characters>40055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Business Functional Solution - CID</vt:lpstr>
    </vt:vector>
  </TitlesOfParts>
  <Company>Coles</Company>
  <LinksUpToDate>false</LinksUpToDate>
  <CharactersWithSpaces>46989</CharactersWithSpaces>
  <SharedDoc>false</SharedDoc>
  <HLinks>
    <vt:vector size="6" baseType="variant">
      <vt:variant>
        <vt:i4>4456543</vt:i4>
      </vt:variant>
      <vt:variant>
        <vt:i4>6</vt:i4>
      </vt:variant>
      <vt:variant>
        <vt:i4>0</vt:i4>
      </vt:variant>
      <vt:variant>
        <vt:i4>5</vt:i4>
      </vt:variant>
      <vt:variant>
        <vt:lpwstr>http://4qd.cmltd.net.au/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Functional Solution - CID</dc:title>
  <dc:subject>Project Name</dc:subject>
  <dc:creator>Darren Yates</dc:creator>
  <cp:keywords>City FM, Template, BFS</cp:keywords>
  <dc:description>City FM</dc:description>
  <cp:lastModifiedBy>Arshad Ahmad</cp:lastModifiedBy>
  <cp:revision>22</cp:revision>
  <cp:lastPrinted>2014-08-01T01:32:00Z</cp:lastPrinted>
  <dcterms:created xsi:type="dcterms:W3CDTF">2017-01-13T08:28:00Z</dcterms:created>
  <dcterms:modified xsi:type="dcterms:W3CDTF">2017-01-23T16:46:00Z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opySource">
    <vt:lpwstr>http://teamsite/sites/ProjectDeliveryFramework/4QDRefresh/Template Refresh/BFS_ProjectName.doc</vt:lpwstr>
  </property>
  <property fmtid="{D5CDD505-2E9C-101B-9397-08002B2CF9AE}" pid="3" name="Order">
    <vt:lpwstr>16600.0000000000</vt:lpwstr>
  </property>
  <property fmtid="{D5CDD505-2E9C-101B-9397-08002B2CF9AE}" pid="4" name="xd_ProgID">
    <vt:lpwstr/>
  </property>
  <property fmtid="{D5CDD505-2E9C-101B-9397-08002B2CF9AE}" pid="5" name="TaxCatchAll">
    <vt:lpwstr/>
  </property>
  <property fmtid="{D5CDD505-2E9C-101B-9397-08002B2CF9AE}" pid="6" name="TemplateUrl">
    <vt:lpwstr/>
  </property>
  <property fmtid="{D5CDD505-2E9C-101B-9397-08002B2CF9AE}" pid="7" name="ContentTypeId">
    <vt:lpwstr>0x0101005AE89C6FEEF85F4DAA75EEB1A10B2BDE</vt:lpwstr>
  </property>
  <property fmtid="{D5CDD505-2E9C-101B-9397-08002B2CF9AE}" pid="8" name="IsMyDocuments">
    <vt:bool>true</vt:bool>
  </property>
</Properties>
</file>